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E16F16" w14:textId="59A626E0" w:rsidR="0037779A" w:rsidRPr="007E417F" w:rsidRDefault="0037779A" w:rsidP="007E417F">
      <w:pPr>
        <w:ind w:firstLine="0"/>
        <w:jc w:val="center"/>
        <w:rPr>
          <w:sz w:val="44"/>
          <w:szCs w:val="44"/>
        </w:rPr>
      </w:pPr>
      <w:r w:rsidRPr="0037779A">
        <w:rPr>
          <w:sz w:val="44"/>
          <w:szCs w:val="44"/>
        </w:rPr>
        <w:t>Pannon Egyetem</w:t>
      </w:r>
    </w:p>
    <w:p w14:paraId="446F723D" w14:textId="77777777" w:rsidR="00847338" w:rsidRDefault="00FD007C" w:rsidP="00FD2E69">
      <w:pPr>
        <w:pStyle w:val="CM22"/>
        <w:spacing w:after="0" w:line="360" w:lineRule="auto"/>
        <w:ind w:firstLine="0"/>
        <w:jc w:val="center"/>
        <w:rPr>
          <w:rFonts w:ascii="Times New Roman" w:hAnsi="Times New Roman"/>
          <w:sz w:val="32"/>
          <w:szCs w:val="32"/>
        </w:rPr>
      </w:pPr>
      <w:r w:rsidRPr="0037779A">
        <w:rPr>
          <w:rFonts w:ascii="Times New Roman" w:hAnsi="Times New Roman"/>
          <w:sz w:val="32"/>
          <w:szCs w:val="32"/>
        </w:rPr>
        <w:t>Műszaki Informatikai Kar</w:t>
      </w:r>
    </w:p>
    <w:p w14:paraId="027E606F" w14:textId="77777777" w:rsidR="00847338" w:rsidRDefault="00FD2E69" w:rsidP="00FD2E69">
      <w:pPr>
        <w:pStyle w:val="CM22"/>
        <w:spacing w:after="0" w:line="360" w:lineRule="auto"/>
        <w:ind w:firstLine="0"/>
        <w:jc w:val="center"/>
        <w:rPr>
          <w:rFonts w:ascii="Times New Roman" w:hAnsi="Times New Roman"/>
          <w:sz w:val="32"/>
          <w:szCs w:val="32"/>
        </w:rPr>
      </w:pPr>
      <w:r>
        <w:rPr>
          <w:rFonts w:ascii="Times New Roman" w:hAnsi="Times New Roman"/>
          <w:sz w:val="32"/>
          <w:szCs w:val="32"/>
        </w:rPr>
        <w:t>Rendszer</w:t>
      </w:r>
      <w:r w:rsidR="009466A7">
        <w:rPr>
          <w:rFonts w:ascii="Times New Roman" w:hAnsi="Times New Roman"/>
          <w:sz w:val="32"/>
          <w:szCs w:val="32"/>
        </w:rPr>
        <w:t>-</w:t>
      </w:r>
      <w:r>
        <w:rPr>
          <w:rFonts w:ascii="Times New Roman" w:hAnsi="Times New Roman"/>
          <w:sz w:val="32"/>
          <w:szCs w:val="32"/>
        </w:rPr>
        <w:t xml:space="preserve"> és Számítást</w:t>
      </w:r>
      <w:r w:rsidR="00FD007C" w:rsidRPr="0037779A">
        <w:rPr>
          <w:rFonts w:ascii="Times New Roman" w:hAnsi="Times New Roman"/>
          <w:sz w:val="32"/>
          <w:szCs w:val="32"/>
        </w:rPr>
        <w:t>udomány</w:t>
      </w:r>
      <w:r>
        <w:rPr>
          <w:rFonts w:ascii="Times New Roman" w:hAnsi="Times New Roman"/>
          <w:sz w:val="32"/>
          <w:szCs w:val="32"/>
        </w:rPr>
        <w:t>i T</w:t>
      </w:r>
      <w:r w:rsidR="00FD007C" w:rsidRPr="0037779A">
        <w:rPr>
          <w:rFonts w:ascii="Times New Roman" w:hAnsi="Times New Roman"/>
          <w:sz w:val="32"/>
          <w:szCs w:val="32"/>
        </w:rPr>
        <w:t>anszék</w:t>
      </w:r>
    </w:p>
    <w:p w14:paraId="454646BC" w14:textId="77777777" w:rsidR="00FD007C" w:rsidRPr="0037779A" w:rsidRDefault="00FD007C" w:rsidP="00FD2E69">
      <w:pPr>
        <w:pStyle w:val="CM22"/>
        <w:spacing w:after="0" w:line="360" w:lineRule="auto"/>
        <w:ind w:firstLine="0"/>
        <w:jc w:val="center"/>
        <w:rPr>
          <w:rFonts w:ascii="Times New Roman" w:hAnsi="Times New Roman"/>
          <w:sz w:val="32"/>
          <w:szCs w:val="32"/>
        </w:rPr>
      </w:pPr>
      <w:r w:rsidRPr="0037779A">
        <w:rPr>
          <w:rFonts w:ascii="Times New Roman" w:hAnsi="Times New Roman"/>
          <w:sz w:val="32"/>
          <w:szCs w:val="32"/>
        </w:rPr>
        <w:t>programtervező informatikus BSc</w:t>
      </w:r>
    </w:p>
    <w:p w14:paraId="34146DEC" w14:textId="77777777" w:rsidR="00FD007C" w:rsidRPr="0037779A" w:rsidRDefault="00FD007C" w:rsidP="00712BA7">
      <w:pPr>
        <w:pStyle w:val="CM22"/>
        <w:spacing w:before="1440" w:after="1440" w:line="508" w:lineRule="atLeast"/>
        <w:ind w:firstLine="0"/>
        <w:jc w:val="center"/>
        <w:rPr>
          <w:rFonts w:ascii="Times New Roman" w:hAnsi="Times New Roman"/>
          <w:sz w:val="48"/>
          <w:szCs w:val="48"/>
        </w:rPr>
      </w:pPr>
      <w:r w:rsidRPr="0037779A">
        <w:rPr>
          <w:rFonts w:ascii="Times New Roman" w:hAnsi="Times New Roman"/>
          <w:sz w:val="48"/>
          <w:szCs w:val="48"/>
        </w:rPr>
        <w:t>SZAKD</w:t>
      </w:r>
      <w:bookmarkStart w:id="0" w:name="_GoBack"/>
      <w:bookmarkEnd w:id="0"/>
      <w:r w:rsidRPr="0037779A">
        <w:rPr>
          <w:rFonts w:ascii="Times New Roman" w:hAnsi="Times New Roman"/>
          <w:sz w:val="48"/>
          <w:szCs w:val="48"/>
        </w:rPr>
        <w:t>OLGOZAT</w:t>
      </w:r>
    </w:p>
    <w:p w14:paraId="39AE111A" w14:textId="65D2D74D" w:rsidR="00AB16C7" w:rsidRPr="00AB16C7" w:rsidRDefault="00FD007C" w:rsidP="00712BA7">
      <w:pPr>
        <w:pStyle w:val="CM3"/>
        <w:spacing w:before="1440" w:after="1440"/>
        <w:ind w:firstLine="0"/>
        <w:jc w:val="center"/>
        <w:rPr>
          <w:rFonts w:ascii="Times New Roman" w:hAnsi="Times New Roman"/>
          <w:sz w:val="40"/>
          <w:szCs w:val="40"/>
        </w:rPr>
      </w:pPr>
      <w:r w:rsidRPr="0037779A">
        <w:rPr>
          <w:rFonts w:ascii="Times New Roman" w:hAnsi="Times New Roman"/>
          <w:sz w:val="40"/>
          <w:szCs w:val="40"/>
        </w:rPr>
        <w:t>Windows Phone alkalmazás tervezése és fejlesztése betegadatok kezeléséhez</w:t>
      </w:r>
    </w:p>
    <w:p w14:paraId="6619C274" w14:textId="26C1D882" w:rsidR="00F4758D" w:rsidRPr="00450D8A" w:rsidRDefault="00FD007C" w:rsidP="00712BA7">
      <w:pPr>
        <w:pStyle w:val="CM3"/>
        <w:spacing w:before="2040" w:after="600"/>
        <w:ind w:firstLine="0"/>
        <w:jc w:val="center"/>
        <w:rPr>
          <w:rFonts w:ascii="Times New Roman" w:hAnsi="Times New Roman"/>
          <w:sz w:val="40"/>
          <w:szCs w:val="40"/>
        </w:rPr>
      </w:pPr>
      <w:r w:rsidRPr="0037779A">
        <w:rPr>
          <w:rFonts w:ascii="Times New Roman" w:hAnsi="Times New Roman"/>
          <w:sz w:val="40"/>
          <w:szCs w:val="40"/>
        </w:rPr>
        <w:t>Mód Márton</w:t>
      </w:r>
    </w:p>
    <w:p w14:paraId="0545BF20" w14:textId="77777777" w:rsidR="00F4758D" w:rsidRDefault="00F4758D" w:rsidP="00F4758D">
      <w:pPr>
        <w:rPr>
          <w:lang w:eastAsia="hu-HU"/>
        </w:rPr>
      </w:pPr>
    </w:p>
    <w:p w14:paraId="17271B60" w14:textId="77777777" w:rsidR="00450D8A" w:rsidRDefault="00450D8A" w:rsidP="00712BA7">
      <w:pPr>
        <w:ind w:firstLine="0"/>
        <w:rPr>
          <w:lang w:eastAsia="hu-HU"/>
        </w:rPr>
      </w:pPr>
    </w:p>
    <w:p w14:paraId="5251ED84" w14:textId="77777777" w:rsidR="00450D8A" w:rsidRDefault="00450D8A" w:rsidP="00F4758D">
      <w:pPr>
        <w:rPr>
          <w:lang w:eastAsia="hu-HU"/>
        </w:rPr>
      </w:pPr>
    </w:p>
    <w:p w14:paraId="2C11D146" w14:textId="77777777" w:rsidR="00450D8A" w:rsidRPr="00F4758D" w:rsidRDefault="00450D8A" w:rsidP="00F4758D">
      <w:pPr>
        <w:rPr>
          <w:lang w:eastAsia="hu-HU"/>
        </w:rPr>
      </w:pPr>
    </w:p>
    <w:p w14:paraId="2BBE349C" w14:textId="122168E5" w:rsidR="00FD007C" w:rsidRPr="0037779A" w:rsidRDefault="00FD007C" w:rsidP="00450D8A">
      <w:pPr>
        <w:pStyle w:val="CM3"/>
        <w:ind w:firstLine="0"/>
        <w:jc w:val="center"/>
        <w:rPr>
          <w:rFonts w:ascii="Times New Roman" w:hAnsi="Times New Roman"/>
          <w:sz w:val="28"/>
          <w:szCs w:val="28"/>
        </w:rPr>
      </w:pPr>
      <w:r w:rsidRPr="0037779A">
        <w:rPr>
          <w:rFonts w:ascii="Times New Roman" w:hAnsi="Times New Roman"/>
          <w:sz w:val="28"/>
          <w:szCs w:val="28"/>
        </w:rPr>
        <w:t xml:space="preserve">Témavezető: Frits Márton </w:t>
      </w:r>
    </w:p>
    <w:p w14:paraId="2F00406D" w14:textId="649AA267" w:rsidR="0016158B" w:rsidRPr="00AB16C7" w:rsidRDefault="00FD007C" w:rsidP="00AB16C7">
      <w:pPr>
        <w:pStyle w:val="CM3"/>
        <w:ind w:firstLine="0"/>
        <w:jc w:val="center"/>
        <w:rPr>
          <w:rFonts w:ascii="Times New Roman" w:hAnsi="Times New Roman"/>
          <w:sz w:val="28"/>
          <w:szCs w:val="28"/>
        </w:rPr>
      </w:pPr>
      <w:r w:rsidRPr="0037779A">
        <w:rPr>
          <w:rFonts w:ascii="Times New Roman" w:hAnsi="Times New Roman"/>
          <w:sz w:val="28"/>
          <w:szCs w:val="28"/>
        </w:rPr>
        <w:t>2014</w:t>
      </w:r>
    </w:p>
    <w:p w14:paraId="0AC8509B" w14:textId="197C181A" w:rsidR="00847338" w:rsidRDefault="00490E21" w:rsidP="00490E21">
      <w:pPr>
        <w:pStyle w:val="Heading1"/>
        <w:numPr>
          <w:ilvl w:val="0"/>
          <w:numId w:val="0"/>
        </w:numPr>
      </w:pPr>
      <w:bookmarkStart w:id="1" w:name="_Toc406076025"/>
      <w:r>
        <w:lastRenderedPageBreak/>
        <w:t>Feladatkiírás</w:t>
      </w:r>
      <w:bookmarkEnd w:id="1"/>
      <w:r w:rsidR="0016158B">
        <w:br w:type="page"/>
      </w:r>
    </w:p>
    <w:p w14:paraId="41C8F89D" w14:textId="6D1B3913" w:rsidR="00222661" w:rsidRPr="00091ED7" w:rsidRDefault="00036FB5" w:rsidP="00357A96">
      <w:pPr>
        <w:pStyle w:val="Heading1"/>
        <w:numPr>
          <w:ilvl w:val="0"/>
          <w:numId w:val="0"/>
        </w:numPr>
      </w:pPr>
      <w:bookmarkStart w:id="2" w:name="_Toc406076026"/>
      <w:r w:rsidRPr="00091ED7">
        <w:lastRenderedPageBreak/>
        <w:t>Nyilatkozat</w:t>
      </w:r>
      <w:bookmarkEnd w:id="2"/>
    </w:p>
    <w:p w14:paraId="55F6829D" w14:textId="77777777" w:rsidR="00847338" w:rsidRPr="00847338" w:rsidRDefault="00847338" w:rsidP="00222661">
      <w:pPr>
        <w:ind w:firstLine="0"/>
        <w:rPr>
          <w:sz w:val="22"/>
          <w:szCs w:val="22"/>
        </w:rPr>
      </w:pPr>
      <w:r>
        <w:t xml:space="preserve">Alulírott </w:t>
      </w:r>
      <w:r w:rsidRPr="00847338">
        <w:rPr>
          <w:iCs/>
        </w:rPr>
        <w:t>Mód Márton</w:t>
      </w:r>
      <w:r>
        <w:rPr>
          <w:i/>
          <w:iCs/>
        </w:rPr>
        <w:t xml:space="preserve"> </w:t>
      </w:r>
      <w:r>
        <w:t xml:space="preserve">hallgató, kijelentem, hogy a dolgozatot a Pannon Egyetem </w:t>
      </w:r>
      <w:r w:rsidRPr="00C10AD8">
        <w:t>Rendszer- és Számítástudományi</w:t>
      </w:r>
      <w:r>
        <w:t xml:space="preserve"> tanszékén készítettem a </w:t>
      </w:r>
      <w:r>
        <w:rPr>
          <w:sz w:val="22"/>
          <w:szCs w:val="22"/>
        </w:rPr>
        <w:t xml:space="preserve">programtervező informatikus </w:t>
      </w:r>
      <w:r>
        <w:t xml:space="preserve">végzettség megszerzése érdekében. </w:t>
      </w:r>
    </w:p>
    <w:p w14:paraId="6CFDAA3B" w14:textId="77777777" w:rsidR="00847338" w:rsidRDefault="00847338" w:rsidP="00847338">
      <w:r>
        <w:t xml:space="preserve">Kijelentem, hogy a dolgozatban lévő érdemi rész saját munkám eredménye, az érdemi részen kívül csak a hivatkozott forrásokat (szakirodalom, eszközök, stb.) használtam fel. </w:t>
      </w:r>
    </w:p>
    <w:p w14:paraId="5A789A89" w14:textId="77777777" w:rsidR="00847338" w:rsidRDefault="00847338" w:rsidP="00847338">
      <w:r>
        <w:t xml:space="preserve">Tudomásul veszem, hogy a dolgozatban foglalt eredményeket a Pannon Egyetem, valamint a feladatot kiíró szervezeti egység saját céljaira szabadon felhasználhatja. </w:t>
      </w:r>
    </w:p>
    <w:p w14:paraId="5FCD5268" w14:textId="77777777" w:rsidR="002448C9" w:rsidRDefault="002448C9" w:rsidP="002448C9">
      <w:r>
        <w:t>Veszprém, 2014. december 12</w:t>
      </w:r>
      <w:r w:rsidR="00847338">
        <w:t>.</w:t>
      </w:r>
    </w:p>
    <w:p w14:paraId="62DF5B69" w14:textId="77777777" w:rsidR="002448C9" w:rsidRDefault="002448C9" w:rsidP="00A70CDD">
      <w:pPr>
        <w:tabs>
          <w:tab w:val="left" w:pos="5387"/>
          <w:tab w:val="left" w:leader="dot" w:pos="7088"/>
        </w:tabs>
      </w:pPr>
      <w:r>
        <w:tab/>
      </w:r>
      <w:r>
        <w:tab/>
      </w:r>
    </w:p>
    <w:p w14:paraId="2DC2C01C" w14:textId="77777777" w:rsidR="002448C9" w:rsidRDefault="00A70CDD" w:rsidP="004B029C">
      <w:pPr>
        <w:tabs>
          <w:tab w:val="left" w:pos="5670"/>
        </w:tabs>
      </w:pPr>
      <w:r>
        <w:tab/>
      </w:r>
      <w:r w:rsidR="00FA0FE3">
        <w:t>Mód Márton</w:t>
      </w:r>
    </w:p>
    <w:p w14:paraId="2350BA68" w14:textId="77777777" w:rsidR="00222661" w:rsidRDefault="00847338" w:rsidP="00847338">
      <w:r>
        <w:t xml:space="preserve">Alulírott </w:t>
      </w:r>
      <w:r w:rsidR="00A70CDD">
        <w:t xml:space="preserve">Frits Márton </w:t>
      </w:r>
      <w:r>
        <w:t>témavezető kijelentem, hogy a dolgozat</w:t>
      </w:r>
      <w:r w:rsidR="00A70CDD">
        <w:t>ot</w:t>
      </w:r>
      <w:r w:rsidR="00A70CDD" w:rsidRPr="00A70CDD">
        <w:t xml:space="preserve"> Mód Márton</w:t>
      </w:r>
      <w:r>
        <w:rPr>
          <w:i/>
          <w:iCs/>
        </w:rPr>
        <w:t xml:space="preserve"> </w:t>
      </w:r>
      <w:r>
        <w:t xml:space="preserve">a Pannon Egyetem </w:t>
      </w:r>
      <w:r w:rsidR="00A70CDD" w:rsidRPr="00C10AD8">
        <w:t>Rendszer- és Számítástudományi</w:t>
      </w:r>
      <w:r w:rsidR="00A70CDD">
        <w:t xml:space="preserve"> </w:t>
      </w:r>
      <w:r>
        <w:t xml:space="preserve">tanszékén készítette </w:t>
      </w:r>
      <w:r w:rsidR="00A70CDD">
        <w:rPr>
          <w:sz w:val="22"/>
          <w:szCs w:val="22"/>
        </w:rPr>
        <w:t xml:space="preserve">programtervező informatikus </w:t>
      </w:r>
      <w:r>
        <w:t>végzettség</w:t>
      </w:r>
      <w:r w:rsidR="00A70CDD">
        <w:t xml:space="preserve"> megszerzése érdekében.</w:t>
      </w:r>
      <w:r w:rsidR="00222661">
        <w:t xml:space="preserve"> </w:t>
      </w:r>
    </w:p>
    <w:p w14:paraId="6B0BDF27" w14:textId="77777777" w:rsidR="00222661" w:rsidRDefault="00847338" w:rsidP="00222661">
      <w:r>
        <w:t xml:space="preserve">Kijelentem, hogy a dolgozat védésre bocsátását engedélyezem. </w:t>
      </w:r>
    </w:p>
    <w:p w14:paraId="417CBDEC" w14:textId="77777777" w:rsidR="00A70CDD" w:rsidRDefault="00A70CDD" w:rsidP="00222661">
      <w:pPr>
        <w:ind w:firstLine="709"/>
      </w:pPr>
      <w:r>
        <w:t>Veszprém, 2014. december 12.</w:t>
      </w:r>
    </w:p>
    <w:p w14:paraId="698EF028" w14:textId="77777777" w:rsidR="00A70CDD" w:rsidRDefault="00A70CDD" w:rsidP="00A70CDD">
      <w:pPr>
        <w:tabs>
          <w:tab w:val="left" w:pos="5387"/>
          <w:tab w:val="left" w:leader="dot" w:pos="7088"/>
        </w:tabs>
      </w:pPr>
      <w:r>
        <w:tab/>
      </w:r>
      <w:r>
        <w:tab/>
      </w:r>
    </w:p>
    <w:p w14:paraId="2BA01E2D" w14:textId="77777777" w:rsidR="00A70CDD" w:rsidRDefault="00A70CDD" w:rsidP="004B029C">
      <w:pPr>
        <w:tabs>
          <w:tab w:val="left" w:pos="5670"/>
        </w:tabs>
      </w:pPr>
      <w:r>
        <w:tab/>
      </w:r>
      <w:r w:rsidR="00FA0FE3">
        <w:t>Frits Márton</w:t>
      </w:r>
    </w:p>
    <w:p w14:paraId="38B2708D" w14:textId="77777777" w:rsidR="00222661" w:rsidRDefault="00222661">
      <w:pPr>
        <w:spacing w:after="160" w:line="259" w:lineRule="auto"/>
        <w:ind w:firstLine="0"/>
        <w:jc w:val="left"/>
      </w:pPr>
      <w:r>
        <w:br w:type="page"/>
      </w:r>
    </w:p>
    <w:p w14:paraId="3094A0A6" w14:textId="08725ADB" w:rsidR="00256AAB" w:rsidRPr="00FA5C8D" w:rsidRDefault="00FA5C8D" w:rsidP="00020F82">
      <w:pPr>
        <w:pStyle w:val="Heading1"/>
        <w:numPr>
          <w:ilvl w:val="0"/>
          <w:numId w:val="0"/>
        </w:numPr>
      </w:pPr>
      <w:bookmarkStart w:id="3" w:name="_Toc406076027"/>
      <w:r w:rsidRPr="00FA5C8D">
        <w:lastRenderedPageBreak/>
        <w:t>K</w:t>
      </w:r>
      <w:r w:rsidR="00357A96">
        <w:t>öszönetnyilvánítás</w:t>
      </w:r>
      <w:bookmarkEnd w:id="3"/>
    </w:p>
    <w:p w14:paraId="50E3C876" w14:textId="63337665" w:rsidR="00402C6D" w:rsidRDefault="00222661" w:rsidP="00542216">
      <w:pPr>
        <w:ind w:firstLine="0"/>
      </w:pPr>
      <w:r>
        <w:t>Szeretnék köszönetet mondani Frits Márton témavezetőmnek a segítségért és iránymutatásért, amit a szakdolgoza</w:t>
      </w:r>
      <w:r w:rsidR="00450D8A">
        <w:t>tom elkészítése alatt nyújtott</w:t>
      </w:r>
      <w:r>
        <w:t>.</w:t>
      </w:r>
    </w:p>
    <w:p w14:paraId="4D8E2DA2" w14:textId="77777777" w:rsidR="00FD2E69" w:rsidRDefault="00222661" w:rsidP="00542216">
      <w:r>
        <w:t>Szintén szeretném megköszönni a családomnak, barátaimnak a sok támogatást a dolgozat elkészítéséhez.</w:t>
      </w:r>
      <w:r w:rsidR="00FD2E69">
        <w:t xml:space="preserve"> </w:t>
      </w:r>
    </w:p>
    <w:p w14:paraId="627986BA" w14:textId="77777777" w:rsidR="00542216" w:rsidRDefault="00FD2E69" w:rsidP="00542216">
      <w:r>
        <w:t xml:space="preserve">Nem szeretnék megfeledkezni Bob Taborról sem, akinek remek online kurzusai vezettek be a Windows Phone alkalmazás fejlesztés világába. </w:t>
      </w:r>
    </w:p>
    <w:p w14:paraId="6B327678" w14:textId="77777777" w:rsidR="00542216" w:rsidRDefault="00542216">
      <w:pPr>
        <w:spacing w:after="160" w:line="259" w:lineRule="auto"/>
        <w:ind w:firstLine="0"/>
        <w:jc w:val="left"/>
      </w:pPr>
      <w:r>
        <w:br w:type="page"/>
      </w:r>
    </w:p>
    <w:p w14:paraId="09F7BED3" w14:textId="77777777" w:rsidR="00222661" w:rsidRPr="00020F82" w:rsidRDefault="00542216" w:rsidP="00020F82">
      <w:pPr>
        <w:pStyle w:val="Heading1"/>
        <w:numPr>
          <w:ilvl w:val="0"/>
          <w:numId w:val="0"/>
        </w:numPr>
        <w:jc w:val="center"/>
        <w:rPr>
          <w:rFonts w:ascii="Times New Roman" w:hAnsi="Times New Roman" w:cs="Times New Roman"/>
          <w:caps/>
        </w:rPr>
      </w:pPr>
      <w:bookmarkStart w:id="4" w:name="_Toc406076028"/>
      <w:r w:rsidRPr="00020F82">
        <w:rPr>
          <w:rFonts w:ascii="Times New Roman" w:hAnsi="Times New Roman" w:cs="Times New Roman"/>
          <w:caps/>
        </w:rPr>
        <w:lastRenderedPageBreak/>
        <w:t>tartalmi összefoglaló</w:t>
      </w:r>
      <w:bookmarkEnd w:id="4"/>
    </w:p>
    <w:p w14:paraId="0060676B" w14:textId="07C35EE0" w:rsidR="002B5C2C" w:rsidRDefault="00DF0035" w:rsidP="00A16789">
      <w:pPr>
        <w:ind w:firstLine="0"/>
      </w:pPr>
      <w:r>
        <w:t>Napjainkban életünk meghatározó részét képezi az okostelefonok használata. Ezen készülékek jelentős hatást gyakorolhatnak egyesek életvitelére különböző alkalmazások használatával. Ilyen alkalmazások közé sorolhatóak az egészségügyi applikációk is. Feladat</w:t>
      </w:r>
      <w:r w:rsidR="00450D8A">
        <w:t>om céljául egy olyan alkalmazás</w:t>
      </w:r>
      <w:r>
        <w:t xml:space="preserve"> fejlesztését tűztem ki,</w:t>
      </w:r>
      <w:r w:rsidR="00036FB5">
        <w:t xml:space="preserve"> amivel a betegek saját mért adataikat rögzíthetik, amiket az orvosa nyomon követhet.</w:t>
      </w:r>
      <w:r>
        <w:t xml:space="preserve"> </w:t>
      </w:r>
      <w:r w:rsidR="00036FB5">
        <w:t>Az applikáció</w:t>
      </w:r>
      <w:r>
        <w:t xml:space="preserve"> segítségével hatékonyabbá és sikeresebbé tehető az orvosok munkája</w:t>
      </w:r>
      <w:r w:rsidR="002B5C2C">
        <w:t>. Az alkalmazás használatával időt és energiát spórolhatnak mind a beteg</w:t>
      </w:r>
      <w:r w:rsidR="004D1DCB">
        <w:t>ek</w:t>
      </w:r>
      <w:r w:rsidR="002B5C2C">
        <w:t xml:space="preserve"> és az orvosok is.</w:t>
      </w:r>
      <w:r w:rsidR="004D1DCB">
        <w:t xml:space="preserve"> </w:t>
      </w:r>
    </w:p>
    <w:p w14:paraId="0D6C2148" w14:textId="6D1B6468" w:rsidR="002B5C2C" w:rsidRDefault="00C96F96" w:rsidP="00DF0035">
      <w:r>
        <w:t xml:space="preserve">Az alkalmazás az orvosok </w:t>
      </w:r>
      <w:r w:rsidR="002B5C2C">
        <w:t>és pácienseik között levő kommunikációs határokat hivatott legyőzni. Az applikáció használatával elkerülhetőek a gyakoribb vizitek, az orvosnak kevesebb pácienst kell fogadnia munkája során, és egyszerűen, szinte bárhonnan nyomon követheti egyes betegeinek állapotát.</w:t>
      </w:r>
    </w:p>
    <w:p w14:paraId="08457D7C" w14:textId="1C0BF982" w:rsidR="00853D9D" w:rsidRDefault="00450D8A" w:rsidP="00DF0035">
      <w:r>
        <w:t xml:space="preserve">Az applikációt </w:t>
      </w:r>
      <w:r w:rsidRPr="00450D8A">
        <w:t>Doctor-Patient</w:t>
      </w:r>
      <w:r>
        <w:t>-</w:t>
      </w:r>
      <w:r w:rsidR="002B5C2C">
        <w:t xml:space="preserve">nek neveztem el. </w:t>
      </w:r>
      <w:r>
        <w:t xml:space="preserve">A </w:t>
      </w:r>
      <w:r w:rsidR="002B5C2C">
        <w:t>Doctor-Patient alkalmazás segítségével a betegek rögzíthetik vérnyom</w:t>
      </w:r>
      <w:r w:rsidR="00853D9D">
        <w:t>ás és vércukor mérésük eredményei</w:t>
      </w:r>
      <w:r w:rsidR="002B5C2C">
        <w:t>t. Ezeket a rögzített értékeket a beteg orvosa megtekintheti és szaktudása szerint következtetéseket vonhat le az összegyűlt adatokból. Hogy a kommunikáció két irányú leh</w:t>
      </w:r>
      <w:r w:rsidR="004D1DCB">
        <w:t xml:space="preserve">essen, az orvos különböző űrlapokat </w:t>
      </w:r>
      <w:r w:rsidR="002B5C2C">
        <w:t>küldhet betegeinek, amit a beteg kitöltve visszaküldhet az orvosa fel</w:t>
      </w:r>
      <w:r w:rsidR="00853D9D">
        <w:t>é</w:t>
      </w:r>
      <w:r w:rsidR="002B5C2C">
        <w:t xml:space="preserve">, aki </w:t>
      </w:r>
      <w:r w:rsidR="00853D9D">
        <w:t>ebből levonhatja a megfelelő következtetéseket.</w:t>
      </w:r>
      <w:r w:rsidR="00A16789">
        <w:t xml:space="preserve"> A méréseket az alkalmazás képes </w:t>
      </w:r>
      <w:r w:rsidR="009905B6">
        <w:t>grafikonon</w:t>
      </w:r>
      <w:r w:rsidR="00A16789">
        <w:t xml:space="preserve"> ábrázolni különböző időszakokra lekérve, hogy átfogóbb képet </w:t>
      </w:r>
      <w:r>
        <w:t>lehessen kapni</w:t>
      </w:r>
      <w:r w:rsidR="00A16789">
        <w:t xml:space="preserve"> a páciens állapotáról.</w:t>
      </w:r>
    </w:p>
    <w:p w14:paraId="6CEBB3F9" w14:textId="77777777" w:rsidR="00853D9D" w:rsidRDefault="00853D9D" w:rsidP="00DF0035">
      <w:r>
        <w:t>Az alkalmazást Windows Phone 8.1 platformra készítettem el Windows Runtime alkalmazásként.</w:t>
      </w:r>
      <w:r w:rsidR="002B5C2C">
        <w:t xml:space="preserve"> </w:t>
      </w:r>
      <w:r>
        <w:t>Elkészítettem az alkalmazást kiszolgáló szerver prototípusát és a hozzá tartozó adatbázist, ugyan ez nem képezi szakdolgozatom részét, de szükségét éreztem egy ilyen elkészítésének.</w:t>
      </w:r>
    </w:p>
    <w:p w14:paraId="5C368542" w14:textId="357EEDF6" w:rsidR="00994580" w:rsidRDefault="00853D9D" w:rsidP="00994580">
      <w:r>
        <w:t>Az elkészült szoftver segítségével elértem a feladat által kitűzött célt</w:t>
      </w:r>
      <w:r w:rsidR="004D1DCB">
        <w:t xml:space="preserve">. </w:t>
      </w:r>
      <w:r w:rsidR="00994580">
        <w:t>Az applikáció sikeresen kommunikál a teszt szerverrel és a tervezett funkciókat megvalósítottam.</w:t>
      </w:r>
    </w:p>
    <w:p w14:paraId="096EE91A" w14:textId="0581B62D" w:rsidR="004D1DCB" w:rsidRDefault="004D1DCB" w:rsidP="00DF0035"/>
    <w:p w14:paraId="7EF13DB1" w14:textId="689AB5C4" w:rsidR="00DF0035" w:rsidRDefault="00853D9D" w:rsidP="004D1DCB">
      <w:pPr>
        <w:ind w:firstLine="0"/>
      </w:pPr>
      <w:r w:rsidRPr="004D1DCB">
        <w:rPr>
          <w:b/>
        </w:rPr>
        <w:t>Kulcsszavak:</w:t>
      </w:r>
      <w:r w:rsidR="004250BB">
        <w:t xml:space="preserve"> Windows</w:t>
      </w:r>
      <w:r>
        <w:t xml:space="preserve"> Phone 8.1 alkalmazás, </w:t>
      </w:r>
      <w:r w:rsidR="005A784A">
        <w:t>egészség</w:t>
      </w:r>
      <w:r w:rsidR="004D1DCB">
        <w:t xml:space="preserve">, beteg </w:t>
      </w:r>
      <w:r w:rsidR="00A82FAD">
        <w:t>felügyelés, vércukor, vérnyomás</w:t>
      </w:r>
    </w:p>
    <w:p w14:paraId="07D8B8CC" w14:textId="324D7CAC" w:rsidR="00542216" w:rsidRPr="00020F82" w:rsidRDefault="00542216" w:rsidP="00020F82">
      <w:pPr>
        <w:pStyle w:val="Heading1"/>
        <w:numPr>
          <w:ilvl w:val="0"/>
          <w:numId w:val="0"/>
        </w:numPr>
        <w:jc w:val="center"/>
        <w:rPr>
          <w:rFonts w:ascii="Times New Roman" w:hAnsi="Times New Roman" w:cs="Times New Roman"/>
          <w:caps/>
        </w:rPr>
      </w:pPr>
      <w:bookmarkStart w:id="5" w:name="_Toc406076029"/>
      <w:r w:rsidRPr="00020F82">
        <w:rPr>
          <w:rFonts w:ascii="Times New Roman" w:hAnsi="Times New Roman" w:cs="Times New Roman"/>
          <w:caps/>
        </w:rPr>
        <w:lastRenderedPageBreak/>
        <w:t>abstract</w:t>
      </w:r>
      <w:bookmarkEnd w:id="5"/>
    </w:p>
    <w:p w14:paraId="02C9B996" w14:textId="7AE7797F" w:rsidR="00D675EC" w:rsidRDefault="00D675EC" w:rsidP="001D64E8">
      <w:r>
        <w:t>Nowadays, using smart phones are essential part of our daily lives. These devices can have a deep impact on one’s lifestyle through a wide range of applications. Healthcare applications can be rated into this category. The aim of my task is to develop such an application that people can use to store their own recorded medical data which can be tracked by their doctor. This application can make any doctor’s job more successful and efficient. With the use of this software we can save time for both doctor and patient.</w:t>
      </w:r>
    </w:p>
    <w:p w14:paraId="0FE166CB" w14:textId="5129B166" w:rsidR="00D675EC" w:rsidRDefault="00D675EC" w:rsidP="001D64E8">
      <w:r>
        <w:t>The application’s purpose is to eliminate communication problems between patients and medical personnel. With it, the number of doctor’s appointments can be reduced, a fewer number of sickened people have to be treate</w:t>
      </w:r>
      <w:r w:rsidR="003D73C5">
        <w:t xml:space="preserve">d during work time because </w:t>
      </w:r>
      <w:r>
        <w:t>their current health status can be tracked with the application.</w:t>
      </w:r>
    </w:p>
    <w:p w14:paraId="55312F2C" w14:textId="77777777" w:rsidR="00D675EC" w:rsidRDefault="00D675EC" w:rsidP="001D64E8">
      <w:r>
        <w:t>I have given the application the “Doctor-Patient” name. With the use of this, people can record their own blood pressure and blood-sugar level results. These records can be obtained by their doctors and may be able to be led to conclusions from the recorded data for further therapy. In order for this to be a two-way communication, the doctors can send various forms to their patients that can be sent back after filling it. These results can be illustrated with charts and spreadsheets for different periods of time in order the get a more comprehensive picture of the patient’s illness.</w:t>
      </w:r>
    </w:p>
    <w:p w14:paraId="5AEB8905" w14:textId="77777777" w:rsidR="00D675EC" w:rsidRDefault="00D675EC" w:rsidP="001D64E8">
      <w:r>
        <w:t>The app is developed on Windows Phone 8.1 platform as a Windows Runtime application. I have created a prototype for the server and a database connected to it, and although this wasn’t part of my dissertation, I felt the need for making one.</w:t>
      </w:r>
    </w:p>
    <w:p w14:paraId="18F45D16" w14:textId="6896DF9B" w:rsidR="00D675EC" w:rsidRDefault="00D675EC" w:rsidP="001D64E8">
      <w:r>
        <w:t>With the finished software I have achieved my aim. The application</w:t>
      </w:r>
      <w:r w:rsidR="00994580">
        <w:t xml:space="preserve"> can successfuly communicate with the test server and contains all pla</w:t>
      </w:r>
      <w:r w:rsidR="006F5FA8">
        <w:t>n</w:t>
      </w:r>
      <w:r w:rsidR="00994580">
        <w:t>ned features</w:t>
      </w:r>
      <w:r>
        <w:t>.</w:t>
      </w:r>
    </w:p>
    <w:p w14:paraId="71A3C76B" w14:textId="77777777" w:rsidR="00D675EC" w:rsidRDefault="00D675EC" w:rsidP="001D64E8"/>
    <w:p w14:paraId="20362993" w14:textId="4FA60F68" w:rsidR="00542216" w:rsidRDefault="003D73C5" w:rsidP="001D64E8">
      <w:pPr>
        <w:rPr>
          <w:rFonts w:eastAsiaTheme="majorEastAsia" w:cstheme="majorBidi"/>
          <w:spacing w:val="-10"/>
          <w:kern w:val="28"/>
          <w:sz w:val="28"/>
          <w:szCs w:val="56"/>
        </w:rPr>
      </w:pPr>
      <w:r>
        <w:rPr>
          <w:b/>
        </w:rPr>
        <w:t>Key</w:t>
      </w:r>
      <w:r w:rsidR="00D675EC" w:rsidRPr="00D675EC">
        <w:rPr>
          <w:b/>
        </w:rPr>
        <w:t>word</w:t>
      </w:r>
      <w:r>
        <w:rPr>
          <w:b/>
        </w:rPr>
        <w:t>s</w:t>
      </w:r>
      <w:r w:rsidR="00D675EC">
        <w:t>: Windows Phone</w:t>
      </w:r>
      <w:r w:rsidR="001D64E8">
        <w:t xml:space="preserve"> 8.1</w:t>
      </w:r>
      <w:r w:rsidR="00D675EC">
        <w:t xml:space="preserve"> application, health, patient tending, blood-sugar level, blood pressure level</w:t>
      </w:r>
    </w:p>
    <w:sdt>
      <w:sdtPr>
        <w:rPr>
          <w:rFonts w:ascii="Times New Roman" w:eastAsiaTheme="minorHAnsi" w:hAnsi="Times New Roman" w:cs="Times New Roman"/>
          <w:b w:val="0"/>
          <w:sz w:val="24"/>
          <w:szCs w:val="24"/>
          <w:lang w:eastAsia="en-US"/>
        </w:rPr>
        <w:id w:val="7407443"/>
        <w:docPartObj>
          <w:docPartGallery w:val="Table of Contents"/>
          <w:docPartUnique/>
        </w:docPartObj>
      </w:sdtPr>
      <w:sdtContent>
        <w:p w14:paraId="58E5C078" w14:textId="77777777" w:rsidR="00A3312C" w:rsidRDefault="00A3312C" w:rsidP="00A3312C">
          <w:pPr>
            <w:pStyle w:val="TOCHeading"/>
            <w:numPr>
              <w:ilvl w:val="0"/>
              <w:numId w:val="0"/>
            </w:numPr>
          </w:pPr>
          <w:r>
            <w:t>Tartalomjegyzék</w:t>
          </w:r>
        </w:p>
        <w:p w14:paraId="7FC0E9A3" w14:textId="77777777" w:rsidR="00C6510C" w:rsidRDefault="0010768A">
          <w:pPr>
            <w:pStyle w:val="TOC1"/>
            <w:rPr>
              <w:rFonts w:asciiTheme="minorHAnsi" w:eastAsiaTheme="minorEastAsia" w:hAnsiTheme="minorHAnsi" w:cstheme="minorBidi"/>
              <w:sz w:val="22"/>
              <w:szCs w:val="22"/>
              <w:lang w:eastAsia="hu-HU"/>
            </w:rPr>
          </w:pPr>
          <w:r>
            <w:fldChar w:fldCharType="begin"/>
          </w:r>
          <w:r w:rsidR="00A3312C">
            <w:instrText xml:space="preserve"> TOC \o "1-3" \h \z \u </w:instrText>
          </w:r>
          <w:r>
            <w:fldChar w:fldCharType="separate"/>
          </w:r>
          <w:hyperlink w:anchor="_Toc406076025" w:history="1">
            <w:r w:rsidR="00C6510C" w:rsidRPr="00001578">
              <w:rPr>
                <w:rStyle w:val="Hyperlink"/>
              </w:rPr>
              <w:t>Feladatkiírás</w:t>
            </w:r>
            <w:r w:rsidR="00C6510C">
              <w:rPr>
                <w:webHidden/>
              </w:rPr>
              <w:tab/>
            </w:r>
            <w:r w:rsidR="00C6510C">
              <w:rPr>
                <w:webHidden/>
              </w:rPr>
              <w:fldChar w:fldCharType="begin"/>
            </w:r>
            <w:r w:rsidR="00C6510C">
              <w:rPr>
                <w:webHidden/>
              </w:rPr>
              <w:instrText xml:space="preserve"> PAGEREF _Toc406076025 \h </w:instrText>
            </w:r>
            <w:r w:rsidR="00C6510C">
              <w:rPr>
                <w:webHidden/>
              </w:rPr>
            </w:r>
            <w:r w:rsidR="00C6510C">
              <w:rPr>
                <w:webHidden/>
              </w:rPr>
              <w:fldChar w:fldCharType="separate"/>
            </w:r>
            <w:r w:rsidR="00712BA7">
              <w:rPr>
                <w:webHidden/>
              </w:rPr>
              <w:t>II</w:t>
            </w:r>
            <w:r w:rsidR="00C6510C">
              <w:rPr>
                <w:webHidden/>
              </w:rPr>
              <w:fldChar w:fldCharType="end"/>
            </w:r>
          </w:hyperlink>
        </w:p>
        <w:p w14:paraId="26CFFFFD" w14:textId="77777777" w:rsidR="00C6510C" w:rsidRDefault="00450D8A">
          <w:pPr>
            <w:pStyle w:val="TOC1"/>
            <w:rPr>
              <w:rFonts w:asciiTheme="minorHAnsi" w:eastAsiaTheme="minorEastAsia" w:hAnsiTheme="minorHAnsi" w:cstheme="minorBidi"/>
              <w:sz w:val="22"/>
              <w:szCs w:val="22"/>
              <w:lang w:eastAsia="hu-HU"/>
            </w:rPr>
          </w:pPr>
          <w:hyperlink w:anchor="_Toc406076026" w:history="1">
            <w:r w:rsidR="00C6510C" w:rsidRPr="00001578">
              <w:rPr>
                <w:rStyle w:val="Hyperlink"/>
              </w:rPr>
              <w:t>Nyilatkozat</w:t>
            </w:r>
            <w:r w:rsidR="00C6510C">
              <w:rPr>
                <w:webHidden/>
              </w:rPr>
              <w:tab/>
            </w:r>
            <w:r w:rsidR="00C6510C">
              <w:rPr>
                <w:webHidden/>
              </w:rPr>
              <w:fldChar w:fldCharType="begin"/>
            </w:r>
            <w:r w:rsidR="00C6510C">
              <w:rPr>
                <w:webHidden/>
              </w:rPr>
              <w:instrText xml:space="preserve"> PAGEREF _Toc406076026 \h </w:instrText>
            </w:r>
            <w:r w:rsidR="00C6510C">
              <w:rPr>
                <w:webHidden/>
              </w:rPr>
            </w:r>
            <w:r w:rsidR="00C6510C">
              <w:rPr>
                <w:webHidden/>
              </w:rPr>
              <w:fldChar w:fldCharType="separate"/>
            </w:r>
            <w:r w:rsidR="00712BA7">
              <w:rPr>
                <w:webHidden/>
              </w:rPr>
              <w:t>III</w:t>
            </w:r>
            <w:r w:rsidR="00C6510C">
              <w:rPr>
                <w:webHidden/>
              </w:rPr>
              <w:fldChar w:fldCharType="end"/>
            </w:r>
          </w:hyperlink>
        </w:p>
        <w:p w14:paraId="149C446F" w14:textId="77777777" w:rsidR="00C6510C" w:rsidRDefault="00450D8A">
          <w:pPr>
            <w:pStyle w:val="TOC1"/>
            <w:rPr>
              <w:rFonts w:asciiTheme="minorHAnsi" w:eastAsiaTheme="minorEastAsia" w:hAnsiTheme="minorHAnsi" w:cstheme="minorBidi"/>
              <w:sz w:val="22"/>
              <w:szCs w:val="22"/>
              <w:lang w:eastAsia="hu-HU"/>
            </w:rPr>
          </w:pPr>
          <w:hyperlink w:anchor="_Toc406076027" w:history="1">
            <w:r w:rsidR="00C6510C" w:rsidRPr="00001578">
              <w:rPr>
                <w:rStyle w:val="Hyperlink"/>
              </w:rPr>
              <w:t>Köszönetnyilvánítás</w:t>
            </w:r>
            <w:r w:rsidR="00C6510C">
              <w:rPr>
                <w:webHidden/>
              </w:rPr>
              <w:tab/>
            </w:r>
            <w:r w:rsidR="00C6510C">
              <w:rPr>
                <w:webHidden/>
              </w:rPr>
              <w:fldChar w:fldCharType="begin"/>
            </w:r>
            <w:r w:rsidR="00C6510C">
              <w:rPr>
                <w:webHidden/>
              </w:rPr>
              <w:instrText xml:space="preserve"> PAGEREF _Toc406076027 \h </w:instrText>
            </w:r>
            <w:r w:rsidR="00C6510C">
              <w:rPr>
                <w:webHidden/>
              </w:rPr>
            </w:r>
            <w:r w:rsidR="00C6510C">
              <w:rPr>
                <w:webHidden/>
              </w:rPr>
              <w:fldChar w:fldCharType="separate"/>
            </w:r>
            <w:r w:rsidR="00712BA7">
              <w:rPr>
                <w:webHidden/>
              </w:rPr>
              <w:t>IV</w:t>
            </w:r>
            <w:r w:rsidR="00C6510C">
              <w:rPr>
                <w:webHidden/>
              </w:rPr>
              <w:fldChar w:fldCharType="end"/>
            </w:r>
          </w:hyperlink>
        </w:p>
        <w:p w14:paraId="49FA20A7" w14:textId="77777777" w:rsidR="00C6510C" w:rsidRDefault="00450D8A">
          <w:pPr>
            <w:pStyle w:val="TOC1"/>
            <w:rPr>
              <w:rFonts w:asciiTheme="minorHAnsi" w:eastAsiaTheme="minorEastAsia" w:hAnsiTheme="minorHAnsi" w:cstheme="minorBidi"/>
              <w:sz w:val="22"/>
              <w:szCs w:val="22"/>
              <w:lang w:eastAsia="hu-HU"/>
            </w:rPr>
          </w:pPr>
          <w:hyperlink w:anchor="_Toc406076028" w:history="1">
            <w:r w:rsidR="00C6510C" w:rsidRPr="00001578">
              <w:rPr>
                <w:rStyle w:val="Hyperlink"/>
                <w:caps/>
              </w:rPr>
              <w:t>tartalmi összefoglaló</w:t>
            </w:r>
            <w:r w:rsidR="00C6510C">
              <w:rPr>
                <w:webHidden/>
              </w:rPr>
              <w:tab/>
            </w:r>
            <w:r w:rsidR="00C6510C">
              <w:rPr>
                <w:webHidden/>
              </w:rPr>
              <w:fldChar w:fldCharType="begin"/>
            </w:r>
            <w:r w:rsidR="00C6510C">
              <w:rPr>
                <w:webHidden/>
              </w:rPr>
              <w:instrText xml:space="preserve"> PAGEREF _Toc406076028 \h </w:instrText>
            </w:r>
            <w:r w:rsidR="00C6510C">
              <w:rPr>
                <w:webHidden/>
              </w:rPr>
            </w:r>
            <w:r w:rsidR="00C6510C">
              <w:rPr>
                <w:webHidden/>
              </w:rPr>
              <w:fldChar w:fldCharType="separate"/>
            </w:r>
            <w:r w:rsidR="00712BA7">
              <w:rPr>
                <w:webHidden/>
              </w:rPr>
              <w:t>V</w:t>
            </w:r>
            <w:r w:rsidR="00C6510C">
              <w:rPr>
                <w:webHidden/>
              </w:rPr>
              <w:fldChar w:fldCharType="end"/>
            </w:r>
          </w:hyperlink>
        </w:p>
        <w:p w14:paraId="1BC387B4" w14:textId="77777777" w:rsidR="00C6510C" w:rsidRDefault="00450D8A">
          <w:pPr>
            <w:pStyle w:val="TOC1"/>
            <w:rPr>
              <w:rFonts w:asciiTheme="minorHAnsi" w:eastAsiaTheme="minorEastAsia" w:hAnsiTheme="minorHAnsi" w:cstheme="minorBidi"/>
              <w:sz w:val="22"/>
              <w:szCs w:val="22"/>
              <w:lang w:eastAsia="hu-HU"/>
            </w:rPr>
          </w:pPr>
          <w:hyperlink w:anchor="_Toc406076029" w:history="1">
            <w:r w:rsidR="00C6510C" w:rsidRPr="00001578">
              <w:rPr>
                <w:rStyle w:val="Hyperlink"/>
                <w:caps/>
              </w:rPr>
              <w:t>abstract</w:t>
            </w:r>
            <w:r w:rsidR="00C6510C">
              <w:rPr>
                <w:webHidden/>
              </w:rPr>
              <w:tab/>
            </w:r>
            <w:r w:rsidR="00C6510C">
              <w:rPr>
                <w:webHidden/>
              </w:rPr>
              <w:fldChar w:fldCharType="begin"/>
            </w:r>
            <w:r w:rsidR="00C6510C">
              <w:rPr>
                <w:webHidden/>
              </w:rPr>
              <w:instrText xml:space="preserve"> PAGEREF _Toc406076029 \h </w:instrText>
            </w:r>
            <w:r w:rsidR="00C6510C">
              <w:rPr>
                <w:webHidden/>
              </w:rPr>
            </w:r>
            <w:r w:rsidR="00C6510C">
              <w:rPr>
                <w:webHidden/>
              </w:rPr>
              <w:fldChar w:fldCharType="separate"/>
            </w:r>
            <w:r w:rsidR="00712BA7">
              <w:rPr>
                <w:webHidden/>
              </w:rPr>
              <w:t>VI</w:t>
            </w:r>
            <w:r w:rsidR="00C6510C">
              <w:rPr>
                <w:webHidden/>
              </w:rPr>
              <w:fldChar w:fldCharType="end"/>
            </w:r>
          </w:hyperlink>
        </w:p>
        <w:p w14:paraId="3739C07C" w14:textId="77777777" w:rsidR="00C6510C" w:rsidRDefault="00450D8A">
          <w:pPr>
            <w:pStyle w:val="TOC1"/>
            <w:rPr>
              <w:rFonts w:asciiTheme="minorHAnsi" w:eastAsiaTheme="minorEastAsia" w:hAnsiTheme="minorHAnsi" w:cstheme="minorBidi"/>
              <w:sz w:val="22"/>
              <w:szCs w:val="22"/>
              <w:lang w:eastAsia="hu-HU"/>
            </w:rPr>
          </w:pPr>
          <w:hyperlink w:anchor="_Toc406076030" w:history="1">
            <w:r w:rsidR="00C6510C" w:rsidRPr="00001578">
              <w:rPr>
                <w:rStyle w:val="Hyperlink"/>
                <w:lang w:eastAsia="hu-HU"/>
              </w:rPr>
              <w:t>1.</w:t>
            </w:r>
            <w:r w:rsidR="00C6510C">
              <w:rPr>
                <w:rFonts w:asciiTheme="minorHAnsi" w:eastAsiaTheme="minorEastAsia" w:hAnsiTheme="minorHAnsi" w:cstheme="minorBidi"/>
                <w:sz w:val="22"/>
                <w:szCs w:val="22"/>
                <w:lang w:eastAsia="hu-HU"/>
              </w:rPr>
              <w:tab/>
            </w:r>
            <w:r w:rsidR="00C6510C" w:rsidRPr="00001578">
              <w:rPr>
                <w:rStyle w:val="Hyperlink"/>
                <w:lang w:eastAsia="hu-HU"/>
              </w:rPr>
              <w:t>Bevezetés</w:t>
            </w:r>
            <w:r w:rsidR="00C6510C">
              <w:rPr>
                <w:webHidden/>
              </w:rPr>
              <w:tab/>
            </w:r>
            <w:r w:rsidR="00C6510C">
              <w:rPr>
                <w:webHidden/>
              </w:rPr>
              <w:fldChar w:fldCharType="begin"/>
            </w:r>
            <w:r w:rsidR="00C6510C">
              <w:rPr>
                <w:webHidden/>
              </w:rPr>
              <w:instrText xml:space="preserve"> PAGEREF _Toc406076030 \h </w:instrText>
            </w:r>
            <w:r w:rsidR="00C6510C">
              <w:rPr>
                <w:webHidden/>
              </w:rPr>
            </w:r>
            <w:r w:rsidR="00C6510C">
              <w:rPr>
                <w:webHidden/>
              </w:rPr>
              <w:fldChar w:fldCharType="separate"/>
            </w:r>
            <w:r w:rsidR="00712BA7">
              <w:rPr>
                <w:webHidden/>
              </w:rPr>
              <w:t>1</w:t>
            </w:r>
            <w:r w:rsidR="00C6510C">
              <w:rPr>
                <w:webHidden/>
              </w:rPr>
              <w:fldChar w:fldCharType="end"/>
            </w:r>
          </w:hyperlink>
        </w:p>
        <w:p w14:paraId="3D9A2273" w14:textId="77777777" w:rsidR="00C6510C" w:rsidRDefault="00450D8A">
          <w:pPr>
            <w:pStyle w:val="TOC1"/>
            <w:rPr>
              <w:rFonts w:asciiTheme="minorHAnsi" w:eastAsiaTheme="minorEastAsia" w:hAnsiTheme="minorHAnsi" w:cstheme="minorBidi"/>
              <w:sz w:val="22"/>
              <w:szCs w:val="22"/>
              <w:lang w:eastAsia="hu-HU"/>
            </w:rPr>
          </w:pPr>
          <w:hyperlink w:anchor="_Toc406076031" w:history="1">
            <w:r w:rsidR="00C6510C" w:rsidRPr="00001578">
              <w:rPr>
                <w:rStyle w:val="Hyperlink"/>
                <w:lang w:eastAsia="hu-HU"/>
              </w:rPr>
              <w:t>2.</w:t>
            </w:r>
            <w:r w:rsidR="00C6510C">
              <w:rPr>
                <w:rFonts w:asciiTheme="minorHAnsi" w:eastAsiaTheme="minorEastAsia" w:hAnsiTheme="minorHAnsi" w:cstheme="minorBidi"/>
                <w:sz w:val="22"/>
                <w:szCs w:val="22"/>
                <w:lang w:eastAsia="hu-HU"/>
              </w:rPr>
              <w:tab/>
            </w:r>
            <w:r w:rsidR="00C6510C" w:rsidRPr="00001578">
              <w:rPr>
                <w:rStyle w:val="Hyperlink"/>
                <w:lang w:eastAsia="hu-HU"/>
              </w:rPr>
              <w:t xml:space="preserve">Egészségügyi </w:t>
            </w:r>
            <w:r w:rsidR="00C6510C" w:rsidRPr="00001578">
              <w:rPr>
                <w:rStyle w:val="Hyperlink"/>
              </w:rPr>
              <w:t>alkalmazások</w:t>
            </w:r>
            <w:r w:rsidR="00C6510C">
              <w:rPr>
                <w:webHidden/>
              </w:rPr>
              <w:tab/>
            </w:r>
            <w:r w:rsidR="00C6510C">
              <w:rPr>
                <w:webHidden/>
              </w:rPr>
              <w:fldChar w:fldCharType="begin"/>
            </w:r>
            <w:r w:rsidR="00C6510C">
              <w:rPr>
                <w:webHidden/>
              </w:rPr>
              <w:instrText xml:space="preserve"> PAGEREF _Toc406076031 \h </w:instrText>
            </w:r>
            <w:r w:rsidR="00C6510C">
              <w:rPr>
                <w:webHidden/>
              </w:rPr>
            </w:r>
            <w:r w:rsidR="00C6510C">
              <w:rPr>
                <w:webHidden/>
              </w:rPr>
              <w:fldChar w:fldCharType="separate"/>
            </w:r>
            <w:r w:rsidR="00712BA7">
              <w:rPr>
                <w:webHidden/>
              </w:rPr>
              <w:t>2</w:t>
            </w:r>
            <w:r w:rsidR="00C6510C">
              <w:rPr>
                <w:webHidden/>
              </w:rPr>
              <w:fldChar w:fldCharType="end"/>
            </w:r>
          </w:hyperlink>
        </w:p>
        <w:p w14:paraId="5D28619A"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4" w:history="1">
            <w:r w:rsidR="00C6510C" w:rsidRPr="00001578">
              <w:rPr>
                <w:rStyle w:val="Hyperlink"/>
                <w:noProof/>
              </w:rPr>
              <w:t>2.1.</w:t>
            </w:r>
            <w:r w:rsidR="00C6510C">
              <w:rPr>
                <w:rFonts w:asciiTheme="minorHAnsi" w:eastAsiaTheme="minorEastAsia" w:hAnsiTheme="minorHAnsi" w:cstheme="minorBidi"/>
                <w:noProof/>
                <w:sz w:val="22"/>
                <w:szCs w:val="22"/>
                <w:lang w:eastAsia="hu-HU"/>
              </w:rPr>
              <w:tab/>
            </w:r>
            <w:r w:rsidR="00C6510C" w:rsidRPr="00001578">
              <w:rPr>
                <w:rStyle w:val="Hyperlink"/>
                <w:noProof/>
              </w:rPr>
              <w:t>Kórház és orvos kereső alkalmazások</w:t>
            </w:r>
            <w:r w:rsidR="00C6510C">
              <w:rPr>
                <w:noProof/>
                <w:webHidden/>
              </w:rPr>
              <w:tab/>
            </w:r>
            <w:r w:rsidR="00C6510C">
              <w:rPr>
                <w:noProof/>
                <w:webHidden/>
              </w:rPr>
              <w:fldChar w:fldCharType="begin"/>
            </w:r>
            <w:r w:rsidR="00C6510C">
              <w:rPr>
                <w:noProof/>
                <w:webHidden/>
              </w:rPr>
              <w:instrText xml:space="preserve"> PAGEREF _Toc406076034 \h </w:instrText>
            </w:r>
            <w:r w:rsidR="00C6510C">
              <w:rPr>
                <w:noProof/>
                <w:webHidden/>
              </w:rPr>
            </w:r>
            <w:r w:rsidR="00C6510C">
              <w:rPr>
                <w:noProof/>
                <w:webHidden/>
              </w:rPr>
              <w:fldChar w:fldCharType="separate"/>
            </w:r>
            <w:r w:rsidR="00712BA7">
              <w:rPr>
                <w:noProof/>
                <w:webHidden/>
              </w:rPr>
              <w:t>2</w:t>
            </w:r>
            <w:r w:rsidR="00C6510C">
              <w:rPr>
                <w:noProof/>
                <w:webHidden/>
              </w:rPr>
              <w:fldChar w:fldCharType="end"/>
            </w:r>
          </w:hyperlink>
        </w:p>
        <w:p w14:paraId="71354A40"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5" w:history="1">
            <w:r w:rsidR="00C6510C" w:rsidRPr="00001578">
              <w:rPr>
                <w:rStyle w:val="Hyperlink"/>
                <w:noProof/>
              </w:rPr>
              <w:t>2.2.</w:t>
            </w:r>
            <w:r w:rsidR="00C6510C">
              <w:rPr>
                <w:rFonts w:asciiTheme="minorHAnsi" w:eastAsiaTheme="minorEastAsia" w:hAnsiTheme="minorHAnsi" w:cstheme="minorBidi"/>
                <w:noProof/>
                <w:sz w:val="22"/>
                <w:szCs w:val="22"/>
                <w:lang w:eastAsia="hu-HU"/>
              </w:rPr>
              <w:tab/>
            </w:r>
            <w:r w:rsidR="00C6510C" w:rsidRPr="00001578">
              <w:rPr>
                <w:rStyle w:val="Hyperlink"/>
                <w:noProof/>
              </w:rPr>
              <w:t>Segélyhívó alkalmazások</w:t>
            </w:r>
            <w:r w:rsidR="00C6510C">
              <w:rPr>
                <w:noProof/>
                <w:webHidden/>
              </w:rPr>
              <w:tab/>
            </w:r>
            <w:r w:rsidR="00C6510C">
              <w:rPr>
                <w:noProof/>
                <w:webHidden/>
              </w:rPr>
              <w:fldChar w:fldCharType="begin"/>
            </w:r>
            <w:r w:rsidR="00C6510C">
              <w:rPr>
                <w:noProof/>
                <w:webHidden/>
              </w:rPr>
              <w:instrText xml:space="preserve"> PAGEREF _Toc406076035 \h </w:instrText>
            </w:r>
            <w:r w:rsidR="00C6510C">
              <w:rPr>
                <w:noProof/>
                <w:webHidden/>
              </w:rPr>
            </w:r>
            <w:r w:rsidR="00C6510C">
              <w:rPr>
                <w:noProof/>
                <w:webHidden/>
              </w:rPr>
              <w:fldChar w:fldCharType="separate"/>
            </w:r>
            <w:r w:rsidR="00712BA7">
              <w:rPr>
                <w:noProof/>
                <w:webHidden/>
              </w:rPr>
              <w:t>3</w:t>
            </w:r>
            <w:r w:rsidR="00C6510C">
              <w:rPr>
                <w:noProof/>
                <w:webHidden/>
              </w:rPr>
              <w:fldChar w:fldCharType="end"/>
            </w:r>
          </w:hyperlink>
        </w:p>
        <w:p w14:paraId="246E7C60"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6" w:history="1">
            <w:r w:rsidR="00C6510C" w:rsidRPr="00001578">
              <w:rPr>
                <w:rStyle w:val="Hyperlink"/>
                <w:noProof/>
              </w:rPr>
              <w:t>2.3.</w:t>
            </w:r>
            <w:r w:rsidR="00C6510C">
              <w:rPr>
                <w:rFonts w:asciiTheme="minorHAnsi" w:eastAsiaTheme="minorEastAsia" w:hAnsiTheme="minorHAnsi" w:cstheme="minorBidi"/>
                <w:noProof/>
                <w:sz w:val="22"/>
                <w:szCs w:val="22"/>
                <w:lang w:eastAsia="hu-HU"/>
              </w:rPr>
              <w:tab/>
            </w:r>
            <w:r w:rsidR="00C6510C" w:rsidRPr="00001578">
              <w:rPr>
                <w:rStyle w:val="Hyperlink"/>
                <w:noProof/>
              </w:rPr>
              <w:t>Beteg adatokat tároló alkalmazások</w:t>
            </w:r>
            <w:r w:rsidR="00C6510C">
              <w:rPr>
                <w:noProof/>
                <w:webHidden/>
              </w:rPr>
              <w:tab/>
            </w:r>
            <w:r w:rsidR="00C6510C">
              <w:rPr>
                <w:noProof/>
                <w:webHidden/>
              </w:rPr>
              <w:fldChar w:fldCharType="begin"/>
            </w:r>
            <w:r w:rsidR="00C6510C">
              <w:rPr>
                <w:noProof/>
                <w:webHidden/>
              </w:rPr>
              <w:instrText xml:space="preserve"> PAGEREF _Toc406076036 \h </w:instrText>
            </w:r>
            <w:r w:rsidR="00C6510C">
              <w:rPr>
                <w:noProof/>
                <w:webHidden/>
              </w:rPr>
            </w:r>
            <w:r w:rsidR="00C6510C">
              <w:rPr>
                <w:noProof/>
                <w:webHidden/>
              </w:rPr>
              <w:fldChar w:fldCharType="separate"/>
            </w:r>
            <w:r w:rsidR="00712BA7">
              <w:rPr>
                <w:noProof/>
                <w:webHidden/>
              </w:rPr>
              <w:t>3</w:t>
            </w:r>
            <w:r w:rsidR="00C6510C">
              <w:rPr>
                <w:noProof/>
                <w:webHidden/>
              </w:rPr>
              <w:fldChar w:fldCharType="end"/>
            </w:r>
          </w:hyperlink>
        </w:p>
        <w:p w14:paraId="3DA643EB"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7" w:history="1">
            <w:r w:rsidR="00C6510C" w:rsidRPr="00001578">
              <w:rPr>
                <w:rStyle w:val="Hyperlink"/>
                <w:noProof/>
              </w:rPr>
              <w:t>2.4.</w:t>
            </w:r>
            <w:r w:rsidR="00C6510C">
              <w:rPr>
                <w:rFonts w:asciiTheme="minorHAnsi" w:eastAsiaTheme="minorEastAsia" w:hAnsiTheme="minorHAnsi" w:cstheme="minorBidi"/>
                <w:noProof/>
                <w:sz w:val="22"/>
                <w:szCs w:val="22"/>
                <w:lang w:eastAsia="hu-HU"/>
              </w:rPr>
              <w:tab/>
            </w:r>
            <w:r w:rsidR="00C6510C" w:rsidRPr="00001578">
              <w:rPr>
                <w:rStyle w:val="Hyperlink"/>
                <w:noProof/>
              </w:rPr>
              <w:t>Egészségügyi tudásbázis alkalmazások</w:t>
            </w:r>
            <w:r w:rsidR="00C6510C">
              <w:rPr>
                <w:noProof/>
                <w:webHidden/>
              </w:rPr>
              <w:tab/>
            </w:r>
            <w:r w:rsidR="00C6510C">
              <w:rPr>
                <w:noProof/>
                <w:webHidden/>
              </w:rPr>
              <w:fldChar w:fldCharType="begin"/>
            </w:r>
            <w:r w:rsidR="00C6510C">
              <w:rPr>
                <w:noProof/>
                <w:webHidden/>
              </w:rPr>
              <w:instrText xml:space="preserve"> PAGEREF _Toc406076037 \h </w:instrText>
            </w:r>
            <w:r w:rsidR="00C6510C">
              <w:rPr>
                <w:noProof/>
                <w:webHidden/>
              </w:rPr>
            </w:r>
            <w:r w:rsidR="00C6510C">
              <w:rPr>
                <w:noProof/>
                <w:webHidden/>
              </w:rPr>
              <w:fldChar w:fldCharType="separate"/>
            </w:r>
            <w:r w:rsidR="00712BA7">
              <w:rPr>
                <w:noProof/>
                <w:webHidden/>
              </w:rPr>
              <w:t>3</w:t>
            </w:r>
            <w:r w:rsidR="00C6510C">
              <w:rPr>
                <w:noProof/>
                <w:webHidden/>
              </w:rPr>
              <w:fldChar w:fldCharType="end"/>
            </w:r>
          </w:hyperlink>
        </w:p>
        <w:p w14:paraId="2E886E6E"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8" w:history="1">
            <w:r w:rsidR="00C6510C" w:rsidRPr="00001578">
              <w:rPr>
                <w:rStyle w:val="Hyperlink"/>
                <w:noProof/>
              </w:rPr>
              <w:t>2.5.</w:t>
            </w:r>
            <w:r w:rsidR="00C6510C">
              <w:rPr>
                <w:rFonts w:asciiTheme="minorHAnsi" w:eastAsiaTheme="minorEastAsia" w:hAnsiTheme="minorHAnsi" w:cstheme="minorBidi"/>
                <w:noProof/>
                <w:sz w:val="22"/>
                <w:szCs w:val="22"/>
                <w:lang w:eastAsia="hu-HU"/>
              </w:rPr>
              <w:tab/>
            </w:r>
            <w:r w:rsidR="00C6510C" w:rsidRPr="00001578">
              <w:rPr>
                <w:rStyle w:val="Hyperlink"/>
                <w:noProof/>
              </w:rPr>
              <w:t>Vérnyomás érték rögzítő alkalmazások</w:t>
            </w:r>
            <w:r w:rsidR="00C6510C">
              <w:rPr>
                <w:noProof/>
                <w:webHidden/>
              </w:rPr>
              <w:tab/>
            </w:r>
            <w:r w:rsidR="00C6510C">
              <w:rPr>
                <w:noProof/>
                <w:webHidden/>
              </w:rPr>
              <w:fldChar w:fldCharType="begin"/>
            </w:r>
            <w:r w:rsidR="00C6510C">
              <w:rPr>
                <w:noProof/>
                <w:webHidden/>
              </w:rPr>
              <w:instrText xml:space="preserve"> PAGEREF _Toc406076038 \h </w:instrText>
            </w:r>
            <w:r w:rsidR="00C6510C">
              <w:rPr>
                <w:noProof/>
                <w:webHidden/>
              </w:rPr>
            </w:r>
            <w:r w:rsidR="00C6510C">
              <w:rPr>
                <w:noProof/>
                <w:webHidden/>
              </w:rPr>
              <w:fldChar w:fldCharType="separate"/>
            </w:r>
            <w:r w:rsidR="00712BA7">
              <w:rPr>
                <w:noProof/>
                <w:webHidden/>
              </w:rPr>
              <w:t>4</w:t>
            </w:r>
            <w:r w:rsidR="00C6510C">
              <w:rPr>
                <w:noProof/>
                <w:webHidden/>
              </w:rPr>
              <w:fldChar w:fldCharType="end"/>
            </w:r>
          </w:hyperlink>
        </w:p>
        <w:p w14:paraId="4301468E"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39" w:history="1">
            <w:r w:rsidR="00C6510C" w:rsidRPr="00001578">
              <w:rPr>
                <w:rStyle w:val="Hyperlink"/>
                <w:noProof/>
              </w:rPr>
              <w:t>2.6.</w:t>
            </w:r>
            <w:r w:rsidR="00C6510C">
              <w:rPr>
                <w:rFonts w:asciiTheme="minorHAnsi" w:eastAsiaTheme="minorEastAsia" w:hAnsiTheme="minorHAnsi" w:cstheme="minorBidi"/>
                <w:noProof/>
                <w:sz w:val="22"/>
                <w:szCs w:val="22"/>
                <w:lang w:eastAsia="hu-HU"/>
              </w:rPr>
              <w:tab/>
            </w:r>
            <w:r w:rsidR="00C6510C" w:rsidRPr="00001578">
              <w:rPr>
                <w:rStyle w:val="Hyperlink"/>
                <w:noProof/>
              </w:rPr>
              <w:t>Vércukor érték rögzítő alkalmazások</w:t>
            </w:r>
            <w:r w:rsidR="00C6510C">
              <w:rPr>
                <w:noProof/>
                <w:webHidden/>
              </w:rPr>
              <w:tab/>
            </w:r>
            <w:r w:rsidR="00C6510C">
              <w:rPr>
                <w:noProof/>
                <w:webHidden/>
              </w:rPr>
              <w:fldChar w:fldCharType="begin"/>
            </w:r>
            <w:r w:rsidR="00C6510C">
              <w:rPr>
                <w:noProof/>
                <w:webHidden/>
              </w:rPr>
              <w:instrText xml:space="preserve"> PAGEREF _Toc406076039 \h </w:instrText>
            </w:r>
            <w:r w:rsidR="00C6510C">
              <w:rPr>
                <w:noProof/>
                <w:webHidden/>
              </w:rPr>
            </w:r>
            <w:r w:rsidR="00C6510C">
              <w:rPr>
                <w:noProof/>
                <w:webHidden/>
              </w:rPr>
              <w:fldChar w:fldCharType="separate"/>
            </w:r>
            <w:r w:rsidR="00712BA7">
              <w:rPr>
                <w:noProof/>
                <w:webHidden/>
              </w:rPr>
              <w:t>4</w:t>
            </w:r>
            <w:r w:rsidR="00C6510C">
              <w:rPr>
                <w:noProof/>
                <w:webHidden/>
              </w:rPr>
              <w:fldChar w:fldCharType="end"/>
            </w:r>
          </w:hyperlink>
        </w:p>
        <w:p w14:paraId="22FC9233"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40" w:history="1">
            <w:r w:rsidR="00C6510C" w:rsidRPr="00001578">
              <w:rPr>
                <w:rStyle w:val="Hyperlink"/>
                <w:noProof/>
              </w:rPr>
              <w:t>2.7.</w:t>
            </w:r>
            <w:r w:rsidR="00C6510C">
              <w:rPr>
                <w:rFonts w:asciiTheme="minorHAnsi" w:eastAsiaTheme="minorEastAsia" w:hAnsiTheme="minorHAnsi" w:cstheme="minorBidi"/>
                <w:noProof/>
                <w:sz w:val="22"/>
                <w:szCs w:val="22"/>
                <w:lang w:eastAsia="hu-HU"/>
              </w:rPr>
              <w:tab/>
            </w:r>
            <w:r w:rsidR="00C6510C" w:rsidRPr="00001578">
              <w:rPr>
                <w:rStyle w:val="Hyperlink"/>
                <w:noProof/>
              </w:rPr>
              <w:t>Konklúzió</w:t>
            </w:r>
            <w:r w:rsidR="00C6510C">
              <w:rPr>
                <w:noProof/>
                <w:webHidden/>
              </w:rPr>
              <w:tab/>
            </w:r>
            <w:r w:rsidR="00C6510C">
              <w:rPr>
                <w:noProof/>
                <w:webHidden/>
              </w:rPr>
              <w:fldChar w:fldCharType="begin"/>
            </w:r>
            <w:r w:rsidR="00C6510C">
              <w:rPr>
                <w:noProof/>
                <w:webHidden/>
              </w:rPr>
              <w:instrText xml:space="preserve"> PAGEREF _Toc406076040 \h </w:instrText>
            </w:r>
            <w:r w:rsidR="00C6510C">
              <w:rPr>
                <w:noProof/>
                <w:webHidden/>
              </w:rPr>
            </w:r>
            <w:r w:rsidR="00C6510C">
              <w:rPr>
                <w:noProof/>
                <w:webHidden/>
              </w:rPr>
              <w:fldChar w:fldCharType="separate"/>
            </w:r>
            <w:r w:rsidR="00712BA7">
              <w:rPr>
                <w:noProof/>
                <w:webHidden/>
              </w:rPr>
              <w:t>4</w:t>
            </w:r>
            <w:r w:rsidR="00C6510C">
              <w:rPr>
                <w:noProof/>
                <w:webHidden/>
              </w:rPr>
              <w:fldChar w:fldCharType="end"/>
            </w:r>
          </w:hyperlink>
        </w:p>
        <w:p w14:paraId="4E81757C" w14:textId="77777777" w:rsidR="00C6510C" w:rsidRDefault="00450D8A">
          <w:pPr>
            <w:pStyle w:val="TOC1"/>
            <w:rPr>
              <w:rFonts w:asciiTheme="minorHAnsi" w:eastAsiaTheme="minorEastAsia" w:hAnsiTheme="minorHAnsi" w:cstheme="minorBidi"/>
              <w:sz w:val="22"/>
              <w:szCs w:val="22"/>
              <w:lang w:eastAsia="hu-HU"/>
            </w:rPr>
          </w:pPr>
          <w:hyperlink w:anchor="_Toc406076041" w:history="1">
            <w:r w:rsidR="00C6510C" w:rsidRPr="00001578">
              <w:rPr>
                <w:rStyle w:val="Hyperlink"/>
                <w:lang w:eastAsia="hu-HU"/>
              </w:rPr>
              <w:t>3.</w:t>
            </w:r>
            <w:r w:rsidR="00C6510C">
              <w:rPr>
                <w:rFonts w:asciiTheme="minorHAnsi" w:eastAsiaTheme="minorEastAsia" w:hAnsiTheme="minorHAnsi" w:cstheme="minorBidi"/>
                <w:sz w:val="22"/>
                <w:szCs w:val="22"/>
                <w:lang w:eastAsia="hu-HU"/>
              </w:rPr>
              <w:tab/>
            </w:r>
            <w:r w:rsidR="00C6510C" w:rsidRPr="00001578">
              <w:rPr>
                <w:rStyle w:val="Hyperlink"/>
                <w:lang w:eastAsia="hu-HU"/>
              </w:rPr>
              <w:t>Windows Phone platform</w:t>
            </w:r>
            <w:r w:rsidR="00C6510C">
              <w:rPr>
                <w:webHidden/>
              </w:rPr>
              <w:tab/>
            </w:r>
            <w:r w:rsidR="00C6510C">
              <w:rPr>
                <w:webHidden/>
              </w:rPr>
              <w:fldChar w:fldCharType="begin"/>
            </w:r>
            <w:r w:rsidR="00C6510C">
              <w:rPr>
                <w:webHidden/>
              </w:rPr>
              <w:instrText xml:space="preserve"> PAGEREF _Toc406076041 \h </w:instrText>
            </w:r>
            <w:r w:rsidR="00C6510C">
              <w:rPr>
                <w:webHidden/>
              </w:rPr>
            </w:r>
            <w:r w:rsidR="00C6510C">
              <w:rPr>
                <w:webHidden/>
              </w:rPr>
              <w:fldChar w:fldCharType="separate"/>
            </w:r>
            <w:r w:rsidR="00712BA7">
              <w:rPr>
                <w:webHidden/>
              </w:rPr>
              <w:t>6</w:t>
            </w:r>
            <w:r w:rsidR="00C6510C">
              <w:rPr>
                <w:webHidden/>
              </w:rPr>
              <w:fldChar w:fldCharType="end"/>
            </w:r>
          </w:hyperlink>
        </w:p>
        <w:p w14:paraId="5784F069"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43" w:history="1">
            <w:r w:rsidR="00C6510C" w:rsidRPr="00001578">
              <w:rPr>
                <w:rStyle w:val="Hyperlink"/>
                <w:noProof/>
              </w:rPr>
              <w:t>3.1.</w:t>
            </w:r>
            <w:r w:rsidR="00C6510C">
              <w:rPr>
                <w:rFonts w:asciiTheme="minorHAnsi" w:eastAsiaTheme="minorEastAsia" w:hAnsiTheme="minorHAnsi" w:cstheme="minorBidi"/>
                <w:noProof/>
                <w:sz w:val="22"/>
                <w:szCs w:val="22"/>
                <w:lang w:eastAsia="hu-HU"/>
              </w:rPr>
              <w:tab/>
            </w:r>
            <w:r w:rsidR="00C6510C" w:rsidRPr="00001578">
              <w:rPr>
                <w:rStyle w:val="Hyperlink"/>
                <w:noProof/>
              </w:rPr>
              <w:t>Röviden a platform történetéről</w:t>
            </w:r>
            <w:r w:rsidR="00C6510C">
              <w:rPr>
                <w:noProof/>
                <w:webHidden/>
              </w:rPr>
              <w:tab/>
            </w:r>
            <w:r w:rsidR="00C6510C">
              <w:rPr>
                <w:noProof/>
                <w:webHidden/>
              </w:rPr>
              <w:fldChar w:fldCharType="begin"/>
            </w:r>
            <w:r w:rsidR="00C6510C">
              <w:rPr>
                <w:noProof/>
                <w:webHidden/>
              </w:rPr>
              <w:instrText xml:space="preserve"> PAGEREF _Toc406076043 \h </w:instrText>
            </w:r>
            <w:r w:rsidR="00C6510C">
              <w:rPr>
                <w:noProof/>
                <w:webHidden/>
              </w:rPr>
            </w:r>
            <w:r w:rsidR="00C6510C">
              <w:rPr>
                <w:noProof/>
                <w:webHidden/>
              </w:rPr>
              <w:fldChar w:fldCharType="separate"/>
            </w:r>
            <w:r w:rsidR="00712BA7">
              <w:rPr>
                <w:noProof/>
                <w:webHidden/>
              </w:rPr>
              <w:t>6</w:t>
            </w:r>
            <w:r w:rsidR="00C6510C">
              <w:rPr>
                <w:noProof/>
                <w:webHidden/>
              </w:rPr>
              <w:fldChar w:fldCharType="end"/>
            </w:r>
          </w:hyperlink>
        </w:p>
        <w:p w14:paraId="2207C83C"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4" w:history="1">
            <w:r w:rsidR="00C6510C" w:rsidRPr="00001578">
              <w:rPr>
                <w:rStyle w:val="Hyperlink"/>
                <w:noProof/>
              </w:rPr>
              <w:t>3.1.1.</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7</w:t>
            </w:r>
            <w:r w:rsidR="00C6510C">
              <w:rPr>
                <w:noProof/>
                <w:webHidden/>
              </w:rPr>
              <w:tab/>
            </w:r>
            <w:r w:rsidR="00C6510C">
              <w:rPr>
                <w:noProof/>
                <w:webHidden/>
              </w:rPr>
              <w:fldChar w:fldCharType="begin"/>
            </w:r>
            <w:r w:rsidR="00C6510C">
              <w:rPr>
                <w:noProof/>
                <w:webHidden/>
              </w:rPr>
              <w:instrText xml:space="preserve"> PAGEREF _Toc406076044 \h </w:instrText>
            </w:r>
            <w:r w:rsidR="00C6510C">
              <w:rPr>
                <w:noProof/>
                <w:webHidden/>
              </w:rPr>
            </w:r>
            <w:r w:rsidR="00C6510C">
              <w:rPr>
                <w:noProof/>
                <w:webHidden/>
              </w:rPr>
              <w:fldChar w:fldCharType="separate"/>
            </w:r>
            <w:r w:rsidR="00712BA7">
              <w:rPr>
                <w:noProof/>
                <w:webHidden/>
              </w:rPr>
              <w:t>6</w:t>
            </w:r>
            <w:r w:rsidR="00C6510C">
              <w:rPr>
                <w:noProof/>
                <w:webHidden/>
              </w:rPr>
              <w:fldChar w:fldCharType="end"/>
            </w:r>
          </w:hyperlink>
        </w:p>
        <w:p w14:paraId="1F996257"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5" w:history="1">
            <w:r w:rsidR="00C6510C" w:rsidRPr="00001578">
              <w:rPr>
                <w:rStyle w:val="Hyperlink"/>
                <w:noProof/>
              </w:rPr>
              <w:t>3.1.2.</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7 frissítései</w:t>
            </w:r>
            <w:r w:rsidR="00C6510C">
              <w:rPr>
                <w:noProof/>
                <w:webHidden/>
              </w:rPr>
              <w:tab/>
            </w:r>
            <w:r w:rsidR="00C6510C">
              <w:rPr>
                <w:noProof/>
                <w:webHidden/>
              </w:rPr>
              <w:fldChar w:fldCharType="begin"/>
            </w:r>
            <w:r w:rsidR="00C6510C">
              <w:rPr>
                <w:noProof/>
                <w:webHidden/>
              </w:rPr>
              <w:instrText xml:space="preserve"> PAGEREF _Toc406076045 \h </w:instrText>
            </w:r>
            <w:r w:rsidR="00C6510C">
              <w:rPr>
                <w:noProof/>
                <w:webHidden/>
              </w:rPr>
            </w:r>
            <w:r w:rsidR="00C6510C">
              <w:rPr>
                <w:noProof/>
                <w:webHidden/>
              </w:rPr>
              <w:fldChar w:fldCharType="separate"/>
            </w:r>
            <w:r w:rsidR="00712BA7">
              <w:rPr>
                <w:noProof/>
                <w:webHidden/>
              </w:rPr>
              <w:t>8</w:t>
            </w:r>
            <w:r w:rsidR="00C6510C">
              <w:rPr>
                <w:noProof/>
                <w:webHidden/>
              </w:rPr>
              <w:fldChar w:fldCharType="end"/>
            </w:r>
          </w:hyperlink>
        </w:p>
        <w:p w14:paraId="5A5E7474"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6" w:history="1">
            <w:r w:rsidR="00C6510C" w:rsidRPr="00001578">
              <w:rPr>
                <w:rStyle w:val="Hyperlink"/>
                <w:noProof/>
              </w:rPr>
              <w:t>3.1.3.</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8</w:t>
            </w:r>
            <w:r w:rsidR="00C6510C">
              <w:rPr>
                <w:noProof/>
                <w:webHidden/>
              </w:rPr>
              <w:tab/>
            </w:r>
            <w:r w:rsidR="00C6510C">
              <w:rPr>
                <w:noProof/>
                <w:webHidden/>
              </w:rPr>
              <w:fldChar w:fldCharType="begin"/>
            </w:r>
            <w:r w:rsidR="00C6510C">
              <w:rPr>
                <w:noProof/>
                <w:webHidden/>
              </w:rPr>
              <w:instrText xml:space="preserve"> PAGEREF _Toc406076046 \h </w:instrText>
            </w:r>
            <w:r w:rsidR="00C6510C">
              <w:rPr>
                <w:noProof/>
                <w:webHidden/>
              </w:rPr>
            </w:r>
            <w:r w:rsidR="00C6510C">
              <w:rPr>
                <w:noProof/>
                <w:webHidden/>
              </w:rPr>
              <w:fldChar w:fldCharType="separate"/>
            </w:r>
            <w:r w:rsidR="00712BA7">
              <w:rPr>
                <w:noProof/>
                <w:webHidden/>
              </w:rPr>
              <w:t>10</w:t>
            </w:r>
            <w:r w:rsidR="00C6510C">
              <w:rPr>
                <w:noProof/>
                <w:webHidden/>
              </w:rPr>
              <w:fldChar w:fldCharType="end"/>
            </w:r>
          </w:hyperlink>
        </w:p>
        <w:p w14:paraId="74A65F9A"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7" w:history="1">
            <w:r w:rsidR="00C6510C" w:rsidRPr="00001578">
              <w:rPr>
                <w:rStyle w:val="Hyperlink"/>
                <w:noProof/>
              </w:rPr>
              <w:t>3.1.4.</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8 frissítései</w:t>
            </w:r>
            <w:r w:rsidR="00C6510C">
              <w:rPr>
                <w:noProof/>
                <w:webHidden/>
              </w:rPr>
              <w:tab/>
            </w:r>
            <w:r w:rsidR="00C6510C">
              <w:rPr>
                <w:noProof/>
                <w:webHidden/>
              </w:rPr>
              <w:fldChar w:fldCharType="begin"/>
            </w:r>
            <w:r w:rsidR="00C6510C">
              <w:rPr>
                <w:noProof/>
                <w:webHidden/>
              </w:rPr>
              <w:instrText xml:space="preserve"> PAGEREF _Toc406076047 \h </w:instrText>
            </w:r>
            <w:r w:rsidR="00C6510C">
              <w:rPr>
                <w:noProof/>
                <w:webHidden/>
              </w:rPr>
            </w:r>
            <w:r w:rsidR="00C6510C">
              <w:rPr>
                <w:noProof/>
                <w:webHidden/>
              </w:rPr>
              <w:fldChar w:fldCharType="separate"/>
            </w:r>
            <w:r w:rsidR="00712BA7">
              <w:rPr>
                <w:noProof/>
                <w:webHidden/>
              </w:rPr>
              <w:t>12</w:t>
            </w:r>
            <w:r w:rsidR="00C6510C">
              <w:rPr>
                <w:noProof/>
                <w:webHidden/>
              </w:rPr>
              <w:fldChar w:fldCharType="end"/>
            </w:r>
          </w:hyperlink>
        </w:p>
        <w:p w14:paraId="2DAE9281"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8" w:history="1">
            <w:r w:rsidR="00C6510C" w:rsidRPr="00001578">
              <w:rPr>
                <w:rStyle w:val="Hyperlink"/>
                <w:noProof/>
              </w:rPr>
              <w:t>3.1.5.</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8.1</w:t>
            </w:r>
            <w:r w:rsidR="00C6510C">
              <w:rPr>
                <w:noProof/>
                <w:webHidden/>
              </w:rPr>
              <w:tab/>
            </w:r>
            <w:r w:rsidR="00C6510C">
              <w:rPr>
                <w:noProof/>
                <w:webHidden/>
              </w:rPr>
              <w:fldChar w:fldCharType="begin"/>
            </w:r>
            <w:r w:rsidR="00C6510C">
              <w:rPr>
                <w:noProof/>
                <w:webHidden/>
              </w:rPr>
              <w:instrText xml:space="preserve"> PAGEREF _Toc406076048 \h </w:instrText>
            </w:r>
            <w:r w:rsidR="00C6510C">
              <w:rPr>
                <w:noProof/>
                <w:webHidden/>
              </w:rPr>
            </w:r>
            <w:r w:rsidR="00C6510C">
              <w:rPr>
                <w:noProof/>
                <w:webHidden/>
              </w:rPr>
              <w:fldChar w:fldCharType="separate"/>
            </w:r>
            <w:r w:rsidR="00712BA7">
              <w:rPr>
                <w:noProof/>
                <w:webHidden/>
              </w:rPr>
              <w:t>12</w:t>
            </w:r>
            <w:r w:rsidR="00C6510C">
              <w:rPr>
                <w:noProof/>
                <w:webHidden/>
              </w:rPr>
              <w:fldChar w:fldCharType="end"/>
            </w:r>
          </w:hyperlink>
        </w:p>
        <w:p w14:paraId="1D372692"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49" w:history="1">
            <w:r w:rsidR="00C6510C" w:rsidRPr="00001578">
              <w:rPr>
                <w:rStyle w:val="Hyperlink"/>
                <w:noProof/>
              </w:rPr>
              <w:t>3.1.6.</w:t>
            </w:r>
            <w:r w:rsidR="00C6510C">
              <w:rPr>
                <w:rFonts w:asciiTheme="minorHAnsi" w:eastAsiaTheme="minorEastAsia" w:hAnsiTheme="minorHAnsi" w:cstheme="minorBidi"/>
                <w:noProof/>
                <w:sz w:val="22"/>
                <w:szCs w:val="22"/>
                <w:lang w:eastAsia="hu-HU"/>
              </w:rPr>
              <w:tab/>
            </w:r>
            <w:r w:rsidR="00C6510C" w:rsidRPr="00001578">
              <w:rPr>
                <w:rStyle w:val="Hyperlink"/>
                <w:noProof/>
              </w:rPr>
              <w:t>Windows Phone 8.1-es frissítések</w:t>
            </w:r>
            <w:r w:rsidR="00C6510C">
              <w:rPr>
                <w:noProof/>
                <w:webHidden/>
              </w:rPr>
              <w:tab/>
            </w:r>
            <w:r w:rsidR="00C6510C">
              <w:rPr>
                <w:noProof/>
                <w:webHidden/>
              </w:rPr>
              <w:fldChar w:fldCharType="begin"/>
            </w:r>
            <w:r w:rsidR="00C6510C">
              <w:rPr>
                <w:noProof/>
                <w:webHidden/>
              </w:rPr>
              <w:instrText xml:space="preserve"> PAGEREF _Toc406076049 \h </w:instrText>
            </w:r>
            <w:r w:rsidR="00C6510C">
              <w:rPr>
                <w:noProof/>
                <w:webHidden/>
              </w:rPr>
            </w:r>
            <w:r w:rsidR="00C6510C">
              <w:rPr>
                <w:noProof/>
                <w:webHidden/>
              </w:rPr>
              <w:fldChar w:fldCharType="separate"/>
            </w:r>
            <w:r w:rsidR="00712BA7">
              <w:rPr>
                <w:noProof/>
                <w:webHidden/>
              </w:rPr>
              <w:t>14</w:t>
            </w:r>
            <w:r w:rsidR="00C6510C">
              <w:rPr>
                <w:noProof/>
                <w:webHidden/>
              </w:rPr>
              <w:fldChar w:fldCharType="end"/>
            </w:r>
          </w:hyperlink>
        </w:p>
        <w:p w14:paraId="67CF825B"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50" w:history="1">
            <w:r w:rsidR="00C6510C" w:rsidRPr="00001578">
              <w:rPr>
                <w:rStyle w:val="Hyperlink"/>
                <w:noProof/>
              </w:rPr>
              <w:t>3.2.</w:t>
            </w:r>
            <w:r w:rsidR="00C6510C">
              <w:rPr>
                <w:rFonts w:asciiTheme="minorHAnsi" w:eastAsiaTheme="minorEastAsia" w:hAnsiTheme="minorHAnsi" w:cstheme="minorBidi"/>
                <w:noProof/>
                <w:sz w:val="22"/>
                <w:szCs w:val="22"/>
                <w:lang w:eastAsia="hu-HU"/>
              </w:rPr>
              <w:tab/>
            </w:r>
            <w:r w:rsidR="00C6510C" w:rsidRPr="00001578">
              <w:rPr>
                <w:rStyle w:val="Hyperlink"/>
                <w:noProof/>
              </w:rPr>
              <w:t>Fejlesztés Windows Phone-ra</w:t>
            </w:r>
            <w:r w:rsidR="00C6510C">
              <w:rPr>
                <w:noProof/>
                <w:webHidden/>
              </w:rPr>
              <w:tab/>
            </w:r>
            <w:r w:rsidR="00C6510C">
              <w:rPr>
                <w:noProof/>
                <w:webHidden/>
              </w:rPr>
              <w:fldChar w:fldCharType="begin"/>
            </w:r>
            <w:r w:rsidR="00C6510C">
              <w:rPr>
                <w:noProof/>
                <w:webHidden/>
              </w:rPr>
              <w:instrText xml:space="preserve"> PAGEREF _Toc406076050 \h </w:instrText>
            </w:r>
            <w:r w:rsidR="00C6510C">
              <w:rPr>
                <w:noProof/>
                <w:webHidden/>
              </w:rPr>
            </w:r>
            <w:r w:rsidR="00C6510C">
              <w:rPr>
                <w:noProof/>
                <w:webHidden/>
              </w:rPr>
              <w:fldChar w:fldCharType="separate"/>
            </w:r>
            <w:r w:rsidR="00712BA7">
              <w:rPr>
                <w:noProof/>
                <w:webHidden/>
              </w:rPr>
              <w:t>15</w:t>
            </w:r>
            <w:r w:rsidR="00C6510C">
              <w:rPr>
                <w:noProof/>
                <w:webHidden/>
              </w:rPr>
              <w:fldChar w:fldCharType="end"/>
            </w:r>
          </w:hyperlink>
        </w:p>
        <w:p w14:paraId="1EC8DCAA"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51" w:history="1">
            <w:r w:rsidR="00C6510C" w:rsidRPr="00001578">
              <w:rPr>
                <w:rStyle w:val="Hyperlink"/>
                <w:noProof/>
              </w:rPr>
              <w:t>3.2.1.</w:t>
            </w:r>
            <w:r w:rsidR="00C6510C">
              <w:rPr>
                <w:rFonts w:asciiTheme="minorHAnsi" w:eastAsiaTheme="minorEastAsia" w:hAnsiTheme="minorHAnsi" w:cstheme="minorBidi"/>
                <w:noProof/>
                <w:sz w:val="22"/>
                <w:szCs w:val="22"/>
                <w:lang w:eastAsia="hu-HU"/>
              </w:rPr>
              <w:tab/>
            </w:r>
            <w:r w:rsidR="00C6510C" w:rsidRPr="00001578">
              <w:rPr>
                <w:rStyle w:val="Hyperlink"/>
                <w:noProof/>
              </w:rPr>
              <w:t>Előfeltételek</w:t>
            </w:r>
            <w:r w:rsidR="00C6510C">
              <w:rPr>
                <w:noProof/>
                <w:webHidden/>
              </w:rPr>
              <w:tab/>
            </w:r>
            <w:r w:rsidR="00C6510C">
              <w:rPr>
                <w:noProof/>
                <w:webHidden/>
              </w:rPr>
              <w:fldChar w:fldCharType="begin"/>
            </w:r>
            <w:r w:rsidR="00C6510C">
              <w:rPr>
                <w:noProof/>
                <w:webHidden/>
              </w:rPr>
              <w:instrText xml:space="preserve"> PAGEREF _Toc406076051 \h </w:instrText>
            </w:r>
            <w:r w:rsidR="00C6510C">
              <w:rPr>
                <w:noProof/>
                <w:webHidden/>
              </w:rPr>
            </w:r>
            <w:r w:rsidR="00C6510C">
              <w:rPr>
                <w:noProof/>
                <w:webHidden/>
              </w:rPr>
              <w:fldChar w:fldCharType="separate"/>
            </w:r>
            <w:r w:rsidR="00712BA7">
              <w:rPr>
                <w:noProof/>
                <w:webHidden/>
              </w:rPr>
              <w:t>15</w:t>
            </w:r>
            <w:r w:rsidR="00C6510C">
              <w:rPr>
                <w:noProof/>
                <w:webHidden/>
              </w:rPr>
              <w:fldChar w:fldCharType="end"/>
            </w:r>
          </w:hyperlink>
        </w:p>
        <w:p w14:paraId="1AC6260D"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52" w:history="1">
            <w:r w:rsidR="00C6510C" w:rsidRPr="00001578">
              <w:rPr>
                <w:rStyle w:val="Hyperlink"/>
                <w:noProof/>
              </w:rPr>
              <w:t>3.2.2.</w:t>
            </w:r>
            <w:r w:rsidR="00C6510C">
              <w:rPr>
                <w:rFonts w:asciiTheme="minorHAnsi" w:eastAsiaTheme="minorEastAsia" w:hAnsiTheme="minorHAnsi" w:cstheme="minorBidi"/>
                <w:noProof/>
                <w:sz w:val="22"/>
                <w:szCs w:val="22"/>
                <w:lang w:eastAsia="hu-HU"/>
              </w:rPr>
              <w:tab/>
            </w:r>
            <w:r w:rsidR="00C6510C" w:rsidRPr="00001578">
              <w:rPr>
                <w:rStyle w:val="Hyperlink"/>
                <w:noProof/>
              </w:rPr>
              <w:t>Alkalmazás fajták</w:t>
            </w:r>
            <w:r w:rsidR="00C6510C">
              <w:rPr>
                <w:noProof/>
                <w:webHidden/>
              </w:rPr>
              <w:tab/>
            </w:r>
            <w:r w:rsidR="00C6510C">
              <w:rPr>
                <w:noProof/>
                <w:webHidden/>
              </w:rPr>
              <w:fldChar w:fldCharType="begin"/>
            </w:r>
            <w:r w:rsidR="00C6510C">
              <w:rPr>
                <w:noProof/>
                <w:webHidden/>
              </w:rPr>
              <w:instrText xml:space="preserve"> PAGEREF _Toc406076052 \h </w:instrText>
            </w:r>
            <w:r w:rsidR="00C6510C">
              <w:rPr>
                <w:noProof/>
                <w:webHidden/>
              </w:rPr>
            </w:r>
            <w:r w:rsidR="00C6510C">
              <w:rPr>
                <w:noProof/>
                <w:webHidden/>
              </w:rPr>
              <w:fldChar w:fldCharType="separate"/>
            </w:r>
            <w:r w:rsidR="00712BA7">
              <w:rPr>
                <w:noProof/>
                <w:webHidden/>
              </w:rPr>
              <w:t>16</w:t>
            </w:r>
            <w:r w:rsidR="00C6510C">
              <w:rPr>
                <w:noProof/>
                <w:webHidden/>
              </w:rPr>
              <w:fldChar w:fldCharType="end"/>
            </w:r>
          </w:hyperlink>
        </w:p>
        <w:p w14:paraId="3EAE6E5B"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53" w:history="1">
            <w:r w:rsidR="00C6510C" w:rsidRPr="00001578">
              <w:rPr>
                <w:rStyle w:val="Hyperlink"/>
                <w:noProof/>
              </w:rPr>
              <w:t>3.2.3.</w:t>
            </w:r>
            <w:r w:rsidR="00C6510C">
              <w:rPr>
                <w:rFonts w:asciiTheme="minorHAnsi" w:eastAsiaTheme="minorEastAsia" w:hAnsiTheme="minorHAnsi" w:cstheme="minorBidi"/>
                <w:noProof/>
                <w:sz w:val="22"/>
                <w:szCs w:val="22"/>
                <w:lang w:eastAsia="hu-HU"/>
              </w:rPr>
              <w:tab/>
            </w:r>
            <w:r w:rsidR="00C6510C" w:rsidRPr="00001578">
              <w:rPr>
                <w:rStyle w:val="Hyperlink"/>
                <w:noProof/>
              </w:rPr>
              <w:t>Alkalmazás sablonok</w:t>
            </w:r>
            <w:r w:rsidR="00C6510C">
              <w:rPr>
                <w:noProof/>
                <w:webHidden/>
              </w:rPr>
              <w:tab/>
            </w:r>
            <w:r w:rsidR="00C6510C">
              <w:rPr>
                <w:noProof/>
                <w:webHidden/>
              </w:rPr>
              <w:fldChar w:fldCharType="begin"/>
            </w:r>
            <w:r w:rsidR="00C6510C">
              <w:rPr>
                <w:noProof/>
                <w:webHidden/>
              </w:rPr>
              <w:instrText xml:space="preserve"> PAGEREF _Toc406076053 \h </w:instrText>
            </w:r>
            <w:r w:rsidR="00C6510C">
              <w:rPr>
                <w:noProof/>
                <w:webHidden/>
              </w:rPr>
            </w:r>
            <w:r w:rsidR="00C6510C">
              <w:rPr>
                <w:noProof/>
                <w:webHidden/>
              </w:rPr>
              <w:fldChar w:fldCharType="separate"/>
            </w:r>
            <w:r w:rsidR="00712BA7">
              <w:rPr>
                <w:noProof/>
                <w:webHidden/>
              </w:rPr>
              <w:t>16</w:t>
            </w:r>
            <w:r w:rsidR="00C6510C">
              <w:rPr>
                <w:noProof/>
                <w:webHidden/>
              </w:rPr>
              <w:fldChar w:fldCharType="end"/>
            </w:r>
          </w:hyperlink>
        </w:p>
        <w:p w14:paraId="44CC6449"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54" w:history="1">
            <w:r w:rsidR="00C6510C" w:rsidRPr="00001578">
              <w:rPr>
                <w:rStyle w:val="Hyperlink"/>
                <w:noProof/>
              </w:rPr>
              <w:t>3.2.4.</w:t>
            </w:r>
            <w:r w:rsidR="00C6510C">
              <w:rPr>
                <w:rFonts w:asciiTheme="minorHAnsi" w:eastAsiaTheme="minorEastAsia" w:hAnsiTheme="minorHAnsi" w:cstheme="minorBidi"/>
                <w:noProof/>
                <w:sz w:val="22"/>
                <w:szCs w:val="22"/>
                <w:lang w:eastAsia="hu-HU"/>
              </w:rPr>
              <w:tab/>
            </w:r>
            <w:r w:rsidR="00C6510C" w:rsidRPr="00001578">
              <w:rPr>
                <w:rStyle w:val="Hyperlink"/>
                <w:noProof/>
              </w:rPr>
              <w:t>Támogatott programozási nyelvek</w:t>
            </w:r>
            <w:r w:rsidR="00C6510C">
              <w:rPr>
                <w:noProof/>
                <w:webHidden/>
              </w:rPr>
              <w:tab/>
            </w:r>
            <w:r w:rsidR="00C6510C">
              <w:rPr>
                <w:noProof/>
                <w:webHidden/>
              </w:rPr>
              <w:fldChar w:fldCharType="begin"/>
            </w:r>
            <w:r w:rsidR="00C6510C">
              <w:rPr>
                <w:noProof/>
                <w:webHidden/>
              </w:rPr>
              <w:instrText xml:space="preserve"> PAGEREF _Toc406076054 \h </w:instrText>
            </w:r>
            <w:r w:rsidR="00C6510C">
              <w:rPr>
                <w:noProof/>
                <w:webHidden/>
              </w:rPr>
            </w:r>
            <w:r w:rsidR="00C6510C">
              <w:rPr>
                <w:noProof/>
                <w:webHidden/>
              </w:rPr>
              <w:fldChar w:fldCharType="separate"/>
            </w:r>
            <w:r w:rsidR="00712BA7">
              <w:rPr>
                <w:noProof/>
                <w:webHidden/>
              </w:rPr>
              <w:t>17</w:t>
            </w:r>
            <w:r w:rsidR="00C6510C">
              <w:rPr>
                <w:noProof/>
                <w:webHidden/>
              </w:rPr>
              <w:fldChar w:fldCharType="end"/>
            </w:r>
          </w:hyperlink>
        </w:p>
        <w:p w14:paraId="70302C71" w14:textId="77777777" w:rsidR="00C6510C" w:rsidRDefault="00450D8A">
          <w:pPr>
            <w:pStyle w:val="TOC1"/>
            <w:rPr>
              <w:rFonts w:asciiTheme="minorHAnsi" w:eastAsiaTheme="minorEastAsia" w:hAnsiTheme="minorHAnsi" w:cstheme="minorBidi"/>
              <w:sz w:val="22"/>
              <w:szCs w:val="22"/>
              <w:lang w:eastAsia="hu-HU"/>
            </w:rPr>
          </w:pPr>
          <w:hyperlink w:anchor="_Toc406076055" w:history="1">
            <w:r w:rsidR="00C6510C" w:rsidRPr="00001578">
              <w:rPr>
                <w:rStyle w:val="Hyperlink"/>
                <w:lang w:eastAsia="hu-HU"/>
              </w:rPr>
              <w:t>4.</w:t>
            </w:r>
            <w:r w:rsidR="00C6510C">
              <w:rPr>
                <w:rFonts w:asciiTheme="minorHAnsi" w:eastAsiaTheme="minorEastAsia" w:hAnsiTheme="minorHAnsi" w:cstheme="minorBidi"/>
                <w:sz w:val="22"/>
                <w:szCs w:val="22"/>
                <w:lang w:eastAsia="hu-HU"/>
              </w:rPr>
              <w:tab/>
            </w:r>
            <w:r w:rsidR="00C6510C" w:rsidRPr="00001578">
              <w:rPr>
                <w:rStyle w:val="Hyperlink"/>
                <w:lang w:eastAsia="hu-HU"/>
              </w:rPr>
              <w:t>Feladat specifikáció</w:t>
            </w:r>
            <w:r w:rsidR="00C6510C">
              <w:rPr>
                <w:webHidden/>
              </w:rPr>
              <w:tab/>
            </w:r>
            <w:r w:rsidR="00C6510C">
              <w:rPr>
                <w:webHidden/>
              </w:rPr>
              <w:fldChar w:fldCharType="begin"/>
            </w:r>
            <w:r w:rsidR="00C6510C">
              <w:rPr>
                <w:webHidden/>
              </w:rPr>
              <w:instrText xml:space="preserve"> PAGEREF _Toc406076055 \h </w:instrText>
            </w:r>
            <w:r w:rsidR="00C6510C">
              <w:rPr>
                <w:webHidden/>
              </w:rPr>
            </w:r>
            <w:r w:rsidR="00C6510C">
              <w:rPr>
                <w:webHidden/>
              </w:rPr>
              <w:fldChar w:fldCharType="separate"/>
            </w:r>
            <w:r w:rsidR="00712BA7">
              <w:rPr>
                <w:webHidden/>
              </w:rPr>
              <w:t>18</w:t>
            </w:r>
            <w:r w:rsidR="00C6510C">
              <w:rPr>
                <w:webHidden/>
              </w:rPr>
              <w:fldChar w:fldCharType="end"/>
            </w:r>
          </w:hyperlink>
        </w:p>
        <w:p w14:paraId="0325E8C9"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57" w:history="1">
            <w:r w:rsidR="00C6510C" w:rsidRPr="00001578">
              <w:rPr>
                <w:rStyle w:val="Hyperlink"/>
                <w:noProof/>
              </w:rPr>
              <w:t>4.1.</w:t>
            </w:r>
            <w:r w:rsidR="00C6510C">
              <w:rPr>
                <w:rFonts w:asciiTheme="minorHAnsi" w:eastAsiaTheme="minorEastAsia" w:hAnsiTheme="minorHAnsi" w:cstheme="minorBidi"/>
                <w:noProof/>
                <w:sz w:val="22"/>
                <w:szCs w:val="22"/>
                <w:lang w:eastAsia="hu-HU"/>
              </w:rPr>
              <w:tab/>
            </w:r>
            <w:r w:rsidR="00C6510C" w:rsidRPr="00001578">
              <w:rPr>
                <w:rStyle w:val="Hyperlink"/>
                <w:noProof/>
              </w:rPr>
              <w:t>Rendszer követelmények</w:t>
            </w:r>
            <w:r w:rsidR="00C6510C">
              <w:rPr>
                <w:noProof/>
                <w:webHidden/>
              </w:rPr>
              <w:tab/>
            </w:r>
            <w:r w:rsidR="00C6510C">
              <w:rPr>
                <w:noProof/>
                <w:webHidden/>
              </w:rPr>
              <w:fldChar w:fldCharType="begin"/>
            </w:r>
            <w:r w:rsidR="00C6510C">
              <w:rPr>
                <w:noProof/>
                <w:webHidden/>
              </w:rPr>
              <w:instrText xml:space="preserve"> PAGEREF _Toc406076057 \h </w:instrText>
            </w:r>
            <w:r w:rsidR="00C6510C">
              <w:rPr>
                <w:noProof/>
                <w:webHidden/>
              </w:rPr>
            </w:r>
            <w:r w:rsidR="00C6510C">
              <w:rPr>
                <w:noProof/>
                <w:webHidden/>
              </w:rPr>
              <w:fldChar w:fldCharType="separate"/>
            </w:r>
            <w:r w:rsidR="00712BA7">
              <w:rPr>
                <w:noProof/>
                <w:webHidden/>
              </w:rPr>
              <w:t>18</w:t>
            </w:r>
            <w:r w:rsidR="00C6510C">
              <w:rPr>
                <w:noProof/>
                <w:webHidden/>
              </w:rPr>
              <w:fldChar w:fldCharType="end"/>
            </w:r>
          </w:hyperlink>
        </w:p>
        <w:p w14:paraId="606012B3"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58" w:history="1">
            <w:r w:rsidR="00C6510C" w:rsidRPr="00001578">
              <w:rPr>
                <w:rStyle w:val="Hyperlink"/>
                <w:noProof/>
              </w:rPr>
              <w:t>4.2.</w:t>
            </w:r>
            <w:r w:rsidR="00C6510C">
              <w:rPr>
                <w:rFonts w:asciiTheme="minorHAnsi" w:eastAsiaTheme="minorEastAsia" w:hAnsiTheme="minorHAnsi" w:cstheme="minorBidi"/>
                <w:noProof/>
                <w:sz w:val="22"/>
                <w:szCs w:val="22"/>
                <w:lang w:eastAsia="hu-HU"/>
              </w:rPr>
              <w:tab/>
            </w:r>
            <w:r w:rsidR="00C6510C" w:rsidRPr="00001578">
              <w:rPr>
                <w:rStyle w:val="Hyperlink"/>
                <w:noProof/>
              </w:rPr>
              <w:t>Funkcionális követelmények</w:t>
            </w:r>
            <w:r w:rsidR="00C6510C">
              <w:rPr>
                <w:noProof/>
                <w:webHidden/>
              </w:rPr>
              <w:tab/>
            </w:r>
            <w:r w:rsidR="00C6510C">
              <w:rPr>
                <w:noProof/>
                <w:webHidden/>
              </w:rPr>
              <w:fldChar w:fldCharType="begin"/>
            </w:r>
            <w:r w:rsidR="00C6510C">
              <w:rPr>
                <w:noProof/>
                <w:webHidden/>
              </w:rPr>
              <w:instrText xml:space="preserve"> PAGEREF _Toc406076058 \h </w:instrText>
            </w:r>
            <w:r w:rsidR="00C6510C">
              <w:rPr>
                <w:noProof/>
                <w:webHidden/>
              </w:rPr>
            </w:r>
            <w:r w:rsidR="00C6510C">
              <w:rPr>
                <w:noProof/>
                <w:webHidden/>
              </w:rPr>
              <w:fldChar w:fldCharType="separate"/>
            </w:r>
            <w:r w:rsidR="00712BA7">
              <w:rPr>
                <w:noProof/>
                <w:webHidden/>
              </w:rPr>
              <w:t>18</w:t>
            </w:r>
            <w:r w:rsidR="00C6510C">
              <w:rPr>
                <w:noProof/>
                <w:webHidden/>
              </w:rPr>
              <w:fldChar w:fldCharType="end"/>
            </w:r>
          </w:hyperlink>
        </w:p>
        <w:p w14:paraId="60BA5942" w14:textId="77777777" w:rsidR="00C6510C" w:rsidRDefault="00450D8A">
          <w:pPr>
            <w:pStyle w:val="TOC1"/>
            <w:rPr>
              <w:rFonts w:asciiTheme="minorHAnsi" w:eastAsiaTheme="minorEastAsia" w:hAnsiTheme="minorHAnsi" w:cstheme="minorBidi"/>
              <w:sz w:val="22"/>
              <w:szCs w:val="22"/>
              <w:lang w:eastAsia="hu-HU"/>
            </w:rPr>
          </w:pPr>
          <w:hyperlink w:anchor="_Toc406076059" w:history="1">
            <w:r w:rsidR="00C6510C" w:rsidRPr="00001578">
              <w:rPr>
                <w:rStyle w:val="Hyperlink"/>
                <w:lang w:eastAsia="hu-HU"/>
              </w:rPr>
              <w:t>5.</w:t>
            </w:r>
            <w:r w:rsidR="00C6510C">
              <w:rPr>
                <w:rFonts w:asciiTheme="minorHAnsi" w:eastAsiaTheme="minorEastAsia" w:hAnsiTheme="minorHAnsi" w:cstheme="minorBidi"/>
                <w:sz w:val="22"/>
                <w:szCs w:val="22"/>
                <w:lang w:eastAsia="hu-HU"/>
              </w:rPr>
              <w:tab/>
            </w:r>
            <w:r w:rsidR="00C6510C" w:rsidRPr="00001578">
              <w:rPr>
                <w:rStyle w:val="Hyperlink"/>
                <w:lang w:eastAsia="hu-HU"/>
              </w:rPr>
              <w:t>Tervezés</w:t>
            </w:r>
            <w:r w:rsidR="00C6510C">
              <w:rPr>
                <w:webHidden/>
              </w:rPr>
              <w:tab/>
            </w:r>
            <w:r w:rsidR="00C6510C">
              <w:rPr>
                <w:webHidden/>
              </w:rPr>
              <w:fldChar w:fldCharType="begin"/>
            </w:r>
            <w:r w:rsidR="00C6510C">
              <w:rPr>
                <w:webHidden/>
              </w:rPr>
              <w:instrText xml:space="preserve"> PAGEREF _Toc406076059 \h </w:instrText>
            </w:r>
            <w:r w:rsidR="00C6510C">
              <w:rPr>
                <w:webHidden/>
              </w:rPr>
            </w:r>
            <w:r w:rsidR="00C6510C">
              <w:rPr>
                <w:webHidden/>
              </w:rPr>
              <w:fldChar w:fldCharType="separate"/>
            </w:r>
            <w:r w:rsidR="00712BA7">
              <w:rPr>
                <w:webHidden/>
              </w:rPr>
              <w:t>21</w:t>
            </w:r>
            <w:r w:rsidR="00C6510C">
              <w:rPr>
                <w:webHidden/>
              </w:rPr>
              <w:fldChar w:fldCharType="end"/>
            </w:r>
          </w:hyperlink>
        </w:p>
        <w:p w14:paraId="67FF2FF6"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61" w:history="1">
            <w:r w:rsidR="00C6510C" w:rsidRPr="00001578">
              <w:rPr>
                <w:rStyle w:val="Hyperlink"/>
                <w:noProof/>
              </w:rPr>
              <w:t>5.1.</w:t>
            </w:r>
            <w:r w:rsidR="00C6510C">
              <w:rPr>
                <w:rFonts w:asciiTheme="minorHAnsi" w:eastAsiaTheme="minorEastAsia" w:hAnsiTheme="minorHAnsi" w:cstheme="minorBidi"/>
                <w:noProof/>
                <w:sz w:val="22"/>
                <w:szCs w:val="22"/>
                <w:lang w:eastAsia="hu-HU"/>
              </w:rPr>
              <w:tab/>
            </w:r>
            <w:r w:rsidR="00C6510C" w:rsidRPr="00001578">
              <w:rPr>
                <w:rStyle w:val="Hyperlink"/>
                <w:noProof/>
              </w:rPr>
              <w:t>Teszt szerver</w:t>
            </w:r>
            <w:r w:rsidR="00C6510C">
              <w:rPr>
                <w:noProof/>
                <w:webHidden/>
              </w:rPr>
              <w:tab/>
            </w:r>
            <w:r w:rsidR="00C6510C">
              <w:rPr>
                <w:noProof/>
                <w:webHidden/>
              </w:rPr>
              <w:fldChar w:fldCharType="begin"/>
            </w:r>
            <w:r w:rsidR="00C6510C">
              <w:rPr>
                <w:noProof/>
                <w:webHidden/>
              </w:rPr>
              <w:instrText xml:space="preserve"> PAGEREF _Toc406076061 \h </w:instrText>
            </w:r>
            <w:r w:rsidR="00C6510C">
              <w:rPr>
                <w:noProof/>
                <w:webHidden/>
              </w:rPr>
            </w:r>
            <w:r w:rsidR="00C6510C">
              <w:rPr>
                <w:noProof/>
                <w:webHidden/>
              </w:rPr>
              <w:fldChar w:fldCharType="separate"/>
            </w:r>
            <w:r w:rsidR="00712BA7">
              <w:rPr>
                <w:noProof/>
                <w:webHidden/>
              </w:rPr>
              <w:t>21</w:t>
            </w:r>
            <w:r w:rsidR="00C6510C">
              <w:rPr>
                <w:noProof/>
                <w:webHidden/>
              </w:rPr>
              <w:fldChar w:fldCharType="end"/>
            </w:r>
          </w:hyperlink>
        </w:p>
        <w:p w14:paraId="43DFDB4A"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62" w:history="1">
            <w:r w:rsidR="00C6510C" w:rsidRPr="00001578">
              <w:rPr>
                <w:rStyle w:val="Hyperlink"/>
                <w:noProof/>
              </w:rPr>
              <w:t>5.2.</w:t>
            </w:r>
            <w:r w:rsidR="00C6510C">
              <w:rPr>
                <w:rFonts w:asciiTheme="minorHAnsi" w:eastAsiaTheme="minorEastAsia" w:hAnsiTheme="minorHAnsi" w:cstheme="minorBidi"/>
                <w:noProof/>
                <w:sz w:val="22"/>
                <w:szCs w:val="22"/>
                <w:lang w:eastAsia="hu-HU"/>
              </w:rPr>
              <w:tab/>
            </w:r>
            <w:r w:rsidR="00C6510C" w:rsidRPr="00001578">
              <w:rPr>
                <w:rStyle w:val="Hyperlink"/>
                <w:noProof/>
              </w:rPr>
              <w:t>Adatbázis</w:t>
            </w:r>
            <w:r w:rsidR="00C6510C">
              <w:rPr>
                <w:noProof/>
                <w:webHidden/>
              </w:rPr>
              <w:tab/>
            </w:r>
            <w:r w:rsidR="00C6510C">
              <w:rPr>
                <w:noProof/>
                <w:webHidden/>
              </w:rPr>
              <w:fldChar w:fldCharType="begin"/>
            </w:r>
            <w:r w:rsidR="00C6510C">
              <w:rPr>
                <w:noProof/>
                <w:webHidden/>
              </w:rPr>
              <w:instrText xml:space="preserve"> PAGEREF _Toc406076062 \h </w:instrText>
            </w:r>
            <w:r w:rsidR="00C6510C">
              <w:rPr>
                <w:noProof/>
                <w:webHidden/>
              </w:rPr>
            </w:r>
            <w:r w:rsidR="00C6510C">
              <w:rPr>
                <w:noProof/>
                <w:webHidden/>
              </w:rPr>
              <w:fldChar w:fldCharType="separate"/>
            </w:r>
            <w:r w:rsidR="00712BA7">
              <w:rPr>
                <w:noProof/>
                <w:webHidden/>
              </w:rPr>
              <w:t>22</w:t>
            </w:r>
            <w:r w:rsidR="00C6510C">
              <w:rPr>
                <w:noProof/>
                <w:webHidden/>
              </w:rPr>
              <w:fldChar w:fldCharType="end"/>
            </w:r>
          </w:hyperlink>
        </w:p>
        <w:p w14:paraId="7DEC8770"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63" w:history="1">
            <w:r w:rsidR="00C6510C" w:rsidRPr="00001578">
              <w:rPr>
                <w:rStyle w:val="Hyperlink"/>
                <w:noProof/>
              </w:rPr>
              <w:t>5.2.1.</w:t>
            </w:r>
            <w:r w:rsidR="00C6510C">
              <w:rPr>
                <w:rFonts w:asciiTheme="minorHAnsi" w:eastAsiaTheme="minorEastAsia" w:hAnsiTheme="minorHAnsi" w:cstheme="minorBidi"/>
                <w:noProof/>
                <w:sz w:val="22"/>
                <w:szCs w:val="22"/>
                <w:lang w:eastAsia="hu-HU"/>
              </w:rPr>
              <w:tab/>
            </w:r>
            <w:r w:rsidR="00C6510C" w:rsidRPr="00001578">
              <w:rPr>
                <w:rStyle w:val="Hyperlink"/>
                <w:noProof/>
              </w:rPr>
              <w:t>Az adatbázis felépítése</w:t>
            </w:r>
            <w:r w:rsidR="00C6510C">
              <w:rPr>
                <w:noProof/>
                <w:webHidden/>
              </w:rPr>
              <w:tab/>
            </w:r>
            <w:r w:rsidR="00C6510C">
              <w:rPr>
                <w:noProof/>
                <w:webHidden/>
              </w:rPr>
              <w:fldChar w:fldCharType="begin"/>
            </w:r>
            <w:r w:rsidR="00C6510C">
              <w:rPr>
                <w:noProof/>
                <w:webHidden/>
              </w:rPr>
              <w:instrText xml:space="preserve"> PAGEREF _Toc406076063 \h </w:instrText>
            </w:r>
            <w:r w:rsidR="00C6510C">
              <w:rPr>
                <w:noProof/>
                <w:webHidden/>
              </w:rPr>
            </w:r>
            <w:r w:rsidR="00C6510C">
              <w:rPr>
                <w:noProof/>
                <w:webHidden/>
              </w:rPr>
              <w:fldChar w:fldCharType="separate"/>
            </w:r>
            <w:r w:rsidR="00712BA7">
              <w:rPr>
                <w:noProof/>
                <w:webHidden/>
              </w:rPr>
              <w:t>22</w:t>
            </w:r>
            <w:r w:rsidR="00C6510C">
              <w:rPr>
                <w:noProof/>
                <w:webHidden/>
              </w:rPr>
              <w:fldChar w:fldCharType="end"/>
            </w:r>
          </w:hyperlink>
        </w:p>
        <w:p w14:paraId="7614C08E"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64" w:history="1">
            <w:r w:rsidR="00C6510C" w:rsidRPr="00001578">
              <w:rPr>
                <w:rStyle w:val="Hyperlink"/>
                <w:noProof/>
              </w:rPr>
              <w:t>5.3.</w:t>
            </w:r>
            <w:r w:rsidR="00C6510C">
              <w:rPr>
                <w:rFonts w:asciiTheme="minorHAnsi" w:eastAsiaTheme="minorEastAsia" w:hAnsiTheme="minorHAnsi" w:cstheme="minorBidi"/>
                <w:noProof/>
                <w:sz w:val="22"/>
                <w:szCs w:val="22"/>
                <w:lang w:eastAsia="hu-HU"/>
              </w:rPr>
              <w:tab/>
            </w:r>
            <w:r w:rsidR="00C6510C" w:rsidRPr="00001578">
              <w:rPr>
                <w:rStyle w:val="Hyperlink"/>
                <w:noProof/>
              </w:rPr>
              <w:t>Alkalmazás</w:t>
            </w:r>
            <w:r w:rsidR="00C6510C">
              <w:rPr>
                <w:noProof/>
                <w:webHidden/>
              </w:rPr>
              <w:tab/>
            </w:r>
            <w:r w:rsidR="00C6510C">
              <w:rPr>
                <w:noProof/>
                <w:webHidden/>
              </w:rPr>
              <w:fldChar w:fldCharType="begin"/>
            </w:r>
            <w:r w:rsidR="00C6510C">
              <w:rPr>
                <w:noProof/>
                <w:webHidden/>
              </w:rPr>
              <w:instrText xml:space="preserve"> PAGEREF _Toc406076064 \h </w:instrText>
            </w:r>
            <w:r w:rsidR="00C6510C">
              <w:rPr>
                <w:noProof/>
                <w:webHidden/>
              </w:rPr>
            </w:r>
            <w:r w:rsidR="00C6510C">
              <w:rPr>
                <w:noProof/>
                <w:webHidden/>
              </w:rPr>
              <w:fldChar w:fldCharType="separate"/>
            </w:r>
            <w:r w:rsidR="00712BA7">
              <w:rPr>
                <w:noProof/>
                <w:webHidden/>
              </w:rPr>
              <w:t>24</w:t>
            </w:r>
            <w:r w:rsidR="00C6510C">
              <w:rPr>
                <w:noProof/>
                <w:webHidden/>
              </w:rPr>
              <w:fldChar w:fldCharType="end"/>
            </w:r>
          </w:hyperlink>
        </w:p>
        <w:p w14:paraId="152C04F2"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65" w:history="1">
            <w:r w:rsidR="00C6510C" w:rsidRPr="00001578">
              <w:rPr>
                <w:rStyle w:val="Hyperlink"/>
                <w:noProof/>
              </w:rPr>
              <w:t>5.3.1.</w:t>
            </w:r>
            <w:r w:rsidR="00C6510C">
              <w:rPr>
                <w:rFonts w:asciiTheme="minorHAnsi" w:eastAsiaTheme="minorEastAsia" w:hAnsiTheme="minorHAnsi" w:cstheme="minorBidi"/>
                <w:noProof/>
                <w:sz w:val="22"/>
                <w:szCs w:val="22"/>
                <w:lang w:eastAsia="hu-HU"/>
              </w:rPr>
              <w:tab/>
            </w:r>
            <w:r w:rsidR="00C6510C" w:rsidRPr="00001578">
              <w:rPr>
                <w:rStyle w:val="Hyperlink"/>
                <w:noProof/>
              </w:rPr>
              <w:t>Használati esetek</w:t>
            </w:r>
            <w:r w:rsidR="00C6510C">
              <w:rPr>
                <w:noProof/>
                <w:webHidden/>
              </w:rPr>
              <w:tab/>
            </w:r>
            <w:r w:rsidR="00C6510C">
              <w:rPr>
                <w:noProof/>
                <w:webHidden/>
              </w:rPr>
              <w:fldChar w:fldCharType="begin"/>
            </w:r>
            <w:r w:rsidR="00C6510C">
              <w:rPr>
                <w:noProof/>
                <w:webHidden/>
              </w:rPr>
              <w:instrText xml:space="preserve"> PAGEREF _Toc406076065 \h </w:instrText>
            </w:r>
            <w:r w:rsidR="00C6510C">
              <w:rPr>
                <w:noProof/>
                <w:webHidden/>
              </w:rPr>
            </w:r>
            <w:r w:rsidR="00C6510C">
              <w:rPr>
                <w:noProof/>
                <w:webHidden/>
              </w:rPr>
              <w:fldChar w:fldCharType="separate"/>
            </w:r>
            <w:r w:rsidR="00712BA7">
              <w:rPr>
                <w:noProof/>
                <w:webHidden/>
              </w:rPr>
              <w:t>24</w:t>
            </w:r>
            <w:r w:rsidR="00C6510C">
              <w:rPr>
                <w:noProof/>
                <w:webHidden/>
              </w:rPr>
              <w:fldChar w:fldCharType="end"/>
            </w:r>
          </w:hyperlink>
        </w:p>
        <w:p w14:paraId="54C6670B"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66" w:history="1">
            <w:r w:rsidR="00C6510C" w:rsidRPr="00001578">
              <w:rPr>
                <w:rStyle w:val="Hyperlink"/>
                <w:noProof/>
              </w:rPr>
              <w:t>5.3.2.</w:t>
            </w:r>
            <w:r w:rsidR="00C6510C">
              <w:rPr>
                <w:rFonts w:asciiTheme="minorHAnsi" w:eastAsiaTheme="minorEastAsia" w:hAnsiTheme="minorHAnsi" w:cstheme="minorBidi"/>
                <w:noProof/>
                <w:sz w:val="22"/>
                <w:szCs w:val="22"/>
                <w:lang w:eastAsia="hu-HU"/>
              </w:rPr>
              <w:tab/>
            </w:r>
            <w:r w:rsidR="00C6510C" w:rsidRPr="00001578">
              <w:rPr>
                <w:rStyle w:val="Hyperlink"/>
                <w:noProof/>
              </w:rPr>
              <w:t>Folyamatok</w:t>
            </w:r>
            <w:r w:rsidR="00C6510C">
              <w:rPr>
                <w:noProof/>
                <w:webHidden/>
              </w:rPr>
              <w:tab/>
            </w:r>
            <w:r w:rsidR="00C6510C">
              <w:rPr>
                <w:noProof/>
                <w:webHidden/>
              </w:rPr>
              <w:fldChar w:fldCharType="begin"/>
            </w:r>
            <w:r w:rsidR="00C6510C">
              <w:rPr>
                <w:noProof/>
                <w:webHidden/>
              </w:rPr>
              <w:instrText xml:space="preserve"> PAGEREF _Toc406076066 \h </w:instrText>
            </w:r>
            <w:r w:rsidR="00C6510C">
              <w:rPr>
                <w:noProof/>
                <w:webHidden/>
              </w:rPr>
            </w:r>
            <w:r w:rsidR="00C6510C">
              <w:rPr>
                <w:noProof/>
                <w:webHidden/>
              </w:rPr>
              <w:fldChar w:fldCharType="separate"/>
            </w:r>
            <w:r w:rsidR="00712BA7">
              <w:rPr>
                <w:noProof/>
                <w:webHidden/>
              </w:rPr>
              <w:t>25</w:t>
            </w:r>
            <w:r w:rsidR="00C6510C">
              <w:rPr>
                <w:noProof/>
                <w:webHidden/>
              </w:rPr>
              <w:fldChar w:fldCharType="end"/>
            </w:r>
          </w:hyperlink>
        </w:p>
        <w:p w14:paraId="5A6BF480"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67" w:history="1">
            <w:r w:rsidR="00C6510C" w:rsidRPr="00001578">
              <w:rPr>
                <w:rStyle w:val="Hyperlink"/>
                <w:noProof/>
              </w:rPr>
              <w:t>5.3.3.</w:t>
            </w:r>
            <w:r w:rsidR="00C6510C">
              <w:rPr>
                <w:rFonts w:asciiTheme="minorHAnsi" w:eastAsiaTheme="minorEastAsia" w:hAnsiTheme="minorHAnsi" w:cstheme="minorBidi"/>
                <w:noProof/>
                <w:sz w:val="22"/>
                <w:szCs w:val="22"/>
                <w:lang w:eastAsia="hu-HU"/>
              </w:rPr>
              <w:tab/>
            </w:r>
            <w:r w:rsidR="00C6510C" w:rsidRPr="00001578">
              <w:rPr>
                <w:rStyle w:val="Hyperlink"/>
                <w:noProof/>
              </w:rPr>
              <w:t>Struktúra</w:t>
            </w:r>
            <w:r w:rsidR="00C6510C">
              <w:rPr>
                <w:noProof/>
                <w:webHidden/>
              </w:rPr>
              <w:tab/>
            </w:r>
            <w:r w:rsidR="00C6510C">
              <w:rPr>
                <w:noProof/>
                <w:webHidden/>
              </w:rPr>
              <w:fldChar w:fldCharType="begin"/>
            </w:r>
            <w:r w:rsidR="00C6510C">
              <w:rPr>
                <w:noProof/>
                <w:webHidden/>
              </w:rPr>
              <w:instrText xml:space="preserve"> PAGEREF _Toc406076067 \h </w:instrText>
            </w:r>
            <w:r w:rsidR="00C6510C">
              <w:rPr>
                <w:noProof/>
                <w:webHidden/>
              </w:rPr>
            </w:r>
            <w:r w:rsidR="00C6510C">
              <w:rPr>
                <w:noProof/>
                <w:webHidden/>
              </w:rPr>
              <w:fldChar w:fldCharType="separate"/>
            </w:r>
            <w:r w:rsidR="00712BA7">
              <w:rPr>
                <w:noProof/>
                <w:webHidden/>
              </w:rPr>
              <w:t>27</w:t>
            </w:r>
            <w:r w:rsidR="00C6510C">
              <w:rPr>
                <w:noProof/>
                <w:webHidden/>
              </w:rPr>
              <w:fldChar w:fldCharType="end"/>
            </w:r>
          </w:hyperlink>
        </w:p>
        <w:p w14:paraId="7A8FB4BA"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68" w:history="1">
            <w:r w:rsidR="00C6510C" w:rsidRPr="00001578">
              <w:rPr>
                <w:rStyle w:val="Hyperlink"/>
                <w:noProof/>
              </w:rPr>
              <w:t>5.3.4.</w:t>
            </w:r>
            <w:r w:rsidR="00C6510C">
              <w:rPr>
                <w:rFonts w:asciiTheme="minorHAnsi" w:eastAsiaTheme="minorEastAsia" w:hAnsiTheme="minorHAnsi" w:cstheme="minorBidi"/>
                <w:noProof/>
                <w:sz w:val="22"/>
                <w:szCs w:val="22"/>
                <w:lang w:eastAsia="hu-HU"/>
              </w:rPr>
              <w:tab/>
            </w:r>
            <w:r w:rsidR="00C6510C" w:rsidRPr="00001578">
              <w:rPr>
                <w:rStyle w:val="Hyperlink"/>
                <w:noProof/>
              </w:rPr>
              <w:t>Interakció</w:t>
            </w:r>
            <w:r w:rsidR="00C6510C">
              <w:rPr>
                <w:noProof/>
                <w:webHidden/>
              </w:rPr>
              <w:tab/>
            </w:r>
            <w:r w:rsidR="00C6510C">
              <w:rPr>
                <w:noProof/>
                <w:webHidden/>
              </w:rPr>
              <w:fldChar w:fldCharType="begin"/>
            </w:r>
            <w:r w:rsidR="00C6510C">
              <w:rPr>
                <w:noProof/>
                <w:webHidden/>
              </w:rPr>
              <w:instrText xml:space="preserve"> PAGEREF _Toc406076068 \h </w:instrText>
            </w:r>
            <w:r w:rsidR="00C6510C">
              <w:rPr>
                <w:noProof/>
                <w:webHidden/>
              </w:rPr>
            </w:r>
            <w:r w:rsidR="00C6510C">
              <w:rPr>
                <w:noProof/>
                <w:webHidden/>
              </w:rPr>
              <w:fldChar w:fldCharType="separate"/>
            </w:r>
            <w:r w:rsidR="00712BA7">
              <w:rPr>
                <w:noProof/>
                <w:webHidden/>
              </w:rPr>
              <w:t>28</w:t>
            </w:r>
            <w:r w:rsidR="00C6510C">
              <w:rPr>
                <w:noProof/>
                <w:webHidden/>
              </w:rPr>
              <w:fldChar w:fldCharType="end"/>
            </w:r>
          </w:hyperlink>
        </w:p>
        <w:p w14:paraId="761548CA"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69" w:history="1">
            <w:r w:rsidR="00C6510C" w:rsidRPr="00001578">
              <w:rPr>
                <w:rStyle w:val="Hyperlink"/>
                <w:noProof/>
              </w:rPr>
              <w:t>5.4.</w:t>
            </w:r>
            <w:r w:rsidR="00C6510C">
              <w:rPr>
                <w:rFonts w:asciiTheme="minorHAnsi" w:eastAsiaTheme="minorEastAsia" w:hAnsiTheme="minorHAnsi" w:cstheme="minorBidi"/>
                <w:noProof/>
                <w:sz w:val="22"/>
                <w:szCs w:val="22"/>
                <w:lang w:eastAsia="hu-HU"/>
              </w:rPr>
              <w:tab/>
            </w:r>
            <w:r w:rsidR="00C6510C" w:rsidRPr="00001578">
              <w:rPr>
                <w:rStyle w:val="Hyperlink"/>
                <w:noProof/>
              </w:rPr>
              <w:t>JSON</w:t>
            </w:r>
            <w:r w:rsidR="00C6510C">
              <w:rPr>
                <w:noProof/>
                <w:webHidden/>
              </w:rPr>
              <w:tab/>
            </w:r>
            <w:r w:rsidR="00C6510C">
              <w:rPr>
                <w:noProof/>
                <w:webHidden/>
              </w:rPr>
              <w:fldChar w:fldCharType="begin"/>
            </w:r>
            <w:r w:rsidR="00C6510C">
              <w:rPr>
                <w:noProof/>
                <w:webHidden/>
              </w:rPr>
              <w:instrText xml:space="preserve"> PAGEREF _Toc406076069 \h </w:instrText>
            </w:r>
            <w:r w:rsidR="00C6510C">
              <w:rPr>
                <w:noProof/>
                <w:webHidden/>
              </w:rPr>
            </w:r>
            <w:r w:rsidR="00C6510C">
              <w:rPr>
                <w:noProof/>
                <w:webHidden/>
              </w:rPr>
              <w:fldChar w:fldCharType="separate"/>
            </w:r>
            <w:r w:rsidR="00712BA7">
              <w:rPr>
                <w:noProof/>
                <w:webHidden/>
              </w:rPr>
              <w:t>30</w:t>
            </w:r>
            <w:r w:rsidR="00C6510C">
              <w:rPr>
                <w:noProof/>
                <w:webHidden/>
              </w:rPr>
              <w:fldChar w:fldCharType="end"/>
            </w:r>
          </w:hyperlink>
        </w:p>
        <w:p w14:paraId="29966C17" w14:textId="77777777" w:rsidR="00C6510C" w:rsidRDefault="00450D8A">
          <w:pPr>
            <w:pStyle w:val="TOC1"/>
            <w:rPr>
              <w:rFonts w:asciiTheme="minorHAnsi" w:eastAsiaTheme="minorEastAsia" w:hAnsiTheme="minorHAnsi" w:cstheme="minorBidi"/>
              <w:sz w:val="22"/>
              <w:szCs w:val="22"/>
              <w:lang w:eastAsia="hu-HU"/>
            </w:rPr>
          </w:pPr>
          <w:hyperlink w:anchor="_Toc406076070" w:history="1">
            <w:r w:rsidR="00C6510C" w:rsidRPr="00001578">
              <w:rPr>
                <w:rStyle w:val="Hyperlink"/>
                <w:lang w:eastAsia="hu-HU"/>
              </w:rPr>
              <w:t>6.</w:t>
            </w:r>
            <w:r w:rsidR="00C6510C">
              <w:rPr>
                <w:rFonts w:asciiTheme="minorHAnsi" w:eastAsiaTheme="minorEastAsia" w:hAnsiTheme="minorHAnsi" w:cstheme="minorBidi"/>
                <w:sz w:val="22"/>
                <w:szCs w:val="22"/>
                <w:lang w:eastAsia="hu-HU"/>
              </w:rPr>
              <w:tab/>
            </w:r>
            <w:r w:rsidR="00C6510C" w:rsidRPr="00001578">
              <w:rPr>
                <w:rStyle w:val="Hyperlink"/>
                <w:lang w:eastAsia="hu-HU"/>
              </w:rPr>
              <w:t>Implementálás</w:t>
            </w:r>
            <w:r w:rsidR="00C6510C">
              <w:rPr>
                <w:webHidden/>
              </w:rPr>
              <w:tab/>
            </w:r>
            <w:r w:rsidR="00C6510C">
              <w:rPr>
                <w:webHidden/>
              </w:rPr>
              <w:fldChar w:fldCharType="begin"/>
            </w:r>
            <w:r w:rsidR="00C6510C">
              <w:rPr>
                <w:webHidden/>
              </w:rPr>
              <w:instrText xml:space="preserve"> PAGEREF _Toc406076070 \h </w:instrText>
            </w:r>
            <w:r w:rsidR="00C6510C">
              <w:rPr>
                <w:webHidden/>
              </w:rPr>
            </w:r>
            <w:r w:rsidR="00C6510C">
              <w:rPr>
                <w:webHidden/>
              </w:rPr>
              <w:fldChar w:fldCharType="separate"/>
            </w:r>
            <w:r w:rsidR="00712BA7">
              <w:rPr>
                <w:webHidden/>
              </w:rPr>
              <w:t>31</w:t>
            </w:r>
            <w:r w:rsidR="00C6510C">
              <w:rPr>
                <w:webHidden/>
              </w:rPr>
              <w:fldChar w:fldCharType="end"/>
            </w:r>
          </w:hyperlink>
        </w:p>
        <w:p w14:paraId="0ABD67D4"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72" w:history="1">
            <w:r w:rsidR="00C6510C" w:rsidRPr="00001578">
              <w:rPr>
                <w:rStyle w:val="Hyperlink"/>
                <w:noProof/>
              </w:rPr>
              <w:t>6.1.</w:t>
            </w:r>
            <w:r w:rsidR="00C6510C">
              <w:rPr>
                <w:rFonts w:asciiTheme="minorHAnsi" w:eastAsiaTheme="minorEastAsia" w:hAnsiTheme="minorHAnsi" w:cstheme="minorBidi"/>
                <w:noProof/>
                <w:sz w:val="22"/>
                <w:szCs w:val="22"/>
                <w:lang w:eastAsia="hu-HU"/>
              </w:rPr>
              <w:tab/>
            </w:r>
            <w:r w:rsidR="00C6510C" w:rsidRPr="00001578">
              <w:rPr>
                <w:rStyle w:val="Hyperlink"/>
                <w:noProof/>
              </w:rPr>
              <w:t>Model View ViewModel</w:t>
            </w:r>
            <w:r w:rsidR="00C6510C">
              <w:rPr>
                <w:noProof/>
                <w:webHidden/>
              </w:rPr>
              <w:tab/>
            </w:r>
            <w:r w:rsidR="00C6510C">
              <w:rPr>
                <w:noProof/>
                <w:webHidden/>
              </w:rPr>
              <w:fldChar w:fldCharType="begin"/>
            </w:r>
            <w:r w:rsidR="00C6510C">
              <w:rPr>
                <w:noProof/>
                <w:webHidden/>
              </w:rPr>
              <w:instrText xml:space="preserve"> PAGEREF _Toc406076072 \h </w:instrText>
            </w:r>
            <w:r w:rsidR="00C6510C">
              <w:rPr>
                <w:noProof/>
                <w:webHidden/>
              </w:rPr>
            </w:r>
            <w:r w:rsidR="00C6510C">
              <w:rPr>
                <w:noProof/>
                <w:webHidden/>
              </w:rPr>
              <w:fldChar w:fldCharType="separate"/>
            </w:r>
            <w:r w:rsidR="00712BA7">
              <w:rPr>
                <w:noProof/>
                <w:webHidden/>
              </w:rPr>
              <w:t>31</w:t>
            </w:r>
            <w:r w:rsidR="00C6510C">
              <w:rPr>
                <w:noProof/>
                <w:webHidden/>
              </w:rPr>
              <w:fldChar w:fldCharType="end"/>
            </w:r>
          </w:hyperlink>
        </w:p>
        <w:p w14:paraId="1F44EFB5"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73" w:history="1">
            <w:r w:rsidR="00C6510C" w:rsidRPr="00001578">
              <w:rPr>
                <w:rStyle w:val="Hyperlink"/>
                <w:noProof/>
              </w:rPr>
              <w:t>6.2.</w:t>
            </w:r>
            <w:r w:rsidR="00C6510C">
              <w:rPr>
                <w:rFonts w:asciiTheme="minorHAnsi" w:eastAsiaTheme="minorEastAsia" w:hAnsiTheme="minorHAnsi" w:cstheme="minorBidi"/>
                <w:noProof/>
                <w:sz w:val="22"/>
                <w:szCs w:val="22"/>
                <w:lang w:eastAsia="hu-HU"/>
              </w:rPr>
              <w:tab/>
            </w:r>
            <w:r w:rsidR="00C6510C" w:rsidRPr="00001578">
              <w:rPr>
                <w:rStyle w:val="Hyperlink"/>
                <w:noProof/>
              </w:rPr>
              <w:t>Univerzális Hub alkalmazás sablon</w:t>
            </w:r>
            <w:r w:rsidR="00C6510C">
              <w:rPr>
                <w:noProof/>
                <w:webHidden/>
              </w:rPr>
              <w:tab/>
            </w:r>
            <w:r w:rsidR="00C6510C">
              <w:rPr>
                <w:noProof/>
                <w:webHidden/>
              </w:rPr>
              <w:fldChar w:fldCharType="begin"/>
            </w:r>
            <w:r w:rsidR="00C6510C">
              <w:rPr>
                <w:noProof/>
                <w:webHidden/>
              </w:rPr>
              <w:instrText xml:space="preserve"> PAGEREF _Toc406076073 \h </w:instrText>
            </w:r>
            <w:r w:rsidR="00C6510C">
              <w:rPr>
                <w:noProof/>
                <w:webHidden/>
              </w:rPr>
            </w:r>
            <w:r w:rsidR="00C6510C">
              <w:rPr>
                <w:noProof/>
                <w:webHidden/>
              </w:rPr>
              <w:fldChar w:fldCharType="separate"/>
            </w:r>
            <w:r w:rsidR="00712BA7">
              <w:rPr>
                <w:noProof/>
                <w:webHidden/>
              </w:rPr>
              <w:t>32</w:t>
            </w:r>
            <w:r w:rsidR="00C6510C">
              <w:rPr>
                <w:noProof/>
                <w:webHidden/>
              </w:rPr>
              <w:fldChar w:fldCharType="end"/>
            </w:r>
          </w:hyperlink>
        </w:p>
        <w:p w14:paraId="32ACB55E"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74" w:history="1">
            <w:r w:rsidR="00C6510C" w:rsidRPr="00001578">
              <w:rPr>
                <w:rStyle w:val="Hyperlink"/>
                <w:noProof/>
              </w:rPr>
              <w:t>6.3.</w:t>
            </w:r>
            <w:r w:rsidR="00C6510C">
              <w:rPr>
                <w:rFonts w:asciiTheme="minorHAnsi" w:eastAsiaTheme="minorEastAsia" w:hAnsiTheme="minorHAnsi" w:cstheme="minorBidi"/>
                <w:noProof/>
                <w:sz w:val="22"/>
                <w:szCs w:val="22"/>
                <w:lang w:eastAsia="hu-HU"/>
              </w:rPr>
              <w:tab/>
            </w:r>
            <w:r w:rsidR="00C6510C" w:rsidRPr="00001578">
              <w:rPr>
                <w:rStyle w:val="Hyperlink"/>
                <w:noProof/>
              </w:rPr>
              <w:t>Felhasznált programkönyvtárak</w:t>
            </w:r>
            <w:r w:rsidR="00C6510C">
              <w:rPr>
                <w:noProof/>
                <w:webHidden/>
              </w:rPr>
              <w:tab/>
            </w:r>
            <w:r w:rsidR="00C6510C">
              <w:rPr>
                <w:noProof/>
                <w:webHidden/>
              </w:rPr>
              <w:fldChar w:fldCharType="begin"/>
            </w:r>
            <w:r w:rsidR="00C6510C">
              <w:rPr>
                <w:noProof/>
                <w:webHidden/>
              </w:rPr>
              <w:instrText xml:space="preserve"> PAGEREF _Toc406076074 \h </w:instrText>
            </w:r>
            <w:r w:rsidR="00C6510C">
              <w:rPr>
                <w:noProof/>
                <w:webHidden/>
              </w:rPr>
            </w:r>
            <w:r w:rsidR="00C6510C">
              <w:rPr>
                <w:noProof/>
                <w:webHidden/>
              </w:rPr>
              <w:fldChar w:fldCharType="separate"/>
            </w:r>
            <w:r w:rsidR="00712BA7">
              <w:rPr>
                <w:noProof/>
                <w:webHidden/>
              </w:rPr>
              <w:t>32</w:t>
            </w:r>
            <w:r w:rsidR="00C6510C">
              <w:rPr>
                <w:noProof/>
                <w:webHidden/>
              </w:rPr>
              <w:fldChar w:fldCharType="end"/>
            </w:r>
          </w:hyperlink>
        </w:p>
        <w:p w14:paraId="26B69CFC"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75" w:history="1">
            <w:r w:rsidR="00C6510C" w:rsidRPr="00001578">
              <w:rPr>
                <w:rStyle w:val="Hyperlink"/>
                <w:noProof/>
              </w:rPr>
              <w:t>6.3.1.</w:t>
            </w:r>
            <w:r w:rsidR="00C6510C">
              <w:rPr>
                <w:rFonts w:asciiTheme="minorHAnsi" w:eastAsiaTheme="minorEastAsia" w:hAnsiTheme="minorHAnsi" w:cstheme="minorBidi"/>
                <w:noProof/>
                <w:sz w:val="22"/>
                <w:szCs w:val="22"/>
                <w:lang w:eastAsia="hu-HU"/>
              </w:rPr>
              <w:tab/>
            </w:r>
            <w:r w:rsidR="00C6510C" w:rsidRPr="00001578">
              <w:rPr>
                <w:rStyle w:val="Hyperlink"/>
                <w:noProof/>
              </w:rPr>
              <w:t>Json.NET</w:t>
            </w:r>
            <w:r w:rsidR="00C6510C">
              <w:rPr>
                <w:noProof/>
                <w:webHidden/>
              </w:rPr>
              <w:tab/>
            </w:r>
            <w:r w:rsidR="00C6510C">
              <w:rPr>
                <w:noProof/>
                <w:webHidden/>
              </w:rPr>
              <w:fldChar w:fldCharType="begin"/>
            </w:r>
            <w:r w:rsidR="00C6510C">
              <w:rPr>
                <w:noProof/>
                <w:webHidden/>
              </w:rPr>
              <w:instrText xml:space="preserve"> PAGEREF _Toc406076075 \h </w:instrText>
            </w:r>
            <w:r w:rsidR="00C6510C">
              <w:rPr>
                <w:noProof/>
                <w:webHidden/>
              </w:rPr>
            </w:r>
            <w:r w:rsidR="00C6510C">
              <w:rPr>
                <w:noProof/>
                <w:webHidden/>
              </w:rPr>
              <w:fldChar w:fldCharType="separate"/>
            </w:r>
            <w:r w:rsidR="00712BA7">
              <w:rPr>
                <w:noProof/>
                <w:webHidden/>
              </w:rPr>
              <w:t>33</w:t>
            </w:r>
            <w:r w:rsidR="00C6510C">
              <w:rPr>
                <w:noProof/>
                <w:webHidden/>
              </w:rPr>
              <w:fldChar w:fldCharType="end"/>
            </w:r>
          </w:hyperlink>
        </w:p>
        <w:p w14:paraId="46B12E1D"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76" w:history="1">
            <w:r w:rsidR="00C6510C" w:rsidRPr="00001578">
              <w:rPr>
                <w:rStyle w:val="Hyperlink"/>
                <w:noProof/>
              </w:rPr>
              <w:t>6.3.2.</w:t>
            </w:r>
            <w:r w:rsidR="00C6510C">
              <w:rPr>
                <w:rFonts w:asciiTheme="minorHAnsi" w:eastAsiaTheme="minorEastAsia" w:hAnsiTheme="minorHAnsi" w:cstheme="minorBidi"/>
                <w:noProof/>
                <w:sz w:val="22"/>
                <w:szCs w:val="22"/>
                <w:lang w:eastAsia="hu-HU"/>
              </w:rPr>
              <w:tab/>
            </w:r>
            <w:r w:rsidR="00C6510C" w:rsidRPr="00001578">
              <w:rPr>
                <w:rStyle w:val="Hyperlink"/>
                <w:noProof/>
              </w:rPr>
              <w:t>QKit</w:t>
            </w:r>
            <w:r w:rsidR="00C6510C">
              <w:rPr>
                <w:noProof/>
                <w:webHidden/>
              </w:rPr>
              <w:tab/>
            </w:r>
            <w:r w:rsidR="00C6510C">
              <w:rPr>
                <w:noProof/>
                <w:webHidden/>
              </w:rPr>
              <w:fldChar w:fldCharType="begin"/>
            </w:r>
            <w:r w:rsidR="00C6510C">
              <w:rPr>
                <w:noProof/>
                <w:webHidden/>
              </w:rPr>
              <w:instrText xml:space="preserve"> PAGEREF _Toc406076076 \h </w:instrText>
            </w:r>
            <w:r w:rsidR="00C6510C">
              <w:rPr>
                <w:noProof/>
                <w:webHidden/>
              </w:rPr>
            </w:r>
            <w:r w:rsidR="00C6510C">
              <w:rPr>
                <w:noProof/>
                <w:webHidden/>
              </w:rPr>
              <w:fldChar w:fldCharType="separate"/>
            </w:r>
            <w:r w:rsidR="00712BA7">
              <w:rPr>
                <w:noProof/>
                <w:webHidden/>
              </w:rPr>
              <w:t>33</w:t>
            </w:r>
            <w:r w:rsidR="00C6510C">
              <w:rPr>
                <w:noProof/>
                <w:webHidden/>
              </w:rPr>
              <w:fldChar w:fldCharType="end"/>
            </w:r>
          </w:hyperlink>
        </w:p>
        <w:p w14:paraId="1642DBB7"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77" w:history="1">
            <w:r w:rsidR="00C6510C" w:rsidRPr="00001578">
              <w:rPr>
                <w:rStyle w:val="Hyperlink"/>
                <w:noProof/>
              </w:rPr>
              <w:t>6.3.3.</w:t>
            </w:r>
            <w:r w:rsidR="00C6510C">
              <w:rPr>
                <w:rFonts w:asciiTheme="minorHAnsi" w:eastAsiaTheme="minorEastAsia" w:hAnsiTheme="minorHAnsi" w:cstheme="minorBidi"/>
                <w:noProof/>
                <w:sz w:val="22"/>
                <w:szCs w:val="22"/>
                <w:lang w:eastAsia="hu-HU"/>
              </w:rPr>
              <w:tab/>
            </w:r>
            <w:r w:rsidR="00C6510C" w:rsidRPr="00001578">
              <w:rPr>
                <w:rStyle w:val="Hyperlink"/>
                <w:noProof/>
              </w:rPr>
              <w:t>NotificationsExtensions</w:t>
            </w:r>
            <w:r w:rsidR="00C6510C">
              <w:rPr>
                <w:noProof/>
                <w:webHidden/>
              </w:rPr>
              <w:tab/>
            </w:r>
            <w:r w:rsidR="00C6510C">
              <w:rPr>
                <w:noProof/>
                <w:webHidden/>
              </w:rPr>
              <w:fldChar w:fldCharType="begin"/>
            </w:r>
            <w:r w:rsidR="00C6510C">
              <w:rPr>
                <w:noProof/>
                <w:webHidden/>
              </w:rPr>
              <w:instrText xml:space="preserve"> PAGEREF _Toc406076077 \h </w:instrText>
            </w:r>
            <w:r w:rsidR="00C6510C">
              <w:rPr>
                <w:noProof/>
                <w:webHidden/>
              </w:rPr>
            </w:r>
            <w:r w:rsidR="00C6510C">
              <w:rPr>
                <w:noProof/>
                <w:webHidden/>
              </w:rPr>
              <w:fldChar w:fldCharType="separate"/>
            </w:r>
            <w:r w:rsidR="00712BA7">
              <w:rPr>
                <w:noProof/>
                <w:webHidden/>
              </w:rPr>
              <w:t>33</w:t>
            </w:r>
            <w:r w:rsidR="00C6510C">
              <w:rPr>
                <w:noProof/>
                <w:webHidden/>
              </w:rPr>
              <w:fldChar w:fldCharType="end"/>
            </w:r>
          </w:hyperlink>
        </w:p>
        <w:p w14:paraId="1DF3B268"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78" w:history="1">
            <w:r w:rsidR="00C6510C" w:rsidRPr="00001578">
              <w:rPr>
                <w:rStyle w:val="Hyperlink"/>
                <w:noProof/>
              </w:rPr>
              <w:t>6.3.4.</w:t>
            </w:r>
            <w:r w:rsidR="00C6510C">
              <w:rPr>
                <w:rFonts w:asciiTheme="minorHAnsi" w:eastAsiaTheme="minorEastAsia" w:hAnsiTheme="minorHAnsi" w:cstheme="minorBidi"/>
                <w:noProof/>
                <w:sz w:val="22"/>
                <w:szCs w:val="22"/>
                <w:lang w:eastAsia="hu-HU"/>
              </w:rPr>
              <w:tab/>
            </w:r>
            <w:r w:rsidR="00C6510C" w:rsidRPr="00001578">
              <w:rPr>
                <w:rStyle w:val="Hyperlink"/>
                <w:noProof/>
              </w:rPr>
              <w:t>NodeTime és DaveSmits.ThemeManager</w:t>
            </w:r>
            <w:r w:rsidR="00C6510C">
              <w:rPr>
                <w:noProof/>
                <w:webHidden/>
              </w:rPr>
              <w:tab/>
            </w:r>
            <w:r w:rsidR="00C6510C">
              <w:rPr>
                <w:noProof/>
                <w:webHidden/>
              </w:rPr>
              <w:fldChar w:fldCharType="begin"/>
            </w:r>
            <w:r w:rsidR="00C6510C">
              <w:rPr>
                <w:noProof/>
                <w:webHidden/>
              </w:rPr>
              <w:instrText xml:space="preserve"> PAGEREF _Toc406076078 \h </w:instrText>
            </w:r>
            <w:r w:rsidR="00C6510C">
              <w:rPr>
                <w:noProof/>
                <w:webHidden/>
              </w:rPr>
            </w:r>
            <w:r w:rsidR="00C6510C">
              <w:rPr>
                <w:noProof/>
                <w:webHidden/>
              </w:rPr>
              <w:fldChar w:fldCharType="separate"/>
            </w:r>
            <w:r w:rsidR="00712BA7">
              <w:rPr>
                <w:noProof/>
                <w:webHidden/>
              </w:rPr>
              <w:t>34</w:t>
            </w:r>
            <w:r w:rsidR="00C6510C">
              <w:rPr>
                <w:noProof/>
                <w:webHidden/>
              </w:rPr>
              <w:fldChar w:fldCharType="end"/>
            </w:r>
          </w:hyperlink>
        </w:p>
        <w:p w14:paraId="290FF8BA"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79" w:history="1">
            <w:r w:rsidR="00C6510C" w:rsidRPr="00001578">
              <w:rPr>
                <w:rStyle w:val="Hyperlink"/>
                <w:noProof/>
              </w:rPr>
              <w:t>6.4.</w:t>
            </w:r>
            <w:r w:rsidR="00C6510C">
              <w:rPr>
                <w:rFonts w:asciiTheme="minorHAnsi" w:eastAsiaTheme="minorEastAsia" w:hAnsiTheme="minorHAnsi" w:cstheme="minorBidi"/>
                <w:noProof/>
                <w:sz w:val="22"/>
                <w:szCs w:val="22"/>
                <w:lang w:eastAsia="hu-HU"/>
              </w:rPr>
              <w:tab/>
            </w:r>
            <w:r w:rsidR="00C6510C" w:rsidRPr="00001578">
              <w:rPr>
                <w:rStyle w:val="Hyperlink"/>
                <w:noProof/>
              </w:rPr>
              <w:t>Megosztott kód</w:t>
            </w:r>
            <w:r w:rsidR="00C6510C">
              <w:rPr>
                <w:noProof/>
                <w:webHidden/>
              </w:rPr>
              <w:tab/>
            </w:r>
            <w:r w:rsidR="00C6510C">
              <w:rPr>
                <w:noProof/>
                <w:webHidden/>
              </w:rPr>
              <w:fldChar w:fldCharType="begin"/>
            </w:r>
            <w:r w:rsidR="00C6510C">
              <w:rPr>
                <w:noProof/>
                <w:webHidden/>
              </w:rPr>
              <w:instrText xml:space="preserve"> PAGEREF _Toc406076079 \h </w:instrText>
            </w:r>
            <w:r w:rsidR="00C6510C">
              <w:rPr>
                <w:noProof/>
                <w:webHidden/>
              </w:rPr>
            </w:r>
            <w:r w:rsidR="00C6510C">
              <w:rPr>
                <w:noProof/>
                <w:webHidden/>
              </w:rPr>
              <w:fldChar w:fldCharType="separate"/>
            </w:r>
            <w:r w:rsidR="00712BA7">
              <w:rPr>
                <w:noProof/>
                <w:webHidden/>
              </w:rPr>
              <w:t>34</w:t>
            </w:r>
            <w:r w:rsidR="00C6510C">
              <w:rPr>
                <w:noProof/>
                <w:webHidden/>
              </w:rPr>
              <w:fldChar w:fldCharType="end"/>
            </w:r>
          </w:hyperlink>
        </w:p>
        <w:p w14:paraId="64C5D335"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0" w:history="1">
            <w:r w:rsidR="00C6510C" w:rsidRPr="00001578">
              <w:rPr>
                <w:rStyle w:val="Hyperlink"/>
                <w:noProof/>
              </w:rPr>
              <w:t>6.4.1.</w:t>
            </w:r>
            <w:r w:rsidR="00C6510C">
              <w:rPr>
                <w:rFonts w:asciiTheme="minorHAnsi" w:eastAsiaTheme="minorEastAsia" w:hAnsiTheme="minorHAnsi" w:cstheme="minorBidi"/>
                <w:noProof/>
                <w:sz w:val="22"/>
                <w:szCs w:val="22"/>
                <w:lang w:eastAsia="hu-HU"/>
              </w:rPr>
              <w:tab/>
            </w:r>
            <w:r w:rsidR="00C6510C" w:rsidRPr="00001578">
              <w:rPr>
                <w:rStyle w:val="Hyperlink"/>
                <w:noProof/>
              </w:rPr>
              <w:t>Segédosztályok</w:t>
            </w:r>
            <w:r w:rsidR="00C6510C">
              <w:rPr>
                <w:noProof/>
                <w:webHidden/>
              </w:rPr>
              <w:tab/>
            </w:r>
            <w:r w:rsidR="00C6510C">
              <w:rPr>
                <w:noProof/>
                <w:webHidden/>
              </w:rPr>
              <w:fldChar w:fldCharType="begin"/>
            </w:r>
            <w:r w:rsidR="00C6510C">
              <w:rPr>
                <w:noProof/>
                <w:webHidden/>
              </w:rPr>
              <w:instrText xml:space="preserve"> PAGEREF _Toc406076080 \h </w:instrText>
            </w:r>
            <w:r w:rsidR="00C6510C">
              <w:rPr>
                <w:noProof/>
                <w:webHidden/>
              </w:rPr>
            </w:r>
            <w:r w:rsidR="00C6510C">
              <w:rPr>
                <w:noProof/>
                <w:webHidden/>
              </w:rPr>
              <w:fldChar w:fldCharType="separate"/>
            </w:r>
            <w:r w:rsidR="00712BA7">
              <w:rPr>
                <w:noProof/>
                <w:webHidden/>
              </w:rPr>
              <w:t>35</w:t>
            </w:r>
            <w:r w:rsidR="00C6510C">
              <w:rPr>
                <w:noProof/>
                <w:webHidden/>
              </w:rPr>
              <w:fldChar w:fldCharType="end"/>
            </w:r>
          </w:hyperlink>
        </w:p>
        <w:p w14:paraId="144477B7"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1" w:history="1">
            <w:r w:rsidR="00C6510C" w:rsidRPr="00001578">
              <w:rPr>
                <w:rStyle w:val="Hyperlink"/>
                <w:noProof/>
              </w:rPr>
              <w:t>6.4.2.</w:t>
            </w:r>
            <w:r w:rsidR="00C6510C">
              <w:rPr>
                <w:rFonts w:asciiTheme="minorHAnsi" w:eastAsiaTheme="minorEastAsia" w:hAnsiTheme="minorHAnsi" w:cstheme="minorBidi"/>
                <w:noProof/>
                <w:sz w:val="22"/>
                <w:szCs w:val="22"/>
                <w:lang w:eastAsia="hu-HU"/>
              </w:rPr>
              <w:tab/>
            </w:r>
            <w:r w:rsidR="00C6510C" w:rsidRPr="00001578">
              <w:rPr>
                <w:rStyle w:val="Hyperlink"/>
                <w:noProof/>
              </w:rPr>
              <w:t>Átalakítók</w:t>
            </w:r>
            <w:r w:rsidR="00C6510C">
              <w:rPr>
                <w:noProof/>
                <w:webHidden/>
              </w:rPr>
              <w:tab/>
            </w:r>
            <w:r w:rsidR="00C6510C">
              <w:rPr>
                <w:noProof/>
                <w:webHidden/>
              </w:rPr>
              <w:fldChar w:fldCharType="begin"/>
            </w:r>
            <w:r w:rsidR="00C6510C">
              <w:rPr>
                <w:noProof/>
                <w:webHidden/>
              </w:rPr>
              <w:instrText xml:space="preserve"> PAGEREF _Toc406076081 \h </w:instrText>
            </w:r>
            <w:r w:rsidR="00C6510C">
              <w:rPr>
                <w:noProof/>
                <w:webHidden/>
              </w:rPr>
            </w:r>
            <w:r w:rsidR="00C6510C">
              <w:rPr>
                <w:noProof/>
                <w:webHidden/>
              </w:rPr>
              <w:fldChar w:fldCharType="separate"/>
            </w:r>
            <w:r w:rsidR="00712BA7">
              <w:rPr>
                <w:noProof/>
                <w:webHidden/>
              </w:rPr>
              <w:t>40</w:t>
            </w:r>
            <w:r w:rsidR="00C6510C">
              <w:rPr>
                <w:noProof/>
                <w:webHidden/>
              </w:rPr>
              <w:fldChar w:fldCharType="end"/>
            </w:r>
          </w:hyperlink>
        </w:p>
        <w:p w14:paraId="21B16AB1"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2" w:history="1">
            <w:r w:rsidR="00C6510C" w:rsidRPr="00001578">
              <w:rPr>
                <w:rStyle w:val="Hyperlink"/>
                <w:noProof/>
              </w:rPr>
              <w:t>6.4.3.</w:t>
            </w:r>
            <w:r w:rsidR="00C6510C">
              <w:rPr>
                <w:rFonts w:asciiTheme="minorHAnsi" w:eastAsiaTheme="minorEastAsia" w:hAnsiTheme="minorHAnsi" w:cstheme="minorBidi"/>
                <w:noProof/>
                <w:sz w:val="22"/>
                <w:szCs w:val="22"/>
                <w:lang w:eastAsia="hu-HU"/>
              </w:rPr>
              <w:tab/>
            </w:r>
            <w:r w:rsidR="00C6510C" w:rsidRPr="00001578">
              <w:rPr>
                <w:rStyle w:val="Hyperlink"/>
                <w:noProof/>
              </w:rPr>
              <w:t>Adat modell</w:t>
            </w:r>
            <w:r w:rsidR="00C6510C">
              <w:rPr>
                <w:noProof/>
                <w:webHidden/>
              </w:rPr>
              <w:tab/>
            </w:r>
            <w:r w:rsidR="00C6510C">
              <w:rPr>
                <w:noProof/>
                <w:webHidden/>
              </w:rPr>
              <w:fldChar w:fldCharType="begin"/>
            </w:r>
            <w:r w:rsidR="00C6510C">
              <w:rPr>
                <w:noProof/>
                <w:webHidden/>
              </w:rPr>
              <w:instrText xml:space="preserve"> PAGEREF _Toc406076082 \h </w:instrText>
            </w:r>
            <w:r w:rsidR="00C6510C">
              <w:rPr>
                <w:noProof/>
                <w:webHidden/>
              </w:rPr>
            </w:r>
            <w:r w:rsidR="00C6510C">
              <w:rPr>
                <w:noProof/>
                <w:webHidden/>
              </w:rPr>
              <w:fldChar w:fldCharType="separate"/>
            </w:r>
            <w:r w:rsidR="00712BA7">
              <w:rPr>
                <w:noProof/>
                <w:webHidden/>
              </w:rPr>
              <w:t>40</w:t>
            </w:r>
            <w:r w:rsidR="00C6510C">
              <w:rPr>
                <w:noProof/>
                <w:webHidden/>
              </w:rPr>
              <w:fldChar w:fldCharType="end"/>
            </w:r>
          </w:hyperlink>
        </w:p>
        <w:p w14:paraId="2E56DF85"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3" w:history="1">
            <w:r w:rsidR="00C6510C" w:rsidRPr="00001578">
              <w:rPr>
                <w:rStyle w:val="Hyperlink"/>
                <w:noProof/>
              </w:rPr>
              <w:t>6.4.4.</w:t>
            </w:r>
            <w:r w:rsidR="00C6510C">
              <w:rPr>
                <w:rFonts w:asciiTheme="minorHAnsi" w:eastAsiaTheme="minorEastAsia" w:hAnsiTheme="minorHAnsi" w:cstheme="minorBidi"/>
                <w:noProof/>
                <w:sz w:val="22"/>
                <w:szCs w:val="22"/>
                <w:lang w:eastAsia="hu-HU"/>
              </w:rPr>
              <w:tab/>
            </w:r>
            <w:r w:rsidR="00C6510C" w:rsidRPr="00001578">
              <w:rPr>
                <w:rStyle w:val="Hyperlink"/>
                <w:noProof/>
              </w:rPr>
              <w:t>Nyelvi támogatás</w:t>
            </w:r>
            <w:r w:rsidR="00C6510C">
              <w:rPr>
                <w:noProof/>
                <w:webHidden/>
              </w:rPr>
              <w:tab/>
            </w:r>
            <w:r w:rsidR="00C6510C">
              <w:rPr>
                <w:noProof/>
                <w:webHidden/>
              </w:rPr>
              <w:fldChar w:fldCharType="begin"/>
            </w:r>
            <w:r w:rsidR="00C6510C">
              <w:rPr>
                <w:noProof/>
                <w:webHidden/>
              </w:rPr>
              <w:instrText xml:space="preserve"> PAGEREF _Toc406076083 \h </w:instrText>
            </w:r>
            <w:r w:rsidR="00C6510C">
              <w:rPr>
                <w:noProof/>
                <w:webHidden/>
              </w:rPr>
            </w:r>
            <w:r w:rsidR="00C6510C">
              <w:rPr>
                <w:noProof/>
                <w:webHidden/>
              </w:rPr>
              <w:fldChar w:fldCharType="separate"/>
            </w:r>
            <w:r w:rsidR="00712BA7">
              <w:rPr>
                <w:noProof/>
                <w:webHidden/>
              </w:rPr>
              <w:t>43</w:t>
            </w:r>
            <w:r w:rsidR="00C6510C">
              <w:rPr>
                <w:noProof/>
                <w:webHidden/>
              </w:rPr>
              <w:fldChar w:fldCharType="end"/>
            </w:r>
          </w:hyperlink>
        </w:p>
        <w:p w14:paraId="55C9B546"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84" w:history="1">
            <w:r w:rsidR="00C6510C" w:rsidRPr="00001578">
              <w:rPr>
                <w:rStyle w:val="Hyperlink"/>
                <w:noProof/>
              </w:rPr>
              <w:t>6.5.</w:t>
            </w:r>
            <w:r w:rsidR="00C6510C">
              <w:rPr>
                <w:rFonts w:asciiTheme="minorHAnsi" w:eastAsiaTheme="minorEastAsia" w:hAnsiTheme="minorHAnsi" w:cstheme="minorBidi"/>
                <w:noProof/>
                <w:sz w:val="22"/>
                <w:szCs w:val="22"/>
                <w:lang w:eastAsia="hu-HU"/>
              </w:rPr>
              <w:tab/>
            </w:r>
            <w:r w:rsidR="00C6510C" w:rsidRPr="00001578">
              <w:rPr>
                <w:rStyle w:val="Hyperlink"/>
                <w:noProof/>
              </w:rPr>
              <w:t>Háttérfolyamatok</w:t>
            </w:r>
            <w:r w:rsidR="00C6510C">
              <w:rPr>
                <w:noProof/>
                <w:webHidden/>
              </w:rPr>
              <w:tab/>
            </w:r>
            <w:r w:rsidR="00C6510C">
              <w:rPr>
                <w:noProof/>
                <w:webHidden/>
              </w:rPr>
              <w:fldChar w:fldCharType="begin"/>
            </w:r>
            <w:r w:rsidR="00C6510C">
              <w:rPr>
                <w:noProof/>
                <w:webHidden/>
              </w:rPr>
              <w:instrText xml:space="preserve"> PAGEREF _Toc406076084 \h </w:instrText>
            </w:r>
            <w:r w:rsidR="00C6510C">
              <w:rPr>
                <w:noProof/>
                <w:webHidden/>
              </w:rPr>
            </w:r>
            <w:r w:rsidR="00C6510C">
              <w:rPr>
                <w:noProof/>
                <w:webHidden/>
              </w:rPr>
              <w:fldChar w:fldCharType="separate"/>
            </w:r>
            <w:r w:rsidR="00712BA7">
              <w:rPr>
                <w:noProof/>
                <w:webHidden/>
              </w:rPr>
              <w:t>44</w:t>
            </w:r>
            <w:r w:rsidR="00C6510C">
              <w:rPr>
                <w:noProof/>
                <w:webHidden/>
              </w:rPr>
              <w:fldChar w:fldCharType="end"/>
            </w:r>
          </w:hyperlink>
        </w:p>
        <w:p w14:paraId="363C34F8"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85" w:history="1">
            <w:r w:rsidR="00C6510C" w:rsidRPr="00001578">
              <w:rPr>
                <w:rStyle w:val="Hyperlink"/>
                <w:noProof/>
              </w:rPr>
              <w:t>6.6.</w:t>
            </w:r>
            <w:r w:rsidR="00C6510C">
              <w:rPr>
                <w:rFonts w:asciiTheme="minorHAnsi" w:eastAsiaTheme="minorEastAsia" w:hAnsiTheme="minorHAnsi" w:cstheme="minorBidi"/>
                <w:noProof/>
                <w:sz w:val="22"/>
                <w:szCs w:val="22"/>
                <w:lang w:eastAsia="hu-HU"/>
              </w:rPr>
              <w:tab/>
            </w:r>
            <w:r w:rsidR="00C6510C" w:rsidRPr="00001578">
              <w:rPr>
                <w:rStyle w:val="Hyperlink"/>
                <w:noProof/>
              </w:rPr>
              <w:t>Megjelenítés</w:t>
            </w:r>
            <w:r w:rsidR="00C6510C">
              <w:rPr>
                <w:noProof/>
                <w:webHidden/>
              </w:rPr>
              <w:tab/>
            </w:r>
            <w:r w:rsidR="00C6510C">
              <w:rPr>
                <w:noProof/>
                <w:webHidden/>
              </w:rPr>
              <w:fldChar w:fldCharType="begin"/>
            </w:r>
            <w:r w:rsidR="00C6510C">
              <w:rPr>
                <w:noProof/>
                <w:webHidden/>
              </w:rPr>
              <w:instrText xml:space="preserve"> PAGEREF _Toc406076085 \h </w:instrText>
            </w:r>
            <w:r w:rsidR="00C6510C">
              <w:rPr>
                <w:noProof/>
                <w:webHidden/>
              </w:rPr>
            </w:r>
            <w:r w:rsidR="00C6510C">
              <w:rPr>
                <w:noProof/>
                <w:webHidden/>
              </w:rPr>
              <w:fldChar w:fldCharType="separate"/>
            </w:r>
            <w:r w:rsidR="00712BA7">
              <w:rPr>
                <w:noProof/>
                <w:webHidden/>
              </w:rPr>
              <w:t>44</w:t>
            </w:r>
            <w:r w:rsidR="00C6510C">
              <w:rPr>
                <w:noProof/>
                <w:webHidden/>
              </w:rPr>
              <w:fldChar w:fldCharType="end"/>
            </w:r>
          </w:hyperlink>
        </w:p>
        <w:p w14:paraId="3EC8CF35"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6" w:history="1">
            <w:r w:rsidR="00C6510C" w:rsidRPr="00001578">
              <w:rPr>
                <w:rStyle w:val="Hyperlink"/>
                <w:noProof/>
              </w:rPr>
              <w:t>6.6.1.</w:t>
            </w:r>
            <w:r w:rsidR="00C6510C">
              <w:rPr>
                <w:rFonts w:asciiTheme="minorHAnsi" w:eastAsiaTheme="minorEastAsia" w:hAnsiTheme="minorHAnsi" w:cstheme="minorBidi"/>
                <w:noProof/>
                <w:sz w:val="22"/>
                <w:szCs w:val="22"/>
                <w:lang w:eastAsia="hu-HU"/>
              </w:rPr>
              <w:tab/>
            </w:r>
            <w:r w:rsidR="00C6510C" w:rsidRPr="00001578">
              <w:rPr>
                <w:rStyle w:val="Hyperlink"/>
                <w:noProof/>
              </w:rPr>
              <w:t>HubPage</w:t>
            </w:r>
            <w:r w:rsidR="00C6510C">
              <w:rPr>
                <w:noProof/>
                <w:webHidden/>
              </w:rPr>
              <w:tab/>
            </w:r>
            <w:r w:rsidR="00C6510C">
              <w:rPr>
                <w:noProof/>
                <w:webHidden/>
              </w:rPr>
              <w:fldChar w:fldCharType="begin"/>
            </w:r>
            <w:r w:rsidR="00C6510C">
              <w:rPr>
                <w:noProof/>
                <w:webHidden/>
              </w:rPr>
              <w:instrText xml:space="preserve"> PAGEREF _Toc406076086 \h </w:instrText>
            </w:r>
            <w:r w:rsidR="00C6510C">
              <w:rPr>
                <w:noProof/>
                <w:webHidden/>
              </w:rPr>
            </w:r>
            <w:r w:rsidR="00C6510C">
              <w:rPr>
                <w:noProof/>
                <w:webHidden/>
              </w:rPr>
              <w:fldChar w:fldCharType="separate"/>
            </w:r>
            <w:r w:rsidR="00712BA7">
              <w:rPr>
                <w:noProof/>
                <w:webHidden/>
              </w:rPr>
              <w:t>45</w:t>
            </w:r>
            <w:r w:rsidR="00C6510C">
              <w:rPr>
                <w:noProof/>
                <w:webHidden/>
              </w:rPr>
              <w:fldChar w:fldCharType="end"/>
            </w:r>
          </w:hyperlink>
        </w:p>
        <w:p w14:paraId="38C1F82D" w14:textId="77777777" w:rsidR="00C6510C" w:rsidRDefault="00450D8A">
          <w:pPr>
            <w:pStyle w:val="TOC3"/>
            <w:tabs>
              <w:tab w:val="left" w:pos="1540"/>
              <w:tab w:val="right" w:leader="dot" w:pos="7928"/>
            </w:tabs>
            <w:rPr>
              <w:rFonts w:asciiTheme="minorHAnsi" w:eastAsiaTheme="minorEastAsia" w:hAnsiTheme="minorHAnsi" w:cstheme="minorBidi"/>
              <w:noProof/>
              <w:sz w:val="22"/>
              <w:szCs w:val="22"/>
              <w:lang w:eastAsia="hu-HU"/>
            </w:rPr>
          </w:pPr>
          <w:hyperlink w:anchor="_Toc406076087" w:history="1">
            <w:r w:rsidR="00C6510C" w:rsidRPr="00001578">
              <w:rPr>
                <w:rStyle w:val="Hyperlink"/>
                <w:noProof/>
              </w:rPr>
              <w:t>6.6.2.</w:t>
            </w:r>
            <w:r w:rsidR="00C6510C">
              <w:rPr>
                <w:rFonts w:asciiTheme="minorHAnsi" w:eastAsiaTheme="minorEastAsia" w:hAnsiTheme="minorHAnsi" w:cstheme="minorBidi"/>
                <w:noProof/>
                <w:sz w:val="22"/>
                <w:szCs w:val="22"/>
                <w:lang w:eastAsia="hu-HU"/>
              </w:rPr>
              <w:tab/>
            </w:r>
            <w:r w:rsidR="00C6510C" w:rsidRPr="00001578">
              <w:rPr>
                <w:rStyle w:val="Hyperlink"/>
                <w:noProof/>
              </w:rPr>
              <w:t>Űralap generálás</w:t>
            </w:r>
            <w:r w:rsidR="00C6510C">
              <w:rPr>
                <w:noProof/>
                <w:webHidden/>
              </w:rPr>
              <w:tab/>
            </w:r>
            <w:r w:rsidR="00C6510C">
              <w:rPr>
                <w:noProof/>
                <w:webHidden/>
              </w:rPr>
              <w:fldChar w:fldCharType="begin"/>
            </w:r>
            <w:r w:rsidR="00C6510C">
              <w:rPr>
                <w:noProof/>
                <w:webHidden/>
              </w:rPr>
              <w:instrText xml:space="preserve"> PAGEREF _Toc406076087 \h </w:instrText>
            </w:r>
            <w:r w:rsidR="00C6510C">
              <w:rPr>
                <w:noProof/>
                <w:webHidden/>
              </w:rPr>
            </w:r>
            <w:r w:rsidR="00C6510C">
              <w:rPr>
                <w:noProof/>
                <w:webHidden/>
              </w:rPr>
              <w:fldChar w:fldCharType="separate"/>
            </w:r>
            <w:r w:rsidR="00712BA7">
              <w:rPr>
                <w:noProof/>
                <w:webHidden/>
              </w:rPr>
              <w:t>47</w:t>
            </w:r>
            <w:r w:rsidR="00C6510C">
              <w:rPr>
                <w:noProof/>
                <w:webHidden/>
              </w:rPr>
              <w:fldChar w:fldCharType="end"/>
            </w:r>
          </w:hyperlink>
        </w:p>
        <w:p w14:paraId="045A9A9C" w14:textId="77777777" w:rsidR="00C6510C" w:rsidRDefault="00450D8A">
          <w:pPr>
            <w:pStyle w:val="TOC1"/>
            <w:rPr>
              <w:rFonts w:asciiTheme="minorHAnsi" w:eastAsiaTheme="minorEastAsia" w:hAnsiTheme="minorHAnsi" w:cstheme="minorBidi"/>
              <w:sz w:val="22"/>
              <w:szCs w:val="22"/>
              <w:lang w:eastAsia="hu-HU"/>
            </w:rPr>
          </w:pPr>
          <w:hyperlink w:anchor="_Toc406076088" w:history="1">
            <w:r w:rsidR="00C6510C" w:rsidRPr="00001578">
              <w:rPr>
                <w:rStyle w:val="Hyperlink"/>
                <w:lang w:eastAsia="hu-HU"/>
              </w:rPr>
              <w:t>7.</w:t>
            </w:r>
            <w:r w:rsidR="00C6510C">
              <w:rPr>
                <w:rFonts w:asciiTheme="minorHAnsi" w:eastAsiaTheme="minorEastAsia" w:hAnsiTheme="minorHAnsi" w:cstheme="minorBidi"/>
                <w:sz w:val="22"/>
                <w:szCs w:val="22"/>
                <w:lang w:eastAsia="hu-HU"/>
              </w:rPr>
              <w:tab/>
            </w:r>
            <w:r w:rsidR="00C6510C" w:rsidRPr="00001578">
              <w:rPr>
                <w:rStyle w:val="Hyperlink"/>
                <w:lang w:eastAsia="hu-HU"/>
              </w:rPr>
              <w:t>Alkalmazás bemutatása</w:t>
            </w:r>
            <w:r w:rsidR="00C6510C">
              <w:rPr>
                <w:webHidden/>
              </w:rPr>
              <w:tab/>
            </w:r>
            <w:r w:rsidR="00C6510C">
              <w:rPr>
                <w:webHidden/>
              </w:rPr>
              <w:fldChar w:fldCharType="begin"/>
            </w:r>
            <w:r w:rsidR="00C6510C">
              <w:rPr>
                <w:webHidden/>
              </w:rPr>
              <w:instrText xml:space="preserve"> PAGEREF _Toc406076088 \h </w:instrText>
            </w:r>
            <w:r w:rsidR="00C6510C">
              <w:rPr>
                <w:webHidden/>
              </w:rPr>
            </w:r>
            <w:r w:rsidR="00C6510C">
              <w:rPr>
                <w:webHidden/>
              </w:rPr>
              <w:fldChar w:fldCharType="separate"/>
            </w:r>
            <w:r w:rsidR="00712BA7">
              <w:rPr>
                <w:webHidden/>
              </w:rPr>
              <w:t>49</w:t>
            </w:r>
            <w:r w:rsidR="00C6510C">
              <w:rPr>
                <w:webHidden/>
              </w:rPr>
              <w:fldChar w:fldCharType="end"/>
            </w:r>
          </w:hyperlink>
        </w:p>
        <w:p w14:paraId="22EA185B"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0" w:history="1">
            <w:r w:rsidR="00C6510C" w:rsidRPr="00001578">
              <w:rPr>
                <w:rStyle w:val="Hyperlink"/>
                <w:noProof/>
              </w:rPr>
              <w:t>7.1.</w:t>
            </w:r>
            <w:r w:rsidR="00C6510C">
              <w:rPr>
                <w:rFonts w:asciiTheme="minorHAnsi" w:eastAsiaTheme="minorEastAsia" w:hAnsiTheme="minorHAnsi" w:cstheme="minorBidi"/>
                <w:noProof/>
                <w:sz w:val="22"/>
                <w:szCs w:val="22"/>
                <w:lang w:eastAsia="hu-HU"/>
              </w:rPr>
              <w:tab/>
            </w:r>
            <w:r w:rsidR="00C6510C" w:rsidRPr="00001578">
              <w:rPr>
                <w:rStyle w:val="Hyperlink"/>
                <w:noProof/>
              </w:rPr>
              <w:t>Bejelentkezési és regisztrációs felület</w:t>
            </w:r>
            <w:r w:rsidR="00C6510C">
              <w:rPr>
                <w:noProof/>
                <w:webHidden/>
              </w:rPr>
              <w:tab/>
            </w:r>
            <w:r w:rsidR="00C6510C">
              <w:rPr>
                <w:noProof/>
                <w:webHidden/>
              </w:rPr>
              <w:fldChar w:fldCharType="begin"/>
            </w:r>
            <w:r w:rsidR="00C6510C">
              <w:rPr>
                <w:noProof/>
                <w:webHidden/>
              </w:rPr>
              <w:instrText xml:space="preserve"> PAGEREF _Toc406076090 \h </w:instrText>
            </w:r>
            <w:r w:rsidR="00C6510C">
              <w:rPr>
                <w:noProof/>
                <w:webHidden/>
              </w:rPr>
            </w:r>
            <w:r w:rsidR="00C6510C">
              <w:rPr>
                <w:noProof/>
                <w:webHidden/>
              </w:rPr>
              <w:fldChar w:fldCharType="separate"/>
            </w:r>
            <w:r w:rsidR="00712BA7">
              <w:rPr>
                <w:noProof/>
                <w:webHidden/>
              </w:rPr>
              <w:t>49</w:t>
            </w:r>
            <w:r w:rsidR="00C6510C">
              <w:rPr>
                <w:noProof/>
                <w:webHidden/>
              </w:rPr>
              <w:fldChar w:fldCharType="end"/>
            </w:r>
          </w:hyperlink>
        </w:p>
        <w:p w14:paraId="09B5320E"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1" w:history="1">
            <w:r w:rsidR="00C6510C" w:rsidRPr="00001578">
              <w:rPr>
                <w:rStyle w:val="Hyperlink"/>
                <w:noProof/>
              </w:rPr>
              <w:t>7.2.</w:t>
            </w:r>
            <w:r w:rsidR="00C6510C">
              <w:rPr>
                <w:rFonts w:asciiTheme="minorHAnsi" w:eastAsiaTheme="minorEastAsia" w:hAnsiTheme="minorHAnsi" w:cstheme="minorBidi"/>
                <w:noProof/>
                <w:sz w:val="22"/>
                <w:szCs w:val="22"/>
                <w:lang w:eastAsia="hu-HU"/>
              </w:rPr>
              <w:tab/>
            </w:r>
            <w:r w:rsidR="00C6510C" w:rsidRPr="00001578">
              <w:rPr>
                <w:rStyle w:val="Hyperlink"/>
                <w:noProof/>
              </w:rPr>
              <w:t>Páciens felületei</w:t>
            </w:r>
            <w:r w:rsidR="00C6510C">
              <w:rPr>
                <w:noProof/>
                <w:webHidden/>
              </w:rPr>
              <w:tab/>
            </w:r>
            <w:r w:rsidR="00C6510C">
              <w:rPr>
                <w:noProof/>
                <w:webHidden/>
              </w:rPr>
              <w:fldChar w:fldCharType="begin"/>
            </w:r>
            <w:r w:rsidR="00C6510C">
              <w:rPr>
                <w:noProof/>
                <w:webHidden/>
              </w:rPr>
              <w:instrText xml:space="preserve"> PAGEREF _Toc406076091 \h </w:instrText>
            </w:r>
            <w:r w:rsidR="00C6510C">
              <w:rPr>
                <w:noProof/>
                <w:webHidden/>
              </w:rPr>
            </w:r>
            <w:r w:rsidR="00C6510C">
              <w:rPr>
                <w:noProof/>
                <w:webHidden/>
              </w:rPr>
              <w:fldChar w:fldCharType="separate"/>
            </w:r>
            <w:r w:rsidR="00712BA7">
              <w:rPr>
                <w:noProof/>
                <w:webHidden/>
              </w:rPr>
              <w:t>51</w:t>
            </w:r>
            <w:r w:rsidR="00C6510C">
              <w:rPr>
                <w:noProof/>
                <w:webHidden/>
              </w:rPr>
              <w:fldChar w:fldCharType="end"/>
            </w:r>
          </w:hyperlink>
        </w:p>
        <w:p w14:paraId="074DF225"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2" w:history="1">
            <w:r w:rsidR="00C6510C" w:rsidRPr="00001578">
              <w:rPr>
                <w:rStyle w:val="Hyperlink"/>
                <w:noProof/>
              </w:rPr>
              <w:t>7.3.</w:t>
            </w:r>
            <w:r w:rsidR="00C6510C">
              <w:rPr>
                <w:rFonts w:asciiTheme="minorHAnsi" w:eastAsiaTheme="minorEastAsia" w:hAnsiTheme="minorHAnsi" w:cstheme="minorBidi"/>
                <w:noProof/>
                <w:sz w:val="22"/>
                <w:szCs w:val="22"/>
                <w:lang w:eastAsia="hu-HU"/>
              </w:rPr>
              <w:tab/>
            </w:r>
            <w:r w:rsidR="00C6510C" w:rsidRPr="00001578">
              <w:rPr>
                <w:rStyle w:val="Hyperlink"/>
                <w:noProof/>
              </w:rPr>
              <w:t>Orvos felületei</w:t>
            </w:r>
            <w:r w:rsidR="00C6510C">
              <w:rPr>
                <w:noProof/>
                <w:webHidden/>
              </w:rPr>
              <w:tab/>
            </w:r>
            <w:r w:rsidR="00C6510C">
              <w:rPr>
                <w:noProof/>
                <w:webHidden/>
              </w:rPr>
              <w:fldChar w:fldCharType="begin"/>
            </w:r>
            <w:r w:rsidR="00C6510C">
              <w:rPr>
                <w:noProof/>
                <w:webHidden/>
              </w:rPr>
              <w:instrText xml:space="preserve"> PAGEREF _Toc406076092 \h </w:instrText>
            </w:r>
            <w:r w:rsidR="00C6510C">
              <w:rPr>
                <w:noProof/>
                <w:webHidden/>
              </w:rPr>
            </w:r>
            <w:r w:rsidR="00C6510C">
              <w:rPr>
                <w:noProof/>
                <w:webHidden/>
              </w:rPr>
              <w:fldChar w:fldCharType="separate"/>
            </w:r>
            <w:r w:rsidR="00712BA7">
              <w:rPr>
                <w:noProof/>
                <w:webHidden/>
              </w:rPr>
              <w:t>56</w:t>
            </w:r>
            <w:r w:rsidR="00C6510C">
              <w:rPr>
                <w:noProof/>
                <w:webHidden/>
              </w:rPr>
              <w:fldChar w:fldCharType="end"/>
            </w:r>
          </w:hyperlink>
        </w:p>
        <w:p w14:paraId="544F2B9D" w14:textId="77777777" w:rsidR="00C6510C" w:rsidRDefault="00450D8A">
          <w:pPr>
            <w:pStyle w:val="TOC1"/>
            <w:rPr>
              <w:rFonts w:asciiTheme="minorHAnsi" w:eastAsiaTheme="minorEastAsia" w:hAnsiTheme="minorHAnsi" w:cstheme="minorBidi"/>
              <w:sz w:val="22"/>
              <w:szCs w:val="22"/>
              <w:lang w:eastAsia="hu-HU"/>
            </w:rPr>
          </w:pPr>
          <w:hyperlink w:anchor="_Toc406076093" w:history="1">
            <w:r w:rsidR="00C6510C" w:rsidRPr="00001578">
              <w:rPr>
                <w:rStyle w:val="Hyperlink"/>
                <w:lang w:eastAsia="hu-HU"/>
              </w:rPr>
              <w:t>8.</w:t>
            </w:r>
            <w:r w:rsidR="00C6510C">
              <w:rPr>
                <w:rFonts w:asciiTheme="minorHAnsi" w:eastAsiaTheme="minorEastAsia" w:hAnsiTheme="minorHAnsi" w:cstheme="minorBidi"/>
                <w:sz w:val="22"/>
                <w:szCs w:val="22"/>
                <w:lang w:eastAsia="hu-HU"/>
              </w:rPr>
              <w:tab/>
            </w:r>
            <w:r w:rsidR="00C6510C" w:rsidRPr="00001578">
              <w:rPr>
                <w:rStyle w:val="Hyperlink"/>
                <w:lang w:eastAsia="hu-HU"/>
              </w:rPr>
              <w:t>Tesztelés</w:t>
            </w:r>
            <w:r w:rsidR="00C6510C">
              <w:rPr>
                <w:webHidden/>
              </w:rPr>
              <w:tab/>
            </w:r>
            <w:r w:rsidR="00C6510C">
              <w:rPr>
                <w:webHidden/>
              </w:rPr>
              <w:fldChar w:fldCharType="begin"/>
            </w:r>
            <w:r w:rsidR="00C6510C">
              <w:rPr>
                <w:webHidden/>
              </w:rPr>
              <w:instrText xml:space="preserve"> PAGEREF _Toc406076093 \h </w:instrText>
            </w:r>
            <w:r w:rsidR="00C6510C">
              <w:rPr>
                <w:webHidden/>
              </w:rPr>
            </w:r>
            <w:r w:rsidR="00C6510C">
              <w:rPr>
                <w:webHidden/>
              </w:rPr>
              <w:fldChar w:fldCharType="separate"/>
            </w:r>
            <w:r w:rsidR="00712BA7">
              <w:rPr>
                <w:webHidden/>
              </w:rPr>
              <w:t>61</w:t>
            </w:r>
            <w:r w:rsidR="00C6510C">
              <w:rPr>
                <w:webHidden/>
              </w:rPr>
              <w:fldChar w:fldCharType="end"/>
            </w:r>
          </w:hyperlink>
        </w:p>
        <w:p w14:paraId="7C490C62"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5" w:history="1">
            <w:r w:rsidR="00C6510C" w:rsidRPr="00001578">
              <w:rPr>
                <w:rStyle w:val="Hyperlink"/>
                <w:noProof/>
              </w:rPr>
              <w:t>8.1.</w:t>
            </w:r>
            <w:r w:rsidR="00C6510C">
              <w:rPr>
                <w:rFonts w:asciiTheme="minorHAnsi" w:eastAsiaTheme="minorEastAsia" w:hAnsiTheme="minorHAnsi" w:cstheme="minorBidi"/>
                <w:noProof/>
                <w:sz w:val="22"/>
                <w:szCs w:val="22"/>
                <w:lang w:eastAsia="hu-HU"/>
              </w:rPr>
              <w:tab/>
            </w:r>
            <w:r w:rsidR="00C6510C" w:rsidRPr="00001578">
              <w:rPr>
                <w:rStyle w:val="Hyperlink"/>
                <w:noProof/>
              </w:rPr>
              <w:t>Fejlesztői környezet</w:t>
            </w:r>
            <w:r w:rsidR="00C6510C">
              <w:rPr>
                <w:noProof/>
                <w:webHidden/>
              </w:rPr>
              <w:tab/>
            </w:r>
            <w:r w:rsidR="00C6510C">
              <w:rPr>
                <w:noProof/>
                <w:webHidden/>
              </w:rPr>
              <w:fldChar w:fldCharType="begin"/>
            </w:r>
            <w:r w:rsidR="00C6510C">
              <w:rPr>
                <w:noProof/>
                <w:webHidden/>
              </w:rPr>
              <w:instrText xml:space="preserve"> PAGEREF _Toc406076095 \h </w:instrText>
            </w:r>
            <w:r w:rsidR="00C6510C">
              <w:rPr>
                <w:noProof/>
                <w:webHidden/>
              </w:rPr>
            </w:r>
            <w:r w:rsidR="00C6510C">
              <w:rPr>
                <w:noProof/>
                <w:webHidden/>
              </w:rPr>
              <w:fldChar w:fldCharType="separate"/>
            </w:r>
            <w:r w:rsidR="00712BA7">
              <w:rPr>
                <w:noProof/>
                <w:webHidden/>
              </w:rPr>
              <w:t>61</w:t>
            </w:r>
            <w:r w:rsidR="00C6510C">
              <w:rPr>
                <w:noProof/>
                <w:webHidden/>
              </w:rPr>
              <w:fldChar w:fldCharType="end"/>
            </w:r>
          </w:hyperlink>
        </w:p>
        <w:p w14:paraId="196D1074"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6" w:history="1">
            <w:r w:rsidR="00C6510C" w:rsidRPr="00001578">
              <w:rPr>
                <w:rStyle w:val="Hyperlink"/>
                <w:noProof/>
              </w:rPr>
              <w:t>8.2.</w:t>
            </w:r>
            <w:r w:rsidR="00C6510C">
              <w:rPr>
                <w:rFonts w:asciiTheme="minorHAnsi" w:eastAsiaTheme="minorEastAsia" w:hAnsiTheme="minorHAnsi" w:cstheme="minorBidi"/>
                <w:noProof/>
                <w:sz w:val="22"/>
                <w:szCs w:val="22"/>
                <w:lang w:eastAsia="hu-HU"/>
              </w:rPr>
              <w:tab/>
            </w:r>
            <w:r w:rsidR="00C6510C" w:rsidRPr="00001578">
              <w:rPr>
                <w:rStyle w:val="Hyperlink"/>
                <w:noProof/>
              </w:rPr>
              <w:t>Teszt szerver</w:t>
            </w:r>
            <w:r w:rsidR="00C6510C">
              <w:rPr>
                <w:noProof/>
                <w:webHidden/>
              </w:rPr>
              <w:tab/>
            </w:r>
            <w:r w:rsidR="00C6510C">
              <w:rPr>
                <w:noProof/>
                <w:webHidden/>
              </w:rPr>
              <w:fldChar w:fldCharType="begin"/>
            </w:r>
            <w:r w:rsidR="00C6510C">
              <w:rPr>
                <w:noProof/>
                <w:webHidden/>
              </w:rPr>
              <w:instrText xml:space="preserve"> PAGEREF _Toc406076096 \h </w:instrText>
            </w:r>
            <w:r w:rsidR="00C6510C">
              <w:rPr>
                <w:noProof/>
                <w:webHidden/>
              </w:rPr>
            </w:r>
            <w:r w:rsidR="00C6510C">
              <w:rPr>
                <w:noProof/>
                <w:webHidden/>
              </w:rPr>
              <w:fldChar w:fldCharType="separate"/>
            </w:r>
            <w:r w:rsidR="00712BA7">
              <w:rPr>
                <w:noProof/>
                <w:webHidden/>
              </w:rPr>
              <w:t>61</w:t>
            </w:r>
            <w:r w:rsidR="00C6510C">
              <w:rPr>
                <w:noProof/>
                <w:webHidden/>
              </w:rPr>
              <w:fldChar w:fldCharType="end"/>
            </w:r>
          </w:hyperlink>
        </w:p>
        <w:p w14:paraId="081CE791" w14:textId="77777777" w:rsidR="00C6510C" w:rsidRDefault="00450D8A">
          <w:pPr>
            <w:pStyle w:val="TOC2"/>
            <w:tabs>
              <w:tab w:val="left" w:pos="1320"/>
            </w:tabs>
            <w:rPr>
              <w:rFonts w:asciiTheme="minorHAnsi" w:eastAsiaTheme="minorEastAsia" w:hAnsiTheme="minorHAnsi" w:cstheme="minorBidi"/>
              <w:noProof/>
              <w:sz w:val="22"/>
              <w:szCs w:val="22"/>
              <w:lang w:eastAsia="hu-HU"/>
            </w:rPr>
          </w:pPr>
          <w:hyperlink w:anchor="_Toc406076097" w:history="1">
            <w:r w:rsidR="00C6510C" w:rsidRPr="00001578">
              <w:rPr>
                <w:rStyle w:val="Hyperlink"/>
                <w:noProof/>
              </w:rPr>
              <w:t>8.3.</w:t>
            </w:r>
            <w:r w:rsidR="00C6510C">
              <w:rPr>
                <w:rFonts w:asciiTheme="minorHAnsi" w:eastAsiaTheme="minorEastAsia" w:hAnsiTheme="minorHAnsi" w:cstheme="minorBidi"/>
                <w:noProof/>
                <w:sz w:val="22"/>
                <w:szCs w:val="22"/>
                <w:lang w:eastAsia="hu-HU"/>
              </w:rPr>
              <w:tab/>
            </w:r>
            <w:r w:rsidR="00C6510C" w:rsidRPr="00001578">
              <w:rPr>
                <w:rStyle w:val="Hyperlink"/>
                <w:noProof/>
              </w:rPr>
              <w:t>Alkalmazás teszt</w:t>
            </w:r>
            <w:r w:rsidR="00C6510C">
              <w:rPr>
                <w:noProof/>
                <w:webHidden/>
              </w:rPr>
              <w:tab/>
            </w:r>
            <w:r w:rsidR="00C6510C">
              <w:rPr>
                <w:noProof/>
                <w:webHidden/>
              </w:rPr>
              <w:fldChar w:fldCharType="begin"/>
            </w:r>
            <w:r w:rsidR="00C6510C">
              <w:rPr>
                <w:noProof/>
                <w:webHidden/>
              </w:rPr>
              <w:instrText xml:space="preserve"> PAGEREF _Toc406076097 \h </w:instrText>
            </w:r>
            <w:r w:rsidR="00C6510C">
              <w:rPr>
                <w:noProof/>
                <w:webHidden/>
              </w:rPr>
            </w:r>
            <w:r w:rsidR="00C6510C">
              <w:rPr>
                <w:noProof/>
                <w:webHidden/>
              </w:rPr>
              <w:fldChar w:fldCharType="separate"/>
            </w:r>
            <w:r w:rsidR="00712BA7">
              <w:rPr>
                <w:noProof/>
                <w:webHidden/>
              </w:rPr>
              <w:t>61</w:t>
            </w:r>
            <w:r w:rsidR="00C6510C">
              <w:rPr>
                <w:noProof/>
                <w:webHidden/>
              </w:rPr>
              <w:fldChar w:fldCharType="end"/>
            </w:r>
          </w:hyperlink>
        </w:p>
        <w:p w14:paraId="57EC6CB5" w14:textId="77777777" w:rsidR="00C6510C" w:rsidRDefault="00450D8A">
          <w:pPr>
            <w:pStyle w:val="TOC1"/>
            <w:rPr>
              <w:rFonts w:asciiTheme="minorHAnsi" w:eastAsiaTheme="minorEastAsia" w:hAnsiTheme="minorHAnsi" w:cstheme="minorBidi"/>
              <w:sz w:val="22"/>
              <w:szCs w:val="22"/>
              <w:lang w:eastAsia="hu-HU"/>
            </w:rPr>
          </w:pPr>
          <w:hyperlink w:anchor="_Toc406076098" w:history="1">
            <w:r w:rsidR="00C6510C" w:rsidRPr="00001578">
              <w:rPr>
                <w:rStyle w:val="Hyperlink"/>
                <w:lang w:eastAsia="hu-HU"/>
              </w:rPr>
              <w:t>9.</w:t>
            </w:r>
            <w:r w:rsidR="00C6510C">
              <w:rPr>
                <w:rFonts w:asciiTheme="minorHAnsi" w:eastAsiaTheme="minorEastAsia" w:hAnsiTheme="minorHAnsi" w:cstheme="minorBidi"/>
                <w:sz w:val="22"/>
                <w:szCs w:val="22"/>
                <w:lang w:eastAsia="hu-HU"/>
              </w:rPr>
              <w:tab/>
            </w:r>
            <w:r w:rsidR="00C6510C" w:rsidRPr="00001578">
              <w:rPr>
                <w:rStyle w:val="Hyperlink"/>
                <w:lang w:eastAsia="hu-HU"/>
              </w:rPr>
              <w:t>Összefoglalás</w:t>
            </w:r>
            <w:r w:rsidR="00C6510C">
              <w:rPr>
                <w:webHidden/>
              </w:rPr>
              <w:tab/>
            </w:r>
            <w:r w:rsidR="00C6510C">
              <w:rPr>
                <w:webHidden/>
              </w:rPr>
              <w:fldChar w:fldCharType="begin"/>
            </w:r>
            <w:r w:rsidR="00C6510C">
              <w:rPr>
                <w:webHidden/>
              </w:rPr>
              <w:instrText xml:space="preserve"> PAGEREF _Toc406076098 \h </w:instrText>
            </w:r>
            <w:r w:rsidR="00C6510C">
              <w:rPr>
                <w:webHidden/>
              </w:rPr>
            </w:r>
            <w:r w:rsidR="00C6510C">
              <w:rPr>
                <w:webHidden/>
              </w:rPr>
              <w:fldChar w:fldCharType="separate"/>
            </w:r>
            <w:r w:rsidR="00712BA7">
              <w:rPr>
                <w:webHidden/>
              </w:rPr>
              <w:t>63</w:t>
            </w:r>
            <w:r w:rsidR="00C6510C">
              <w:rPr>
                <w:webHidden/>
              </w:rPr>
              <w:fldChar w:fldCharType="end"/>
            </w:r>
          </w:hyperlink>
        </w:p>
        <w:p w14:paraId="24133D16" w14:textId="77777777" w:rsidR="00C6510C" w:rsidRDefault="00450D8A">
          <w:pPr>
            <w:pStyle w:val="TOC1"/>
            <w:rPr>
              <w:rFonts w:asciiTheme="minorHAnsi" w:eastAsiaTheme="minorEastAsia" w:hAnsiTheme="minorHAnsi" w:cstheme="minorBidi"/>
              <w:sz w:val="22"/>
              <w:szCs w:val="22"/>
              <w:lang w:eastAsia="hu-HU"/>
            </w:rPr>
          </w:pPr>
          <w:hyperlink w:anchor="_Toc406076099" w:history="1">
            <w:r w:rsidR="00C6510C" w:rsidRPr="00001578">
              <w:rPr>
                <w:rStyle w:val="Hyperlink"/>
                <w:i/>
              </w:rPr>
              <w:t>Irodalomjegyzék</w:t>
            </w:r>
            <w:r w:rsidR="00C6510C">
              <w:rPr>
                <w:webHidden/>
              </w:rPr>
              <w:tab/>
            </w:r>
            <w:r w:rsidR="00C6510C">
              <w:rPr>
                <w:webHidden/>
              </w:rPr>
              <w:fldChar w:fldCharType="begin"/>
            </w:r>
            <w:r w:rsidR="00C6510C">
              <w:rPr>
                <w:webHidden/>
              </w:rPr>
              <w:instrText xml:space="preserve"> PAGEREF _Toc406076099 \h </w:instrText>
            </w:r>
            <w:r w:rsidR="00C6510C">
              <w:rPr>
                <w:webHidden/>
              </w:rPr>
            </w:r>
            <w:r w:rsidR="00C6510C">
              <w:rPr>
                <w:webHidden/>
              </w:rPr>
              <w:fldChar w:fldCharType="separate"/>
            </w:r>
            <w:r w:rsidR="00712BA7">
              <w:rPr>
                <w:webHidden/>
              </w:rPr>
              <w:t>64</w:t>
            </w:r>
            <w:r w:rsidR="00C6510C">
              <w:rPr>
                <w:webHidden/>
              </w:rPr>
              <w:fldChar w:fldCharType="end"/>
            </w:r>
          </w:hyperlink>
        </w:p>
        <w:p w14:paraId="111B4CF6" w14:textId="77777777" w:rsidR="00C6510C" w:rsidRDefault="00450D8A">
          <w:pPr>
            <w:pStyle w:val="TOC1"/>
            <w:rPr>
              <w:rFonts w:asciiTheme="minorHAnsi" w:eastAsiaTheme="minorEastAsia" w:hAnsiTheme="minorHAnsi" w:cstheme="minorBidi"/>
              <w:sz w:val="22"/>
              <w:szCs w:val="22"/>
              <w:lang w:eastAsia="hu-HU"/>
            </w:rPr>
          </w:pPr>
          <w:hyperlink w:anchor="_Toc406076100" w:history="1">
            <w:r w:rsidR="00C6510C" w:rsidRPr="00001578">
              <w:rPr>
                <w:rStyle w:val="Hyperlink"/>
                <w:i/>
                <w:lang w:eastAsia="hu-HU"/>
              </w:rPr>
              <w:t>Ábrajegyzék</w:t>
            </w:r>
            <w:r w:rsidR="00C6510C">
              <w:rPr>
                <w:webHidden/>
              </w:rPr>
              <w:tab/>
            </w:r>
            <w:r w:rsidR="00C6510C">
              <w:rPr>
                <w:webHidden/>
              </w:rPr>
              <w:fldChar w:fldCharType="begin"/>
            </w:r>
            <w:r w:rsidR="00C6510C">
              <w:rPr>
                <w:webHidden/>
              </w:rPr>
              <w:instrText xml:space="preserve"> PAGEREF _Toc406076100 \h </w:instrText>
            </w:r>
            <w:r w:rsidR="00C6510C">
              <w:rPr>
                <w:webHidden/>
              </w:rPr>
            </w:r>
            <w:r w:rsidR="00C6510C">
              <w:rPr>
                <w:webHidden/>
              </w:rPr>
              <w:fldChar w:fldCharType="separate"/>
            </w:r>
            <w:r w:rsidR="00712BA7">
              <w:rPr>
                <w:webHidden/>
              </w:rPr>
              <w:t>66</w:t>
            </w:r>
            <w:r w:rsidR="00C6510C">
              <w:rPr>
                <w:webHidden/>
              </w:rPr>
              <w:fldChar w:fldCharType="end"/>
            </w:r>
          </w:hyperlink>
        </w:p>
        <w:p w14:paraId="5F643648" w14:textId="77777777" w:rsidR="00C6510C" w:rsidRDefault="00450D8A">
          <w:pPr>
            <w:pStyle w:val="TOC1"/>
            <w:rPr>
              <w:rFonts w:asciiTheme="minorHAnsi" w:eastAsiaTheme="minorEastAsia" w:hAnsiTheme="minorHAnsi" w:cstheme="minorBidi"/>
              <w:sz w:val="22"/>
              <w:szCs w:val="22"/>
              <w:lang w:eastAsia="hu-HU"/>
            </w:rPr>
          </w:pPr>
          <w:hyperlink w:anchor="_Toc406076101" w:history="1">
            <w:r w:rsidR="00C6510C" w:rsidRPr="00001578">
              <w:rPr>
                <w:rStyle w:val="Hyperlink"/>
                <w:i/>
                <w:lang w:eastAsia="hu-HU"/>
              </w:rPr>
              <w:t>Mellékletek</w:t>
            </w:r>
            <w:r w:rsidR="00C6510C">
              <w:rPr>
                <w:webHidden/>
              </w:rPr>
              <w:tab/>
            </w:r>
            <w:r w:rsidR="00C6510C">
              <w:rPr>
                <w:webHidden/>
              </w:rPr>
              <w:fldChar w:fldCharType="begin"/>
            </w:r>
            <w:r w:rsidR="00C6510C">
              <w:rPr>
                <w:webHidden/>
              </w:rPr>
              <w:instrText xml:space="preserve"> PAGEREF _Toc406076101 \h </w:instrText>
            </w:r>
            <w:r w:rsidR="00C6510C">
              <w:rPr>
                <w:webHidden/>
              </w:rPr>
            </w:r>
            <w:r w:rsidR="00C6510C">
              <w:rPr>
                <w:webHidden/>
              </w:rPr>
              <w:fldChar w:fldCharType="separate"/>
            </w:r>
            <w:r w:rsidR="00712BA7">
              <w:rPr>
                <w:webHidden/>
              </w:rPr>
              <w:t>67</w:t>
            </w:r>
            <w:r w:rsidR="00C6510C">
              <w:rPr>
                <w:webHidden/>
              </w:rPr>
              <w:fldChar w:fldCharType="end"/>
            </w:r>
          </w:hyperlink>
        </w:p>
        <w:p w14:paraId="0FB1C241" w14:textId="77777777" w:rsidR="00091ED7" w:rsidRDefault="0010768A" w:rsidP="00091ED7">
          <w:pPr>
            <w:ind w:firstLine="0"/>
          </w:pPr>
          <w:r>
            <w:fldChar w:fldCharType="end"/>
          </w:r>
        </w:p>
      </w:sdtContent>
    </w:sdt>
    <w:p w14:paraId="5A46A280" w14:textId="77777777" w:rsidR="00091ED7" w:rsidRDefault="00091ED7" w:rsidP="00C02A10">
      <w:pPr>
        <w:pStyle w:val="Heading1"/>
        <w:rPr>
          <w:lang w:eastAsia="hu-HU"/>
        </w:rPr>
        <w:sectPr w:rsidR="00091ED7" w:rsidSect="003D15A6">
          <w:headerReference w:type="even" r:id="rId8"/>
          <w:headerReference w:type="default" r:id="rId9"/>
          <w:footerReference w:type="even" r:id="rId10"/>
          <w:footerReference w:type="default" r:id="rId11"/>
          <w:headerReference w:type="first" r:id="rId12"/>
          <w:type w:val="continuous"/>
          <w:pgSz w:w="11907" w:h="16840" w:code="9"/>
          <w:pgMar w:top="1701" w:right="1701" w:bottom="1701" w:left="2268" w:header="709" w:footer="709" w:gutter="0"/>
          <w:pgNumType w:fmt="upperRoman"/>
          <w:cols w:space="708"/>
          <w:titlePg/>
          <w:docGrid w:linePitch="360"/>
        </w:sectPr>
      </w:pPr>
    </w:p>
    <w:p w14:paraId="19E36DE6" w14:textId="14A13351" w:rsidR="00006B92" w:rsidRDefault="00A3312C" w:rsidP="00C02A10">
      <w:pPr>
        <w:pStyle w:val="Heading1"/>
        <w:rPr>
          <w:lang w:eastAsia="hu-HU"/>
        </w:rPr>
      </w:pPr>
      <w:bookmarkStart w:id="6" w:name="_Toc406076030"/>
      <w:r>
        <w:rPr>
          <w:lang w:eastAsia="hu-HU"/>
        </w:rPr>
        <w:lastRenderedPageBreak/>
        <w:t>Bevezetés</w:t>
      </w:r>
      <w:bookmarkEnd w:id="6"/>
    </w:p>
    <w:p w14:paraId="34830922" w14:textId="38FAEAED" w:rsidR="00006B92" w:rsidRDefault="0016158B" w:rsidP="003D15A6">
      <w:pPr>
        <w:ind w:firstLine="0"/>
        <w:rPr>
          <w:lang w:eastAsia="hu-HU"/>
        </w:rPr>
      </w:pPr>
      <w:r>
        <w:rPr>
          <w:lang w:eastAsia="hu-HU"/>
        </w:rPr>
        <w:t>A szakdolgozatom témája egy e</w:t>
      </w:r>
      <w:r w:rsidR="00893ACD">
        <w:rPr>
          <w:lang w:eastAsia="hu-HU"/>
        </w:rPr>
        <w:t>gészségügyi alkalmazás elkészítése Windows Phone platformra, amiben betegek rögzíthetik mért adataikat, amiket a betegek orvosai is megtekinthetnek. Az alkalmazás segíti az orvosok és páciensek közötti kommunikációt.</w:t>
      </w:r>
      <w:r w:rsidR="005C2954">
        <w:rPr>
          <w:lang w:eastAsia="hu-HU"/>
        </w:rPr>
        <w:t xml:space="preserve"> Szakdolgozatomban ismertetni fogom alkalmazásom fejlesztésének részleteit, ami a Doctor-Patient nevet kapta.</w:t>
      </w:r>
    </w:p>
    <w:p w14:paraId="00E0D380" w14:textId="3703DE89" w:rsidR="00893ACD" w:rsidRDefault="00893ACD" w:rsidP="007455CF">
      <w:pPr>
        <w:rPr>
          <w:lang w:eastAsia="hu-HU"/>
        </w:rPr>
      </w:pPr>
      <w:r>
        <w:rPr>
          <w:lang w:eastAsia="hu-HU"/>
        </w:rPr>
        <w:t xml:space="preserve">A munkám kezdetén a feladatom a Pannon Egyetemen futó </w:t>
      </w:r>
      <w:r w:rsidRPr="00893ACD">
        <w:rPr>
          <w:lang w:eastAsia="hu-HU"/>
        </w:rPr>
        <w:t xml:space="preserve">GE (General Electric) Világszínvonalú Intelligens és Inkluzív Egészségügyi Információs </w:t>
      </w:r>
      <w:r w:rsidR="005C2954">
        <w:rPr>
          <w:lang w:eastAsia="hu-HU"/>
        </w:rPr>
        <w:t>és Döntéstámogató Keretrendszer</w:t>
      </w:r>
      <w:r>
        <w:rPr>
          <w:lang w:eastAsia="hu-HU"/>
        </w:rPr>
        <w:t xml:space="preserve"> kutatási projekt keretében indult. A projekt célja egy elektronikus beteg– és egészségügyi adatokat kezelő informatikai rendszer létrehozásának megalapozása, egy ilyen rendszer lehetőségeinek kutatása.</w:t>
      </w:r>
      <w:r w:rsidR="009D02C8">
        <w:rPr>
          <w:lang w:eastAsia="hu-HU"/>
        </w:rPr>
        <w:t xml:space="preserve"> </w:t>
      </w:r>
      <w:r w:rsidR="00A265F6">
        <w:rPr>
          <w:lang w:eastAsia="hu-HU"/>
        </w:rPr>
        <w:t xml:space="preserve">Ehhez a rendszerhez készítettem </w:t>
      </w:r>
      <w:r w:rsidR="009D02C8">
        <w:rPr>
          <w:lang w:eastAsia="hu-HU"/>
        </w:rPr>
        <w:t>a mobil kliens</w:t>
      </w:r>
      <w:r w:rsidR="00E07BAA">
        <w:rPr>
          <w:lang w:eastAsia="hu-HU"/>
        </w:rPr>
        <w:t>t</w:t>
      </w:r>
      <w:r w:rsidR="009D02C8">
        <w:rPr>
          <w:lang w:eastAsia="hu-HU"/>
        </w:rPr>
        <w:t>.</w:t>
      </w:r>
      <w:r w:rsidR="006F5FA8">
        <w:rPr>
          <w:lang w:eastAsia="hu-HU"/>
        </w:rPr>
        <w:t xml:space="preserve"> </w:t>
      </w:r>
      <w:r>
        <w:rPr>
          <w:lang w:eastAsia="hu-HU"/>
        </w:rPr>
        <w:t xml:space="preserve">Azonban a projektben tervezett háttérrendszer nem készült még el a szakdolgozatom írásakor. Az alkalmazás megfelelő működéséhez szükség van egy </w:t>
      </w:r>
      <w:r w:rsidR="008C7579">
        <w:rPr>
          <w:lang w:eastAsia="hu-HU"/>
        </w:rPr>
        <w:t xml:space="preserve">szerverre, amivel adatokat cserélhet és kommunikálhat. Hogy megvalósíthassam a szakdolgozatom feladatát egy projekten kívüli megoldásban kezdtem el gondolkodni. </w:t>
      </w:r>
    </w:p>
    <w:p w14:paraId="21003C55" w14:textId="6DBB9806" w:rsidR="009D02C8" w:rsidRDefault="009D02C8" w:rsidP="009D02C8">
      <w:r>
        <w:t>Az utóbbi pár év folyamán, a piacon kapható okostelefonok egyre elérhetőbbé váltak, napjainkban az emberek többsége</w:t>
      </w:r>
      <w:r w:rsidR="005C2954">
        <w:t xml:space="preserve"> rendelkezik ilyen eszközzel</w:t>
      </w:r>
      <w:r>
        <w:t>. Ezen készülékek jelentős hatást gyakorolhatnak egyesek életvitelére különböző alkalmazások használatával. Az egészségügyi alkalmazások</w:t>
      </w:r>
      <w:r w:rsidR="00E07BAA">
        <w:t xml:space="preserve">nak </w:t>
      </w:r>
      <w:r>
        <w:t xml:space="preserve">egyre nagyobb potenciálja van. Feladatom céljául egy olyan </w:t>
      </w:r>
      <w:r w:rsidR="00BA3A33">
        <w:t>applikáció</w:t>
      </w:r>
      <w:r>
        <w:t xml:space="preserve"> fejlesztését tűztem ki, aminek </w:t>
      </w:r>
      <w:r w:rsidR="00E07BAA">
        <w:t>segítségével</w:t>
      </w:r>
      <w:r>
        <w:t xml:space="preserve"> hatékonyabbá és sikeresebbé tehető az orvosok munkája</w:t>
      </w:r>
      <w:r w:rsidR="00BA3A33">
        <w:t>.</w:t>
      </w:r>
      <w:r>
        <w:t xml:space="preserve"> Az alkalmazás használatával időt és energiát spórolhatnak mind a betegek és az orvosok is. </w:t>
      </w:r>
    </w:p>
    <w:p w14:paraId="606D4AD5" w14:textId="48CED43B" w:rsidR="00BA3A33" w:rsidRDefault="00BA3A33" w:rsidP="009D02C8">
      <w:r>
        <w:t xml:space="preserve">Az alkalmazásom elsősorban diabéteszes és magas vérnyomásban szenvedő betegek számára készült. Gyakorlatban főleg magán klinikák és házi orvosi rendelők alkalmazottai és betegei által lehetne használni.  A szoftver segítségével az orvosok felügyelhetik betegeiket a rögzített értékek alapján. Különböző kérdőívek és űrlapok küldésével további információkat kaphatnak a páciens állapotról. </w:t>
      </w:r>
      <w:r w:rsidR="00E07BAA">
        <w:t xml:space="preserve">Az alkalmazással szerzett adatok alapján az orvos konklúziókat vonhat le, minél több információ áll a rendelkezésére, annál jobb döntéseket hozhat beteg kezelése során. </w:t>
      </w:r>
    </w:p>
    <w:p w14:paraId="44FBE1ED" w14:textId="1FDB962F" w:rsidR="00A3312C" w:rsidRDefault="00311A6A" w:rsidP="00C02A10">
      <w:pPr>
        <w:pStyle w:val="Heading1"/>
        <w:rPr>
          <w:lang w:eastAsia="hu-HU"/>
        </w:rPr>
      </w:pPr>
      <w:bookmarkStart w:id="7" w:name="_Toc406076031"/>
      <w:r>
        <w:rPr>
          <w:lang w:eastAsia="hu-HU"/>
        </w:rPr>
        <w:lastRenderedPageBreak/>
        <w:t xml:space="preserve">Egészségügyi </w:t>
      </w:r>
      <w:r w:rsidRPr="00C02A10">
        <w:t>alkalmazások</w:t>
      </w:r>
      <w:bookmarkEnd w:id="7"/>
    </w:p>
    <w:p w14:paraId="21BC9DA4" w14:textId="5965727F" w:rsidR="002D4DCC" w:rsidRPr="002D4DCC" w:rsidRDefault="00113A80" w:rsidP="00E9522F">
      <w:pPr>
        <w:ind w:firstLine="0"/>
        <w:rPr>
          <w:lang w:eastAsia="hu-HU"/>
        </w:rPr>
      </w:pPr>
      <w:r>
        <w:rPr>
          <w:lang w:eastAsia="hu-HU"/>
        </w:rPr>
        <w:t xml:space="preserve">Azokat az alkalmazásokat, amelyek egészségünk megőrzésében, egészségünk javításában, betegségek leküzdésében segítenek, az egészségügyi alkalmazások kategóriájába soroljuk. </w:t>
      </w:r>
      <w:r w:rsidR="00253A13">
        <w:rPr>
          <w:lang w:eastAsia="hu-HU"/>
        </w:rPr>
        <w:t>Ez egy rendkívül tág terület. Ide sorolhatóak a futást segítő alkalmazásoktól kezdve, a helyes táplálkozást segítő alkalmazásokon át, különböző orvosi alkalmazásokig. Ebben a fejezetben az utóbbi csoportot fogom megvizsgálni. A különböző</w:t>
      </w:r>
      <w:r>
        <w:rPr>
          <w:lang w:eastAsia="hu-HU"/>
        </w:rPr>
        <w:t xml:space="preserve"> okostelefon alkalmazás boltokban számos </w:t>
      </w:r>
      <w:r w:rsidR="00705FA1">
        <w:rPr>
          <w:lang w:eastAsia="hu-HU"/>
        </w:rPr>
        <w:t>ilyen</w:t>
      </w:r>
      <w:r w:rsidR="00F113C1">
        <w:rPr>
          <w:lang w:eastAsia="hu-HU"/>
        </w:rPr>
        <w:t xml:space="preserve"> alkalmazást találhatunk.</w:t>
      </w:r>
      <w:r w:rsidR="00705FA1">
        <w:rPr>
          <w:lang w:eastAsia="hu-HU"/>
        </w:rPr>
        <w:t xml:space="preserve"> </w:t>
      </w:r>
      <w:r w:rsidR="00F113C1">
        <w:rPr>
          <w:lang w:eastAsia="hu-HU"/>
        </w:rPr>
        <w:t>Kutatásomat a Windows Phone alkalmazás áruházra korlátoztam, mivel a sz</w:t>
      </w:r>
      <w:r w:rsidR="004B029C">
        <w:rPr>
          <w:lang w:eastAsia="hu-HU"/>
        </w:rPr>
        <w:t xml:space="preserve">akdolgozatom témájában szereplő </w:t>
      </w:r>
      <w:r w:rsidR="00F113C1">
        <w:rPr>
          <w:lang w:eastAsia="hu-HU"/>
        </w:rPr>
        <w:t xml:space="preserve">alkalmazást is erre a platformra készítettem. </w:t>
      </w:r>
      <w:r w:rsidR="00BD4937">
        <w:rPr>
          <w:lang w:eastAsia="hu-HU"/>
        </w:rPr>
        <w:t xml:space="preserve">Vizsgálatom egyik szempontja volt, hogy funkciókban hasonló alkalmazásokat keressek a Doctor-Patient alkalmazáshoz. </w:t>
      </w:r>
      <w:bookmarkStart w:id="8" w:name="_Toc404719621"/>
      <w:bookmarkEnd w:id="8"/>
    </w:p>
    <w:p w14:paraId="7742759E" w14:textId="77777777" w:rsidR="00E07BAA" w:rsidRPr="00E07BAA" w:rsidRDefault="00E07BAA" w:rsidP="00E07BAA">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9" w:name="_Toc404719622"/>
      <w:bookmarkStart w:id="10" w:name="_Toc404723632"/>
      <w:bookmarkStart w:id="11" w:name="_Toc404807364"/>
      <w:bookmarkStart w:id="12" w:name="_Toc404809344"/>
      <w:bookmarkStart w:id="13" w:name="_Toc405326778"/>
      <w:bookmarkStart w:id="14" w:name="_Toc405405041"/>
      <w:bookmarkStart w:id="15" w:name="_Toc405453689"/>
      <w:bookmarkStart w:id="16" w:name="_Toc405857231"/>
      <w:bookmarkStart w:id="17" w:name="_Toc405923463"/>
      <w:bookmarkStart w:id="18" w:name="_Toc405923959"/>
      <w:bookmarkStart w:id="19" w:name="_Toc406000525"/>
      <w:bookmarkStart w:id="20" w:name="_Toc406000591"/>
      <w:bookmarkStart w:id="21" w:name="_Toc406018916"/>
      <w:bookmarkStart w:id="22" w:name="_Toc406069028"/>
      <w:bookmarkStart w:id="23" w:name="_Toc405923960"/>
      <w:bookmarkStart w:id="24" w:name="_Toc406000526"/>
      <w:bookmarkStart w:id="25" w:name="_Toc406000592"/>
      <w:bookmarkStart w:id="26" w:name="_Toc406018917"/>
      <w:bookmarkStart w:id="27" w:name="_Toc406069029"/>
      <w:bookmarkStart w:id="28" w:name="_Toc406074171"/>
      <w:bookmarkStart w:id="29" w:name="_Toc406074247"/>
      <w:bookmarkStart w:id="30" w:name="_Toc406074336"/>
      <w:bookmarkStart w:id="31" w:name="_Toc406076032"/>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63C2A902" w14:textId="77777777" w:rsidR="00E07BAA" w:rsidRPr="00E07BAA" w:rsidRDefault="00E07BAA" w:rsidP="00E07BAA">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32" w:name="_Toc406074172"/>
      <w:bookmarkStart w:id="33" w:name="_Toc406074248"/>
      <w:bookmarkStart w:id="34" w:name="_Toc406074337"/>
      <w:bookmarkStart w:id="35" w:name="_Toc406076033"/>
      <w:bookmarkEnd w:id="32"/>
      <w:bookmarkEnd w:id="33"/>
      <w:bookmarkEnd w:id="34"/>
      <w:bookmarkEnd w:id="35"/>
    </w:p>
    <w:p w14:paraId="3B38983B" w14:textId="4BA7144D" w:rsidR="00253A13" w:rsidRDefault="00242162" w:rsidP="00E07BAA">
      <w:pPr>
        <w:pStyle w:val="Heading2"/>
      </w:pPr>
      <w:bookmarkStart w:id="36" w:name="_Toc406076034"/>
      <w:r>
        <w:t>Kórház és orvos kereső</w:t>
      </w:r>
      <w:r w:rsidR="00BD4937">
        <w:t xml:space="preserve"> alkalmazások</w:t>
      </w:r>
      <w:bookmarkEnd w:id="36"/>
    </w:p>
    <w:p w14:paraId="0534EA67" w14:textId="24A8743B" w:rsidR="0000187E" w:rsidRDefault="0000187E" w:rsidP="00DE3DC1">
      <w:pPr>
        <w:ind w:firstLine="0"/>
        <w:rPr>
          <w:lang w:eastAsia="hu-HU"/>
        </w:rPr>
      </w:pPr>
      <w:r>
        <w:rPr>
          <w:lang w:eastAsia="hu-HU"/>
        </w:rPr>
        <w:t>Ezeknek az alkalmazások</w:t>
      </w:r>
      <w:r w:rsidR="00A720CA">
        <w:rPr>
          <w:lang w:eastAsia="hu-HU"/>
        </w:rPr>
        <w:t>nak a segítségével kórházakat,</w:t>
      </w:r>
      <w:r>
        <w:rPr>
          <w:lang w:eastAsia="hu-HU"/>
        </w:rPr>
        <w:t xml:space="preserve"> orvosi rendelőket</w:t>
      </w:r>
      <w:r w:rsidR="001A0786">
        <w:rPr>
          <w:lang w:eastAsia="hu-HU"/>
        </w:rPr>
        <w:t>, és</w:t>
      </w:r>
      <w:r>
        <w:rPr>
          <w:lang w:eastAsia="hu-HU"/>
        </w:rPr>
        <w:t xml:space="preserve"> </w:t>
      </w:r>
      <w:r w:rsidR="001A0786">
        <w:rPr>
          <w:lang w:eastAsia="hu-HU"/>
        </w:rPr>
        <w:t xml:space="preserve">orvosokat </w:t>
      </w:r>
      <w:r>
        <w:rPr>
          <w:lang w:eastAsia="hu-HU"/>
        </w:rPr>
        <w:t>kereshetünk közelünkben</w:t>
      </w:r>
      <w:r w:rsidR="001A0786">
        <w:rPr>
          <w:lang w:eastAsia="hu-HU"/>
        </w:rPr>
        <w:t>.  Segítségükkel lekérhetjük az orvosok</w:t>
      </w:r>
      <w:r>
        <w:rPr>
          <w:lang w:eastAsia="hu-HU"/>
        </w:rPr>
        <w:t xml:space="preserve"> rendelési időpontjaikat.</w:t>
      </w:r>
    </w:p>
    <w:p w14:paraId="5A111229" w14:textId="77777777" w:rsidR="003139F8" w:rsidRDefault="003139F8" w:rsidP="0000187E">
      <w:pPr>
        <w:rPr>
          <w:lang w:eastAsia="hu-HU"/>
        </w:rPr>
      </w:pPr>
      <w:r>
        <w:rPr>
          <w:lang w:eastAsia="hu-HU"/>
        </w:rPr>
        <w:t>Említésre méltó alkalmazások:</w:t>
      </w:r>
    </w:p>
    <w:p w14:paraId="5BF29731" w14:textId="77777777" w:rsidR="0000187E" w:rsidRPr="0000187E" w:rsidRDefault="0000187E" w:rsidP="0000187E">
      <w:pPr>
        <w:pStyle w:val="ListParagraph"/>
        <w:numPr>
          <w:ilvl w:val="0"/>
          <w:numId w:val="25"/>
        </w:numPr>
        <w:rPr>
          <w:i/>
          <w:lang w:eastAsia="hu-HU"/>
        </w:rPr>
      </w:pPr>
      <w:r w:rsidRPr="0000187E">
        <w:rPr>
          <w:i/>
          <w:lang w:eastAsia="hu-HU"/>
        </w:rPr>
        <w:t>Carolinas</w:t>
      </w:r>
      <w:r>
        <w:rPr>
          <w:lang w:eastAsia="hu-HU"/>
        </w:rPr>
        <w:t xml:space="preserve">¸ applikácó a </w:t>
      </w:r>
      <w:r w:rsidRPr="0000187E">
        <w:rPr>
          <w:i/>
          <w:lang w:eastAsia="hu-HU"/>
        </w:rPr>
        <w:t>Carolinas HealthCare System</w:t>
      </w:r>
      <w:r>
        <w:rPr>
          <w:lang w:eastAsia="hu-HU"/>
        </w:rPr>
        <w:t>től. Főbb funkciói: térképes kórház és sürgősségi osztály keresés, várakozási idők megtekintése, orvos keresés, időpont foglalás. Angol nyelvű és csak USA-ban levő kórházakkal működik.</w:t>
      </w:r>
    </w:p>
    <w:p w14:paraId="049F2D03" w14:textId="77777777" w:rsidR="0000187E" w:rsidRPr="003139F8" w:rsidRDefault="0000187E" w:rsidP="0000187E">
      <w:pPr>
        <w:pStyle w:val="ListParagraph"/>
        <w:numPr>
          <w:ilvl w:val="0"/>
          <w:numId w:val="25"/>
        </w:numPr>
        <w:rPr>
          <w:i/>
          <w:lang w:eastAsia="hu-HU"/>
        </w:rPr>
      </w:pPr>
      <w:r w:rsidRPr="0000187E">
        <w:rPr>
          <w:i/>
          <w:lang w:eastAsia="hu-HU"/>
        </w:rPr>
        <w:t>Doctor-OK</w:t>
      </w:r>
      <w:r>
        <w:rPr>
          <w:lang w:eastAsia="hu-HU"/>
        </w:rPr>
        <w:t xml:space="preserve">, </w:t>
      </w:r>
      <w:r w:rsidRPr="0000187E">
        <w:rPr>
          <w:i/>
          <w:lang w:eastAsia="hu-HU"/>
        </w:rPr>
        <w:t>ALLWIN Informatika</w:t>
      </w:r>
      <w:r>
        <w:rPr>
          <w:lang w:eastAsia="hu-HU"/>
        </w:rPr>
        <w:t xml:space="preserve"> készítette. </w:t>
      </w:r>
      <w:r w:rsidR="003139F8">
        <w:rPr>
          <w:lang w:eastAsia="hu-HU"/>
        </w:rPr>
        <w:t>Segítségével Budapest orvosaihoz lehet bejelentkezni. Magyar nyelvű.</w:t>
      </w:r>
    </w:p>
    <w:p w14:paraId="698E8961" w14:textId="77777777" w:rsidR="003139F8" w:rsidRDefault="003139F8" w:rsidP="003139F8">
      <w:pPr>
        <w:pStyle w:val="ListParagraph"/>
        <w:numPr>
          <w:ilvl w:val="0"/>
          <w:numId w:val="25"/>
        </w:numPr>
        <w:rPr>
          <w:i/>
          <w:lang w:eastAsia="hu-HU"/>
        </w:rPr>
      </w:pPr>
      <w:r>
        <w:rPr>
          <w:i/>
          <w:lang w:eastAsia="hu-HU"/>
        </w:rPr>
        <w:t>Doctors Online</w:t>
      </w:r>
      <w:r>
        <w:rPr>
          <w:lang w:eastAsia="hu-HU"/>
        </w:rPr>
        <w:t xml:space="preserve">, az </w:t>
      </w:r>
      <w:r>
        <w:rPr>
          <w:i/>
          <w:lang w:eastAsia="hu-HU"/>
        </w:rPr>
        <w:t>AirPersons</w:t>
      </w:r>
      <w:r>
        <w:rPr>
          <w:lang w:eastAsia="hu-HU"/>
        </w:rPr>
        <w:t xml:space="preserve"> szolgáltatásaihoz készült mobil kliens. A szolgáltatásban regisztrált egészségügyi szakemberektől lehet kérdezni, tanácsokat kérni. Van magyar nyelvi támogatás.</w:t>
      </w:r>
    </w:p>
    <w:p w14:paraId="1C393E69" w14:textId="77777777" w:rsidR="003139F8" w:rsidRPr="003139F8" w:rsidRDefault="00853F1F" w:rsidP="003139F8">
      <w:pPr>
        <w:ind w:left="284" w:firstLine="0"/>
        <w:rPr>
          <w:lang w:eastAsia="hu-HU"/>
        </w:rPr>
      </w:pPr>
      <w:r>
        <w:rPr>
          <w:lang w:eastAsia="hu-HU"/>
        </w:rPr>
        <w:t xml:space="preserve">Egyedül egy darab olyan alkalmazást sikerült találnom, amivel magyar orvosokat lehet keresni, de azt is csak Budapesten. Magyarországi kórházakat a </w:t>
      </w:r>
      <w:r w:rsidRPr="00853F1F">
        <w:rPr>
          <w:i/>
          <w:lang w:eastAsia="hu-HU"/>
        </w:rPr>
        <w:t>Mobil Kisokos</w:t>
      </w:r>
      <w:r>
        <w:rPr>
          <w:lang w:eastAsia="hu-HU"/>
        </w:rPr>
        <w:t xml:space="preserve"> nevű alkalmazással lehet megtalálni, de ezt az alkalmazást nem sorolnám bele az egészségügyi alkalmazások kategóriájába.</w:t>
      </w:r>
    </w:p>
    <w:p w14:paraId="5B1BF266" w14:textId="77777777" w:rsidR="00242162" w:rsidRDefault="00242162" w:rsidP="00364300">
      <w:pPr>
        <w:pStyle w:val="Heading2"/>
      </w:pPr>
      <w:bookmarkStart w:id="37" w:name="_Toc406076035"/>
      <w:r>
        <w:lastRenderedPageBreak/>
        <w:t>Segélyhívó alkalmazások</w:t>
      </w:r>
      <w:bookmarkEnd w:id="37"/>
    </w:p>
    <w:p w14:paraId="5A2F0BFE" w14:textId="77777777" w:rsidR="00853F1F" w:rsidRDefault="002D0E99" w:rsidP="00DE3DC1">
      <w:pPr>
        <w:ind w:firstLine="0"/>
        <w:rPr>
          <w:lang w:eastAsia="hu-HU"/>
        </w:rPr>
      </w:pPr>
      <w:r>
        <w:rPr>
          <w:lang w:eastAsia="hu-HU"/>
        </w:rPr>
        <w:t xml:space="preserve">Több segélyhívó alkalmazást is találtam, amik közül kiemelkedett az </w:t>
      </w:r>
      <w:r>
        <w:rPr>
          <w:i/>
          <w:lang w:eastAsia="hu-HU"/>
        </w:rPr>
        <w:t>Emergency Call</w:t>
      </w:r>
      <w:r>
        <w:rPr>
          <w:lang w:eastAsia="hu-HU"/>
        </w:rPr>
        <w:t xml:space="preserve"> nevű applikácó </w:t>
      </w:r>
      <w:r>
        <w:rPr>
          <w:i/>
          <w:lang w:eastAsia="hu-HU"/>
        </w:rPr>
        <w:t>Randonmobile</w:t>
      </w:r>
      <w:r>
        <w:rPr>
          <w:lang w:eastAsia="hu-HU"/>
        </w:rPr>
        <w:t>-tól. Segítségével a világon szinte bárhonnan felhívhatjuk a helyileg megfelelő segélyhívó számot, mivel helymeghatározással megállapítja, hogy melyik segélyhívó számot kell hívnunk. A hívás során bediktálhatjuk a megállapított helyzetünk koordinátáját. Angol nyelvű.</w:t>
      </w:r>
    </w:p>
    <w:p w14:paraId="59EC006A" w14:textId="47F20FEA" w:rsidR="002D0E99" w:rsidRPr="002D0E99" w:rsidRDefault="002D0E99" w:rsidP="00853F1F">
      <w:pPr>
        <w:rPr>
          <w:lang w:eastAsia="hu-HU"/>
        </w:rPr>
      </w:pPr>
      <w:r>
        <w:rPr>
          <w:lang w:eastAsia="hu-HU"/>
        </w:rPr>
        <w:t xml:space="preserve">Másik kiemelkedő applikáció az </w:t>
      </w:r>
      <w:r>
        <w:rPr>
          <w:i/>
          <w:lang w:eastAsia="hu-HU"/>
        </w:rPr>
        <w:t>Emergency Kit</w:t>
      </w:r>
      <w:r>
        <w:rPr>
          <w:lang w:eastAsia="hu-HU"/>
        </w:rPr>
        <w:t xml:space="preserve"> névre hallgat. Rendkívül hasznos alkalmazás lehet vészhelyzetek esetén. Az alkalmazásban beállíthatjuk, hogy kit értesítsenek vészhelyzet esetén, megadhatjuk</w:t>
      </w:r>
      <w:r w:rsidR="006A7272">
        <w:rPr>
          <w:lang w:eastAsia="hu-HU"/>
        </w:rPr>
        <w:t>,</w:t>
      </w:r>
      <w:r>
        <w:rPr>
          <w:lang w:eastAsia="hu-HU"/>
        </w:rPr>
        <w:t xml:space="preserve"> milyen vércsoportunk van, milyen gyógyszereket szedünk, mire vagyunk allergiásak. Ezek az információk rendkívül értékesek lehetnek, ha balesetet sze</w:t>
      </w:r>
      <w:r w:rsidR="008E6F8C">
        <w:rPr>
          <w:lang w:eastAsia="hu-HU"/>
        </w:rPr>
        <w:t>nvedtünk.</w:t>
      </w:r>
    </w:p>
    <w:p w14:paraId="4DD8C6FC" w14:textId="77777777" w:rsidR="008E6F8C" w:rsidRDefault="00242162" w:rsidP="00364300">
      <w:pPr>
        <w:pStyle w:val="Heading2"/>
      </w:pPr>
      <w:bookmarkStart w:id="38" w:name="_Toc406076036"/>
      <w:r>
        <w:t>Beteg adatokat tároló alkalmazások</w:t>
      </w:r>
      <w:bookmarkEnd w:id="38"/>
    </w:p>
    <w:p w14:paraId="1056A1A5" w14:textId="77777777" w:rsidR="008E6F8C" w:rsidRDefault="008E6F8C" w:rsidP="00DE3DC1">
      <w:pPr>
        <w:ind w:firstLine="0"/>
        <w:rPr>
          <w:lang w:eastAsia="hu-HU"/>
        </w:rPr>
      </w:pPr>
      <w:r>
        <w:rPr>
          <w:lang w:eastAsia="hu-HU"/>
        </w:rPr>
        <w:t>Ezen alkalmazásokkal tárolhatjuk kórtörténetünket és szedet gyógyszereinket. Említésre méltó alkalmazások:</w:t>
      </w:r>
    </w:p>
    <w:p w14:paraId="6683E03A" w14:textId="588A7343" w:rsidR="008E6F8C" w:rsidRDefault="008E6F8C" w:rsidP="008E6F8C">
      <w:pPr>
        <w:pStyle w:val="ListParagraph"/>
        <w:numPr>
          <w:ilvl w:val="0"/>
          <w:numId w:val="26"/>
        </w:numPr>
        <w:rPr>
          <w:lang w:eastAsia="hu-HU"/>
        </w:rPr>
      </w:pPr>
      <w:r w:rsidRPr="008E6F8C">
        <w:rPr>
          <w:i/>
          <w:lang w:eastAsia="hu-HU"/>
        </w:rPr>
        <w:t>Med Tracker</w:t>
      </w:r>
      <w:r w:rsidR="004D3695">
        <w:rPr>
          <w:i/>
          <w:lang w:eastAsia="hu-HU"/>
        </w:rPr>
        <w:t xml:space="preserve">, </w:t>
      </w:r>
      <w:r w:rsidRPr="008E6F8C">
        <w:rPr>
          <w:i/>
          <w:lang w:eastAsia="hu-HU"/>
        </w:rPr>
        <w:t>Qwinix Technologies Inc</w:t>
      </w:r>
      <w:r>
        <w:rPr>
          <w:lang w:eastAsia="hu-HU"/>
        </w:rPr>
        <w:t>-től. Főbb funkciói: kórtörténetet és szedett gyógyszereket tárulhatunk vele, emlékeztetőt állíthatunk be a gyógyszer beszedésének időpontjára, jelszavas védelem. Angol nyelvű.</w:t>
      </w:r>
    </w:p>
    <w:p w14:paraId="6C3DEE21" w14:textId="77777777" w:rsidR="00941E8C" w:rsidRPr="008E6F8C" w:rsidRDefault="008E6F8C" w:rsidP="00941E8C">
      <w:pPr>
        <w:pStyle w:val="ListParagraph"/>
        <w:numPr>
          <w:ilvl w:val="0"/>
          <w:numId w:val="26"/>
        </w:numPr>
        <w:rPr>
          <w:lang w:eastAsia="hu-HU"/>
        </w:rPr>
      </w:pPr>
      <w:r>
        <w:rPr>
          <w:i/>
          <w:lang w:eastAsia="hu-HU"/>
        </w:rPr>
        <w:t>Documed</w:t>
      </w:r>
      <w:r w:rsidR="001A0786">
        <w:rPr>
          <w:i/>
          <w:lang w:eastAsia="hu-HU"/>
        </w:rPr>
        <w:t>,</w:t>
      </w:r>
      <w:r>
        <w:rPr>
          <w:i/>
          <w:lang w:eastAsia="hu-HU"/>
        </w:rPr>
        <w:t xml:space="preserve"> </w:t>
      </w:r>
      <w:r w:rsidRPr="008E6F8C">
        <w:rPr>
          <w:i/>
          <w:lang w:eastAsia="hu-HU"/>
        </w:rPr>
        <w:t>Roberto Cataudella</w:t>
      </w:r>
      <w:r w:rsidR="00941E8C">
        <w:rPr>
          <w:lang w:eastAsia="hu-HU"/>
        </w:rPr>
        <w:t>-tól. Beteg adatok tárolására használhatjuk. Az alkalmazás képes lementeni a tárolt adatokat számítógépünkre.</w:t>
      </w:r>
    </w:p>
    <w:p w14:paraId="1EE558C2" w14:textId="77777777" w:rsidR="00242162" w:rsidRDefault="00242162" w:rsidP="00364300">
      <w:pPr>
        <w:pStyle w:val="Heading2"/>
      </w:pPr>
      <w:bookmarkStart w:id="39" w:name="_Toc406076037"/>
      <w:r>
        <w:t>Egészségügyi tudásbázis alkalmazások</w:t>
      </w:r>
      <w:bookmarkEnd w:id="39"/>
    </w:p>
    <w:p w14:paraId="5F8ACC30" w14:textId="77777777" w:rsidR="00941E8C" w:rsidRDefault="00941E8C" w:rsidP="00DE3DC1">
      <w:pPr>
        <w:ind w:firstLine="0"/>
        <w:rPr>
          <w:lang w:eastAsia="hu-HU"/>
        </w:rPr>
      </w:pPr>
      <w:r>
        <w:rPr>
          <w:lang w:eastAsia="hu-HU"/>
        </w:rPr>
        <w:t>Ide azokat az alkalmazásokat soroltam be, amik valamilyen egészségügyi tudást oszthatnak meg a felhasználóval, például betegségek tüneteit, elsősegély nyújtás folyamatát.</w:t>
      </w:r>
    </w:p>
    <w:p w14:paraId="6AC832BD" w14:textId="77777777" w:rsidR="00941E8C" w:rsidRDefault="00941E8C" w:rsidP="00941E8C">
      <w:pPr>
        <w:rPr>
          <w:lang w:eastAsia="hu-HU"/>
        </w:rPr>
      </w:pPr>
      <w:r>
        <w:rPr>
          <w:lang w:eastAsia="hu-HU"/>
        </w:rPr>
        <w:t>Említésre méltó alkalmazások:</w:t>
      </w:r>
    </w:p>
    <w:p w14:paraId="1D4F6CAE" w14:textId="77777777" w:rsidR="00941E8C" w:rsidRDefault="00941E8C" w:rsidP="00941E8C">
      <w:pPr>
        <w:pStyle w:val="ListParagraph"/>
        <w:numPr>
          <w:ilvl w:val="0"/>
          <w:numId w:val="27"/>
        </w:numPr>
        <w:rPr>
          <w:lang w:eastAsia="hu-HU"/>
        </w:rPr>
      </w:pPr>
      <w:r>
        <w:rPr>
          <w:i/>
          <w:lang w:eastAsia="hu-HU"/>
        </w:rPr>
        <w:t>Gyógyszerkereső</w:t>
      </w:r>
      <w:r>
        <w:rPr>
          <w:lang w:eastAsia="hu-HU"/>
        </w:rPr>
        <w:t xml:space="preserve">, </w:t>
      </w:r>
      <w:r w:rsidRPr="00941E8C">
        <w:rPr>
          <w:i/>
          <w:lang w:eastAsia="hu-HU"/>
        </w:rPr>
        <w:t>EvilHedgehog</w:t>
      </w:r>
      <w:r>
        <w:rPr>
          <w:lang w:eastAsia="hu-HU"/>
        </w:rPr>
        <w:t xml:space="preserve">tól. </w:t>
      </w:r>
      <w:r w:rsidR="00275788">
        <w:rPr>
          <w:lang w:eastAsia="hu-HU"/>
        </w:rPr>
        <w:t>Magyarországon forgalmazott gyógyszerekre kereshetünk rá, az adatokat folyamatosan frissülő gyógyszer adatbázisokból nyeri</w:t>
      </w:r>
      <w:r>
        <w:rPr>
          <w:lang w:eastAsia="hu-HU"/>
        </w:rPr>
        <w:t>. Közli a gyógyszer árát, kiszerelését és betegtájékoztatóját is elolvashatjuk.</w:t>
      </w:r>
    </w:p>
    <w:p w14:paraId="0B0917F8" w14:textId="77777777" w:rsidR="00941E8C" w:rsidRDefault="00941E8C" w:rsidP="00941E8C">
      <w:pPr>
        <w:pStyle w:val="ListParagraph"/>
        <w:numPr>
          <w:ilvl w:val="0"/>
          <w:numId w:val="27"/>
        </w:numPr>
        <w:rPr>
          <w:lang w:eastAsia="hu-HU"/>
        </w:rPr>
      </w:pPr>
      <w:r>
        <w:rPr>
          <w:i/>
          <w:lang w:eastAsia="hu-HU"/>
        </w:rPr>
        <w:lastRenderedPageBreak/>
        <w:t>Mobile First Aid</w:t>
      </w:r>
      <w:r>
        <w:rPr>
          <w:lang w:eastAsia="hu-HU"/>
        </w:rPr>
        <w:t xml:space="preserve">, </w:t>
      </w:r>
      <w:r w:rsidRPr="00941E8C">
        <w:rPr>
          <w:i/>
          <w:lang w:eastAsia="hu-HU"/>
        </w:rPr>
        <w:t>Stefano Driussi</w:t>
      </w:r>
      <w:r>
        <w:rPr>
          <w:lang w:eastAsia="hu-HU"/>
        </w:rPr>
        <w:t>-tól. Elsősegély nyújtási folyamatban segédkező alkalmazás.</w:t>
      </w:r>
    </w:p>
    <w:p w14:paraId="76E946E1" w14:textId="7B3E61D4" w:rsidR="00941E8C" w:rsidRPr="00941E8C" w:rsidRDefault="00941E8C" w:rsidP="00941E8C">
      <w:pPr>
        <w:pStyle w:val="ListParagraph"/>
        <w:numPr>
          <w:ilvl w:val="0"/>
          <w:numId w:val="27"/>
        </w:numPr>
        <w:rPr>
          <w:lang w:eastAsia="hu-HU"/>
        </w:rPr>
      </w:pPr>
      <w:r>
        <w:rPr>
          <w:i/>
          <w:lang w:eastAsia="hu-HU"/>
        </w:rPr>
        <w:t>First Aid kit</w:t>
      </w:r>
      <w:r>
        <w:rPr>
          <w:lang w:eastAsia="hu-HU"/>
        </w:rPr>
        <w:t xml:space="preserve">, </w:t>
      </w:r>
      <w:r>
        <w:rPr>
          <w:i/>
          <w:lang w:eastAsia="hu-HU"/>
        </w:rPr>
        <w:t>JOLTA TECHNOLOGIES</w:t>
      </w:r>
      <w:r w:rsidR="006A7272">
        <w:rPr>
          <w:lang w:eastAsia="hu-HU"/>
        </w:rPr>
        <w:t>-tő</w:t>
      </w:r>
      <w:r>
        <w:rPr>
          <w:lang w:eastAsia="hu-HU"/>
        </w:rPr>
        <w:t xml:space="preserve">l. </w:t>
      </w:r>
      <w:r w:rsidR="00C95584">
        <w:rPr>
          <w:lang w:eastAsia="hu-HU"/>
        </w:rPr>
        <w:t xml:space="preserve">Orvosi és háztartási tanácsok és praktikák gyűjteményét foglalja magába. Betegségekről részletes leírásokat olvashat a felhasználója. </w:t>
      </w:r>
    </w:p>
    <w:p w14:paraId="6E511202" w14:textId="77777777" w:rsidR="00242162" w:rsidRDefault="00242162" w:rsidP="00364300">
      <w:pPr>
        <w:pStyle w:val="Heading2"/>
      </w:pPr>
      <w:bookmarkStart w:id="40" w:name="_Toc406076038"/>
      <w:r w:rsidRPr="00906064">
        <w:t>Vérnyomás</w:t>
      </w:r>
      <w:r>
        <w:t xml:space="preserve"> érték rögzítő alkalmazások</w:t>
      </w:r>
      <w:bookmarkEnd w:id="40"/>
    </w:p>
    <w:p w14:paraId="372CC2B3" w14:textId="5DC8FD72" w:rsidR="00931C04" w:rsidRPr="00E00AD9" w:rsidRDefault="00931C04" w:rsidP="00DE3DC1">
      <w:pPr>
        <w:ind w:firstLine="0"/>
        <w:rPr>
          <w:lang w:eastAsia="hu-HU"/>
        </w:rPr>
      </w:pPr>
      <w:r>
        <w:rPr>
          <w:lang w:eastAsia="hu-HU"/>
        </w:rPr>
        <w:t xml:space="preserve">Ilyen alkalmazásokat nagy számban lehet találni Windows Phone-ra. </w:t>
      </w:r>
      <w:r w:rsidR="00DE1FBE">
        <w:rPr>
          <w:lang w:eastAsia="hu-HU"/>
        </w:rPr>
        <w:t xml:space="preserve">Legtöbb </w:t>
      </w:r>
      <w:r w:rsidR="00E00AD9">
        <w:rPr>
          <w:lang w:eastAsia="hu-HU"/>
        </w:rPr>
        <w:t xml:space="preserve">alkalmazás képes a rögzített értékekről statisztikát készíteni és grafikonon ábrázolni azokat. Talált alkalmazások (zárójelben a kiadó neve): </w:t>
      </w:r>
      <w:r w:rsidRPr="00931C04">
        <w:rPr>
          <w:i/>
          <w:lang w:eastAsia="hu-HU"/>
        </w:rPr>
        <w:t>BloodPressureDB</w:t>
      </w:r>
      <w:r w:rsidR="00E00AD9">
        <w:rPr>
          <w:i/>
          <w:lang w:eastAsia="hu-HU"/>
        </w:rPr>
        <w:t xml:space="preserve"> </w:t>
      </w:r>
      <w:r w:rsidR="00E00AD9">
        <w:rPr>
          <w:lang w:eastAsia="hu-HU"/>
        </w:rPr>
        <w:t>(</w:t>
      </w:r>
      <w:r w:rsidRPr="00931C04">
        <w:rPr>
          <w:i/>
          <w:lang w:eastAsia="hu-HU"/>
        </w:rPr>
        <w:t>Horst</w:t>
      </w:r>
      <w:r>
        <w:rPr>
          <w:lang w:eastAsia="hu-HU"/>
        </w:rPr>
        <w:t xml:space="preserve"> </w:t>
      </w:r>
      <w:r w:rsidRPr="00931C04">
        <w:rPr>
          <w:i/>
          <w:lang w:eastAsia="hu-HU"/>
        </w:rPr>
        <w:t>Klier</w:t>
      </w:r>
      <w:r w:rsidR="00E00AD9">
        <w:rPr>
          <w:lang w:eastAsia="hu-HU"/>
        </w:rPr>
        <w:t xml:space="preserve">), </w:t>
      </w:r>
      <w:r w:rsidR="00E00AD9">
        <w:rPr>
          <w:i/>
          <w:lang w:eastAsia="hu-HU"/>
        </w:rPr>
        <w:t xml:space="preserve">Medical Assistant </w:t>
      </w:r>
      <w:r w:rsidR="00E00AD9">
        <w:rPr>
          <w:lang w:eastAsia="hu-HU"/>
        </w:rPr>
        <w:t>(</w:t>
      </w:r>
      <w:r w:rsidR="00E00AD9">
        <w:rPr>
          <w:i/>
          <w:lang w:eastAsia="hu-HU"/>
        </w:rPr>
        <w:t>Teos</w:t>
      </w:r>
      <w:r w:rsidR="00E00AD9">
        <w:rPr>
          <w:lang w:eastAsia="hu-HU"/>
        </w:rPr>
        <w:t xml:space="preserve">), </w:t>
      </w:r>
      <w:r w:rsidR="00E00AD9">
        <w:rPr>
          <w:i/>
          <w:lang w:eastAsia="hu-HU"/>
        </w:rPr>
        <w:t>Arterial</w:t>
      </w:r>
      <w:r w:rsidR="00E00AD9">
        <w:rPr>
          <w:lang w:eastAsia="hu-HU"/>
        </w:rPr>
        <w:t xml:space="preserve"> (</w:t>
      </w:r>
      <w:r w:rsidR="00E00AD9" w:rsidRPr="00E00AD9">
        <w:rPr>
          <w:i/>
          <w:lang w:eastAsia="hu-HU"/>
        </w:rPr>
        <w:t>DevelopingStudent</w:t>
      </w:r>
      <w:r w:rsidR="00E00AD9">
        <w:rPr>
          <w:lang w:eastAsia="hu-HU"/>
        </w:rPr>
        <w:t>),</w:t>
      </w:r>
      <w:r>
        <w:rPr>
          <w:lang w:eastAsia="hu-HU"/>
        </w:rPr>
        <w:t xml:space="preserve"> </w:t>
      </w:r>
      <w:r w:rsidR="00E00AD9" w:rsidRPr="00E00AD9">
        <w:rPr>
          <w:i/>
          <w:lang w:eastAsia="hu-HU"/>
        </w:rPr>
        <w:t>Blood Pressure Pro</w:t>
      </w:r>
      <w:r w:rsidR="00E00AD9">
        <w:rPr>
          <w:lang w:eastAsia="hu-HU"/>
        </w:rPr>
        <w:t xml:space="preserve"> (</w:t>
      </w:r>
      <w:r w:rsidR="00E00AD9" w:rsidRPr="00E00AD9">
        <w:rPr>
          <w:i/>
          <w:lang w:eastAsia="hu-HU"/>
        </w:rPr>
        <w:t>Thorsten</w:t>
      </w:r>
      <w:r w:rsidR="00E00AD9">
        <w:rPr>
          <w:lang w:eastAsia="hu-HU"/>
        </w:rPr>
        <w:t xml:space="preserve"> </w:t>
      </w:r>
      <w:r w:rsidR="00E00AD9" w:rsidRPr="00E00AD9">
        <w:rPr>
          <w:i/>
          <w:lang w:eastAsia="hu-HU"/>
        </w:rPr>
        <w:t>Lange</w:t>
      </w:r>
      <w:r w:rsidR="00E00AD9">
        <w:rPr>
          <w:lang w:eastAsia="hu-HU"/>
        </w:rPr>
        <w:t xml:space="preserve"> </w:t>
      </w:r>
      <w:r w:rsidR="00E00AD9" w:rsidRPr="00E00AD9">
        <w:rPr>
          <w:i/>
          <w:lang w:eastAsia="hu-HU"/>
        </w:rPr>
        <w:t>IT-Solutions</w:t>
      </w:r>
      <w:r w:rsidR="00E00AD9">
        <w:rPr>
          <w:lang w:eastAsia="hu-HU"/>
        </w:rPr>
        <w:t xml:space="preserve">), </w:t>
      </w:r>
      <w:r w:rsidR="00E00AD9" w:rsidRPr="00E00AD9">
        <w:rPr>
          <w:i/>
          <w:lang w:eastAsia="hu-HU"/>
        </w:rPr>
        <w:t>Blood Pressure</w:t>
      </w:r>
      <w:r w:rsidR="00E00AD9">
        <w:rPr>
          <w:lang w:eastAsia="hu-HU"/>
        </w:rPr>
        <w:t xml:space="preserve"> (</w:t>
      </w:r>
      <w:r w:rsidR="00E00AD9" w:rsidRPr="00E00AD9">
        <w:rPr>
          <w:i/>
          <w:lang w:eastAsia="hu-HU"/>
        </w:rPr>
        <w:t>SilverCode Solutions Ltd</w:t>
      </w:r>
      <w:r w:rsidR="00E00AD9">
        <w:rPr>
          <w:lang w:eastAsia="hu-HU"/>
        </w:rPr>
        <w:t xml:space="preserve">), </w:t>
      </w:r>
      <w:r w:rsidR="00E00AD9" w:rsidRPr="00E00AD9">
        <w:rPr>
          <w:i/>
          <w:lang w:eastAsia="hu-HU"/>
        </w:rPr>
        <w:t>My Blood Pressure</w:t>
      </w:r>
      <w:r w:rsidR="00E00AD9">
        <w:rPr>
          <w:lang w:eastAsia="hu-HU"/>
        </w:rPr>
        <w:t xml:space="preserve"> (</w:t>
      </w:r>
      <w:r w:rsidR="00E00AD9" w:rsidRPr="00E00AD9">
        <w:rPr>
          <w:i/>
          <w:lang w:eastAsia="hu-HU"/>
        </w:rPr>
        <w:t>Code Forge LLC</w:t>
      </w:r>
      <w:r w:rsidR="00E00AD9">
        <w:rPr>
          <w:lang w:eastAsia="hu-HU"/>
        </w:rPr>
        <w:t xml:space="preserve">), </w:t>
      </w:r>
      <w:r w:rsidR="00E00AD9" w:rsidRPr="00E00AD9">
        <w:rPr>
          <w:i/>
          <w:lang w:eastAsia="hu-HU"/>
        </w:rPr>
        <w:t>Blood Pressure</w:t>
      </w:r>
      <w:r w:rsidR="00E00AD9">
        <w:rPr>
          <w:lang w:eastAsia="hu-HU"/>
        </w:rPr>
        <w:t xml:space="preserve"> (</w:t>
      </w:r>
      <w:r w:rsidR="00E00AD9">
        <w:rPr>
          <w:i/>
          <w:lang w:eastAsia="hu-HU"/>
        </w:rPr>
        <w:t>vue</w:t>
      </w:r>
      <w:r w:rsidR="00E00AD9">
        <w:rPr>
          <w:lang w:eastAsia="hu-HU"/>
        </w:rPr>
        <w:t xml:space="preserve">). Kiemelném közülük </w:t>
      </w:r>
      <w:r w:rsidR="00E00AD9" w:rsidRPr="00931C04">
        <w:rPr>
          <w:i/>
          <w:lang w:eastAsia="hu-HU"/>
        </w:rPr>
        <w:t>BloodPressureDB</w:t>
      </w:r>
      <w:r w:rsidR="00E00AD9">
        <w:rPr>
          <w:lang w:eastAsia="hu-HU"/>
        </w:rPr>
        <w:t xml:space="preserve"> és </w:t>
      </w:r>
      <w:r w:rsidR="00E00AD9" w:rsidRPr="00E00AD9">
        <w:rPr>
          <w:i/>
          <w:lang w:eastAsia="hu-HU"/>
        </w:rPr>
        <w:t>Blood Pressure Pro</w:t>
      </w:r>
      <w:r w:rsidR="00E00AD9">
        <w:rPr>
          <w:lang w:eastAsia="hu-HU"/>
        </w:rPr>
        <w:t xml:space="preserve"> alkalmazásokat, mivel lehetőséget adnak a</w:t>
      </w:r>
      <w:r w:rsidR="00275788">
        <w:rPr>
          <w:lang w:eastAsia="hu-HU"/>
        </w:rPr>
        <w:t xml:space="preserve"> jelentések exportálására PDF vagy</w:t>
      </w:r>
      <w:r w:rsidR="00E00AD9">
        <w:rPr>
          <w:lang w:eastAsia="hu-HU"/>
        </w:rPr>
        <w:t xml:space="preserve"> Excel fájlformátumokban.</w:t>
      </w:r>
    </w:p>
    <w:p w14:paraId="4B361D20" w14:textId="77777777" w:rsidR="00242162" w:rsidRPr="00242162" w:rsidRDefault="00242162" w:rsidP="00364300">
      <w:pPr>
        <w:pStyle w:val="Heading2"/>
      </w:pPr>
      <w:bookmarkStart w:id="41" w:name="_Toc406076039"/>
      <w:r>
        <w:t>Vércukor érték rögzítő alkalmazások</w:t>
      </w:r>
      <w:bookmarkEnd w:id="41"/>
    </w:p>
    <w:p w14:paraId="76083521" w14:textId="77777777" w:rsidR="00242162" w:rsidRDefault="00B26119" w:rsidP="00DE3DC1">
      <w:pPr>
        <w:ind w:firstLine="0"/>
        <w:rPr>
          <w:lang w:eastAsia="hu-HU"/>
        </w:rPr>
      </w:pPr>
      <w:r>
        <w:rPr>
          <w:lang w:eastAsia="hu-HU"/>
        </w:rPr>
        <w:t>Több mint egy tucat vércukor érték rögzítő alkalmazás</w:t>
      </w:r>
      <w:r w:rsidR="00906064">
        <w:rPr>
          <w:lang w:eastAsia="hu-HU"/>
        </w:rPr>
        <w:t xml:space="preserve">ra bukkantam kutatásom során. Ezekben az alkalmazásokban a felhasználó rögzítheti mért vércukor szintjének értékét, amit az alkalmazás eltárol, amikből statisztikákat készít vagy grafikonon ábrázolja. Talált igényesebb alkalmazások (zárójelben a kiadó neve): </w:t>
      </w:r>
      <w:r w:rsidR="00906064" w:rsidRPr="00906064">
        <w:rPr>
          <w:i/>
          <w:lang w:eastAsia="hu-HU"/>
        </w:rPr>
        <w:t>Diabetes Journal</w:t>
      </w:r>
      <w:r w:rsidR="00906064">
        <w:rPr>
          <w:lang w:eastAsia="hu-HU"/>
        </w:rPr>
        <w:t xml:space="preserve"> (</w:t>
      </w:r>
      <w:r w:rsidR="00906064" w:rsidRPr="00906064">
        <w:rPr>
          <w:i/>
          <w:lang w:eastAsia="hu-HU"/>
        </w:rPr>
        <w:t>xanosoft</w:t>
      </w:r>
      <w:r w:rsidR="00906064">
        <w:rPr>
          <w:lang w:eastAsia="hu-HU"/>
        </w:rPr>
        <w:t xml:space="preserve">), </w:t>
      </w:r>
      <w:r w:rsidR="00906064" w:rsidRPr="00906064">
        <w:rPr>
          <w:i/>
          <w:lang w:eastAsia="hu-HU"/>
        </w:rPr>
        <w:t>DiabetesControl</w:t>
      </w:r>
      <w:r w:rsidR="00906064">
        <w:rPr>
          <w:lang w:eastAsia="hu-HU"/>
        </w:rPr>
        <w:t xml:space="preserve"> (</w:t>
      </w:r>
      <w:r w:rsidR="00906064" w:rsidRPr="00906064">
        <w:rPr>
          <w:i/>
          <w:lang w:eastAsia="hu-HU"/>
        </w:rPr>
        <w:t>Espirit</w:t>
      </w:r>
      <w:r w:rsidR="00906064">
        <w:rPr>
          <w:lang w:eastAsia="hu-HU"/>
        </w:rPr>
        <w:t xml:space="preserve">), </w:t>
      </w:r>
      <w:r w:rsidR="00906064" w:rsidRPr="00906064">
        <w:rPr>
          <w:i/>
          <w:lang w:eastAsia="hu-HU"/>
        </w:rPr>
        <w:t>myDiabetes</w:t>
      </w:r>
      <w:r w:rsidR="00906064">
        <w:rPr>
          <w:i/>
          <w:lang w:eastAsia="hu-HU"/>
        </w:rPr>
        <w:t xml:space="preserve"> </w:t>
      </w:r>
      <w:r w:rsidR="00906064">
        <w:rPr>
          <w:lang w:eastAsia="hu-HU"/>
        </w:rPr>
        <w:t>(</w:t>
      </w:r>
      <w:r w:rsidR="00906064" w:rsidRPr="00906064">
        <w:rPr>
          <w:i/>
          <w:lang w:eastAsia="hu-HU"/>
        </w:rPr>
        <w:t>Christian Müller</w:t>
      </w:r>
      <w:r w:rsidR="00906064">
        <w:rPr>
          <w:lang w:eastAsia="hu-HU"/>
        </w:rPr>
        <w:t xml:space="preserve">), </w:t>
      </w:r>
      <w:r w:rsidR="00906064" w:rsidRPr="00906064">
        <w:rPr>
          <w:i/>
          <w:lang w:eastAsia="hu-HU"/>
        </w:rPr>
        <w:t>Glucose Tracker</w:t>
      </w:r>
      <w:r w:rsidR="00906064">
        <w:rPr>
          <w:lang w:eastAsia="hu-HU"/>
        </w:rPr>
        <w:t xml:space="preserve"> (</w:t>
      </w:r>
      <w:r w:rsidR="00906064" w:rsidRPr="00906064">
        <w:rPr>
          <w:i/>
          <w:lang w:eastAsia="hu-HU"/>
        </w:rPr>
        <w:t>Bo9 Consulting</w:t>
      </w:r>
      <w:r w:rsidR="00906064">
        <w:rPr>
          <w:lang w:eastAsia="hu-HU"/>
        </w:rPr>
        <w:t xml:space="preserve">), </w:t>
      </w:r>
      <w:r w:rsidR="00906064" w:rsidRPr="00906064">
        <w:rPr>
          <w:i/>
          <w:lang w:eastAsia="hu-HU"/>
        </w:rPr>
        <w:t>Diabetes</w:t>
      </w:r>
      <w:r w:rsidR="00906064">
        <w:rPr>
          <w:lang w:eastAsia="hu-HU"/>
        </w:rPr>
        <w:t xml:space="preserve"> (</w:t>
      </w:r>
      <w:r w:rsidR="00906064" w:rsidRPr="00906064">
        <w:rPr>
          <w:i/>
          <w:lang w:eastAsia="hu-HU"/>
        </w:rPr>
        <w:t>Areon</w:t>
      </w:r>
      <w:r w:rsidR="00906064">
        <w:rPr>
          <w:lang w:eastAsia="hu-HU"/>
        </w:rPr>
        <w:t xml:space="preserve">), </w:t>
      </w:r>
      <w:r w:rsidR="00906064" w:rsidRPr="00906064">
        <w:rPr>
          <w:i/>
          <w:lang w:eastAsia="hu-HU"/>
        </w:rPr>
        <w:t>Diabetes Manager</w:t>
      </w:r>
      <w:r w:rsidR="00906064">
        <w:rPr>
          <w:lang w:eastAsia="hu-HU"/>
        </w:rPr>
        <w:t xml:space="preserve"> (</w:t>
      </w:r>
      <w:r w:rsidR="00906064" w:rsidRPr="00906064">
        <w:rPr>
          <w:i/>
          <w:lang w:eastAsia="hu-HU"/>
        </w:rPr>
        <w:t>Collective Wisdom Now</w:t>
      </w:r>
      <w:r w:rsidR="00906064">
        <w:rPr>
          <w:lang w:eastAsia="hu-HU"/>
        </w:rPr>
        <w:t xml:space="preserve">), </w:t>
      </w:r>
      <w:r w:rsidR="00906064" w:rsidRPr="00906064">
        <w:rPr>
          <w:i/>
          <w:lang w:eastAsia="hu-HU"/>
        </w:rPr>
        <w:t>Diabetic Diary</w:t>
      </w:r>
      <w:r w:rsidR="00906064">
        <w:rPr>
          <w:lang w:eastAsia="hu-HU"/>
        </w:rPr>
        <w:t xml:space="preserve"> (</w:t>
      </w:r>
      <w:r w:rsidR="00906064" w:rsidRPr="00906064">
        <w:rPr>
          <w:i/>
          <w:lang w:eastAsia="hu-HU"/>
        </w:rPr>
        <w:t>Lamex Software</w:t>
      </w:r>
      <w:r w:rsidR="00906064">
        <w:rPr>
          <w:lang w:eastAsia="hu-HU"/>
        </w:rPr>
        <w:t xml:space="preserve">), </w:t>
      </w:r>
      <w:r w:rsidR="00906064" w:rsidRPr="00906064">
        <w:rPr>
          <w:i/>
          <w:lang w:eastAsia="hu-HU"/>
        </w:rPr>
        <w:t xml:space="preserve">DiabetesDiary </w:t>
      </w:r>
      <w:r w:rsidR="00906064">
        <w:rPr>
          <w:lang w:eastAsia="hu-HU"/>
        </w:rPr>
        <w:t>(</w:t>
      </w:r>
      <w:r w:rsidR="00906064" w:rsidRPr="00906064">
        <w:rPr>
          <w:i/>
          <w:lang w:eastAsia="hu-HU"/>
        </w:rPr>
        <w:t>Nicola Scapin</w:t>
      </w:r>
      <w:r w:rsidR="00906064">
        <w:rPr>
          <w:lang w:eastAsia="hu-HU"/>
        </w:rPr>
        <w:t xml:space="preserve">), </w:t>
      </w:r>
      <w:r w:rsidR="00906064" w:rsidRPr="00906064">
        <w:rPr>
          <w:i/>
          <w:lang w:eastAsia="hu-HU"/>
        </w:rPr>
        <w:t>Pulse</w:t>
      </w:r>
      <w:r w:rsidR="00906064">
        <w:rPr>
          <w:lang w:eastAsia="hu-HU"/>
        </w:rPr>
        <w:t xml:space="preserve"> (</w:t>
      </w:r>
      <w:r w:rsidR="00906064" w:rsidRPr="00906064">
        <w:rPr>
          <w:i/>
          <w:lang w:eastAsia="hu-HU"/>
        </w:rPr>
        <w:t>123Developer</w:t>
      </w:r>
      <w:r w:rsidR="00906064">
        <w:rPr>
          <w:lang w:eastAsia="hu-HU"/>
        </w:rPr>
        <w:t>). Itt is találni olyan applikációt, amiben van adat exportálási lehetőség</w:t>
      </w:r>
      <w:r w:rsidR="004A4C57">
        <w:rPr>
          <w:lang w:eastAsia="hu-HU"/>
        </w:rPr>
        <w:t xml:space="preserve">, ilyen például a </w:t>
      </w:r>
      <w:r w:rsidR="004A4C57">
        <w:rPr>
          <w:i/>
          <w:lang w:eastAsia="hu-HU"/>
        </w:rPr>
        <w:t>Diabetes Manager</w:t>
      </w:r>
      <w:r w:rsidR="004A4C57">
        <w:rPr>
          <w:lang w:eastAsia="hu-HU"/>
        </w:rPr>
        <w:t>.</w:t>
      </w:r>
      <w:r w:rsidR="00275788">
        <w:rPr>
          <w:lang w:eastAsia="hu-HU"/>
        </w:rPr>
        <w:t xml:space="preserve"> </w:t>
      </w:r>
      <w:r w:rsidR="00816F14">
        <w:rPr>
          <w:lang w:eastAsia="hu-HU"/>
        </w:rPr>
        <w:t xml:space="preserve">Ebben a kategóriában nem találtam magyar nyelvű applikációt. </w:t>
      </w:r>
    </w:p>
    <w:p w14:paraId="33EB3165" w14:textId="77777777" w:rsidR="00816F14" w:rsidRDefault="00816F14" w:rsidP="00364300">
      <w:pPr>
        <w:pStyle w:val="Heading2"/>
      </w:pPr>
      <w:bookmarkStart w:id="42" w:name="_Toc406076040"/>
      <w:r>
        <w:t>Konklúzió</w:t>
      </w:r>
      <w:bookmarkEnd w:id="42"/>
    </w:p>
    <w:p w14:paraId="60D2B3A6" w14:textId="77777777" w:rsidR="00816F14" w:rsidRDefault="00816F14" w:rsidP="00DE3DC1">
      <w:pPr>
        <w:ind w:firstLine="0"/>
        <w:rPr>
          <w:lang w:eastAsia="hu-HU"/>
        </w:rPr>
      </w:pPr>
      <w:r>
        <w:rPr>
          <w:lang w:eastAsia="hu-HU"/>
        </w:rPr>
        <w:t xml:space="preserve">Kutatásom alapján kijelenthetem, hogy </w:t>
      </w:r>
      <w:r w:rsidR="005000FF">
        <w:rPr>
          <w:lang w:eastAsia="hu-HU"/>
        </w:rPr>
        <w:t xml:space="preserve">a Windows Phone alkalmazás áruházban hiányos a kínálat jó minőségű, magyar nyelvű orvosi alkalmazásokból. Angol nyelvű alkalmazásokból széles kínálat áll rendelkezésre, de nem mindenki beszél </w:t>
      </w:r>
      <w:r w:rsidR="005000FF">
        <w:rPr>
          <w:lang w:eastAsia="hu-HU"/>
        </w:rPr>
        <w:lastRenderedPageBreak/>
        <w:t xml:space="preserve">angol, azért fontosnak tartom, hogy az angolul nem tudó betegeknek is legyen lehetőségük orvosi alkalmazások igénybevitelére. Ugyan csak nincs olyan alkalmazás, amivel a páciens saját orvosával tarthat közvetett kapcsolatot. Az általam készített alkalmazás ezt az űrt próbálja betölteni. </w:t>
      </w:r>
    </w:p>
    <w:p w14:paraId="0E42DDD8" w14:textId="35129BE4" w:rsidR="005205C1" w:rsidRPr="00816F14" w:rsidRDefault="005205C1" w:rsidP="00816F14">
      <w:pPr>
        <w:rPr>
          <w:lang w:eastAsia="hu-HU"/>
        </w:rPr>
      </w:pPr>
      <w:r>
        <w:rPr>
          <w:lang w:eastAsia="hu-HU"/>
        </w:rPr>
        <w:t xml:space="preserve">A </w:t>
      </w:r>
      <w:r w:rsidRPr="005205C1">
        <w:rPr>
          <w:lang w:eastAsia="hu-HU"/>
        </w:rPr>
        <w:t>Technische Universität Dresden</w:t>
      </w:r>
      <w:r>
        <w:rPr>
          <w:lang w:eastAsia="hu-HU"/>
        </w:rPr>
        <w:t xml:space="preserve"> elvégzett egy kutatást az 50 év feletti diabéteszes betegek </w:t>
      </w:r>
      <w:r w:rsidR="00904067">
        <w:rPr>
          <w:lang w:eastAsia="hu-HU"/>
        </w:rPr>
        <w:t>mobil alkalmazás használatának elfogadottságáról</w:t>
      </w:r>
      <w:r w:rsidR="00F40712">
        <w:rPr>
          <w:lang w:eastAsia="hu-HU"/>
        </w:rPr>
        <w:t xml:space="preserve"> [9]</w:t>
      </w:r>
      <w:r>
        <w:rPr>
          <w:lang w:eastAsia="hu-HU"/>
        </w:rPr>
        <w:t>. A kutatás eredménye alapján nagyon fontos, hogy olyan alkalmazást dobjunk piacra, aminek használata jelentős előnnyel jár. Fontos az egyszerű és könnyen megtanulható kezelés. Érdemes támogatást beépíteni az alkalmazásba a gyengén látók számára. A kutatás alapján az is kiderült, hogy az idősebb embereknek fontos tényező, hogy az alkalmazást a saját nyelvü</w:t>
      </w:r>
      <w:r w:rsidR="004B029C">
        <w:rPr>
          <w:lang w:eastAsia="hu-HU"/>
        </w:rPr>
        <w:t>kön használhassák, mivel zavaró</w:t>
      </w:r>
      <w:r>
        <w:rPr>
          <w:lang w:eastAsia="hu-HU"/>
        </w:rPr>
        <w:t xml:space="preserve"> számukra az angol nyelv használata. </w:t>
      </w:r>
      <w:r w:rsidR="00904067">
        <w:rPr>
          <w:lang w:eastAsia="hu-HU"/>
        </w:rPr>
        <w:t xml:space="preserve">Másik számukra zavaró tényező volt a mobil készülékek magas ára. Az általam fejlesztett alkalmazás ingyenes és az alsó kategóriás Windows Phone készülékekhez relatíve olcsó áron hozzá lehet jutni.  </w:t>
      </w:r>
    </w:p>
    <w:p w14:paraId="36456895" w14:textId="77777777" w:rsidR="00BD4937" w:rsidRPr="00BD4937" w:rsidRDefault="00BD4937" w:rsidP="00BD4937">
      <w:pPr>
        <w:rPr>
          <w:lang w:eastAsia="hu-HU"/>
        </w:rPr>
      </w:pPr>
    </w:p>
    <w:p w14:paraId="1FC9F00D" w14:textId="77777777" w:rsidR="00311A6A" w:rsidRDefault="00311A6A" w:rsidP="00311A6A">
      <w:pPr>
        <w:pStyle w:val="Heading1"/>
        <w:rPr>
          <w:lang w:eastAsia="hu-HU"/>
        </w:rPr>
      </w:pPr>
      <w:bookmarkStart w:id="43" w:name="_Toc406076041"/>
      <w:r>
        <w:rPr>
          <w:lang w:eastAsia="hu-HU"/>
        </w:rPr>
        <w:lastRenderedPageBreak/>
        <w:t>Windows Phone</w:t>
      </w:r>
      <w:r w:rsidR="00FD2E69">
        <w:rPr>
          <w:lang w:eastAsia="hu-HU"/>
        </w:rPr>
        <w:t xml:space="preserve"> platform</w:t>
      </w:r>
      <w:bookmarkEnd w:id="43"/>
    </w:p>
    <w:p w14:paraId="210AE6FC" w14:textId="77777777" w:rsidR="001D1164" w:rsidRDefault="001D1164" w:rsidP="00E71A40">
      <w:pPr>
        <w:ind w:firstLine="0"/>
        <w:rPr>
          <w:lang w:eastAsia="hu-HU"/>
        </w:rPr>
      </w:pPr>
      <w:r>
        <w:rPr>
          <w:lang w:eastAsia="hu-HU"/>
        </w:rPr>
        <w:t xml:space="preserve">Ebben a fejezetben a Windows Phone-ról, a platform történetéről, fontosabb eseményeiről lesz szó. A fejezet végén bemutatásra kerül a Windows Phone </w:t>
      </w:r>
      <w:r w:rsidR="004B029C">
        <w:rPr>
          <w:lang w:eastAsia="hu-HU"/>
        </w:rPr>
        <w:t>alkalmazásfejlesztés.</w:t>
      </w:r>
    </w:p>
    <w:p w14:paraId="3A4C173B" w14:textId="5D8A3E7E" w:rsidR="00CD0DB7" w:rsidRDefault="00EA669B" w:rsidP="001D1164">
      <w:pPr>
        <w:rPr>
          <w:lang w:eastAsia="hu-HU"/>
        </w:rPr>
      </w:pPr>
      <w:r>
        <w:rPr>
          <w:lang w:eastAsia="hu-HU"/>
        </w:rPr>
        <w:t xml:space="preserve">A Windows Phone egy Microsoft által okostelefonokra fejlesztett operációs rendszer. Elődje a Windows Mobile, mely zseb PC-ken futott. Windows Mobile-lal ellentétben a Windows Phone-t fogyasztói piacra szánták. </w:t>
      </w:r>
      <w:r w:rsidR="008D2619">
        <w:rPr>
          <w:lang w:eastAsia="hu-HU"/>
        </w:rPr>
        <w:t xml:space="preserve">Az International Data Corporation kutatása szerint, </w:t>
      </w:r>
      <w:r>
        <w:rPr>
          <w:lang w:eastAsia="hu-HU"/>
        </w:rPr>
        <w:t>2014 második negyedév</w:t>
      </w:r>
      <w:r w:rsidR="008D2619">
        <w:rPr>
          <w:lang w:eastAsia="hu-HU"/>
        </w:rPr>
        <w:t>be</w:t>
      </w:r>
      <w:r w:rsidR="008A5EBB">
        <w:rPr>
          <w:lang w:eastAsia="hu-HU"/>
        </w:rPr>
        <w:t>n</w:t>
      </w:r>
      <w:r>
        <w:rPr>
          <w:lang w:eastAsia="hu-HU"/>
        </w:rPr>
        <w:t xml:space="preserve"> a harmadik </w:t>
      </w:r>
      <w:r w:rsidR="008D2619">
        <w:rPr>
          <w:lang w:eastAsia="hu-HU"/>
        </w:rPr>
        <w:t>legnagyobb piaci részesedéssel rendelkezik</w:t>
      </w:r>
      <w:r w:rsidR="00CD0DB7">
        <w:rPr>
          <w:lang w:eastAsia="hu-HU"/>
        </w:rPr>
        <w:t xml:space="preserve"> a mobil operációs rendszerek között </w:t>
      </w:r>
      <w:r w:rsidR="008D2619">
        <w:rPr>
          <w:lang w:eastAsia="hu-HU"/>
        </w:rPr>
        <w:t>az Android és iOS után</w:t>
      </w:r>
      <w:r w:rsidR="00E73546">
        <w:rPr>
          <w:lang w:eastAsia="hu-HU"/>
        </w:rPr>
        <w:t xml:space="preserve"> [7</w:t>
      </w:r>
      <w:r w:rsidR="00CD0DB7">
        <w:rPr>
          <w:lang w:eastAsia="hu-HU"/>
        </w:rPr>
        <w:t>].</w:t>
      </w:r>
    </w:p>
    <w:p w14:paraId="1424096E" w14:textId="77777777" w:rsidR="004A7E11" w:rsidRPr="004A7E11" w:rsidRDefault="004A7E11" w:rsidP="004A7E11">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44" w:name="_Toc404719626"/>
      <w:bookmarkStart w:id="45" w:name="_Toc404723642"/>
      <w:bookmarkStart w:id="46" w:name="_Toc404807374"/>
      <w:bookmarkStart w:id="47" w:name="_Toc404809354"/>
      <w:bookmarkStart w:id="48" w:name="_Toc405326789"/>
      <w:bookmarkStart w:id="49" w:name="_Toc405405052"/>
      <w:bookmarkStart w:id="50" w:name="_Toc405453700"/>
      <w:bookmarkStart w:id="51" w:name="_Toc405857242"/>
      <w:bookmarkStart w:id="52" w:name="_Toc405923474"/>
      <w:bookmarkStart w:id="53" w:name="_Toc405923969"/>
      <w:bookmarkStart w:id="54" w:name="_Toc406000535"/>
      <w:bookmarkStart w:id="55" w:name="_Toc406000601"/>
      <w:bookmarkStart w:id="56" w:name="_Toc406018926"/>
      <w:bookmarkStart w:id="57" w:name="_Toc406069038"/>
      <w:bookmarkStart w:id="58" w:name="_Toc406074181"/>
      <w:bookmarkStart w:id="59" w:name="_Toc406074257"/>
      <w:bookmarkStart w:id="60" w:name="_Toc406074346"/>
      <w:bookmarkStart w:id="61" w:name="_Toc4060760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58A7004" w14:textId="77777777" w:rsidR="00CD0DB7" w:rsidRDefault="00CD0DB7" w:rsidP="00364300">
      <w:pPr>
        <w:pStyle w:val="Heading2"/>
      </w:pPr>
      <w:bookmarkStart w:id="62" w:name="_Toc406076043"/>
      <w:r>
        <w:t>Röviden a platform történetéről</w:t>
      </w:r>
      <w:bookmarkEnd w:id="62"/>
    </w:p>
    <w:p w14:paraId="6AF825FD" w14:textId="77777777" w:rsidR="00CD0DB7" w:rsidRDefault="00CD0DB7" w:rsidP="00E71A40">
      <w:pPr>
        <w:ind w:firstLine="0"/>
        <w:rPr>
          <w:lang w:eastAsia="hu-HU"/>
        </w:rPr>
      </w:pPr>
      <w:r>
        <w:rPr>
          <w:lang w:eastAsia="hu-HU"/>
        </w:rPr>
        <w:t>2010</w:t>
      </w:r>
      <w:r w:rsidR="004B029C">
        <w:rPr>
          <w:lang w:eastAsia="hu-HU"/>
        </w:rPr>
        <w:t>.</w:t>
      </w:r>
      <w:r>
        <w:rPr>
          <w:lang w:eastAsia="hu-HU"/>
        </w:rPr>
        <w:t xml:space="preserve"> február</w:t>
      </w:r>
      <w:r w:rsidR="00865AB5">
        <w:rPr>
          <w:lang w:eastAsia="hu-HU"/>
        </w:rPr>
        <w:t xml:space="preserve"> környékén az Apple dominálta a mobil piacot, Android még csak most lépett bele a versengésbe, de Microsoftnak még nem sikerült piacra dobnia egy okostelefonokra szánt operációs rendszert. Azonban Microsoftnak ott volt a Windows Mobile és a Kin. Utóbbi egy rövid életű mobil telefon sorozat</w:t>
      </w:r>
      <w:r w:rsidR="00E71A40">
        <w:rPr>
          <w:lang w:eastAsia="hu-HU"/>
        </w:rPr>
        <w:t xml:space="preserve"> volt</w:t>
      </w:r>
      <w:r w:rsidR="00865AB5">
        <w:rPr>
          <w:lang w:eastAsia="hu-HU"/>
        </w:rPr>
        <w:t>, melyet a Sharp</w:t>
      </w:r>
      <w:r w:rsidR="00E71A40">
        <w:rPr>
          <w:lang w:eastAsia="hu-HU"/>
        </w:rPr>
        <w:t>pal közösen fejlesztettek, de sajnos az eladási statisztikák miatt megbukott. Windows Mobile platform üzleti, vállalati közeg számára készült, így a Microsoftnak nem volt mit adnia a hétköznapi fogyasztók számára.</w:t>
      </w:r>
    </w:p>
    <w:p w14:paraId="4CD64143" w14:textId="77777777" w:rsidR="00E71A40" w:rsidRDefault="00E71A40" w:rsidP="00364300">
      <w:pPr>
        <w:pStyle w:val="Heading3"/>
      </w:pPr>
      <w:bookmarkStart w:id="63" w:name="_Toc406076044"/>
      <w:r>
        <w:t>Windows Phone 7</w:t>
      </w:r>
      <w:bookmarkEnd w:id="63"/>
    </w:p>
    <w:p w14:paraId="529285F9" w14:textId="77777777" w:rsidR="00E71A40" w:rsidRDefault="00E71A40" w:rsidP="008A5EBB">
      <w:pPr>
        <w:ind w:firstLine="0"/>
        <w:rPr>
          <w:lang w:eastAsia="hu-HU"/>
        </w:rPr>
      </w:pPr>
      <w:r>
        <w:rPr>
          <w:lang w:eastAsia="hu-HU"/>
        </w:rPr>
        <w:t>Microsoftnak lépni kellet, ezt a 2010-ben tette meg Barcelonában az MWC-n</w:t>
      </w:r>
      <w:r w:rsidR="004B029C">
        <w:rPr>
          <w:lang w:eastAsia="hu-HU"/>
        </w:rPr>
        <w:t xml:space="preserve"> (Mobile World Congress), ahol </w:t>
      </w:r>
      <w:r>
        <w:rPr>
          <w:lang w:eastAsia="hu-HU"/>
        </w:rPr>
        <w:t>február 15-én bejelentették új mobil operációs rendszerüket, a Windows Phone 7-</w:t>
      </w:r>
      <w:r w:rsidR="00A809D2">
        <w:rPr>
          <w:lang w:eastAsia="hu-HU"/>
        </w:rPr>
        <w:t>e</w:t>
      </w:r>
      <w:r>
        <w:rPr>
          <w:lang w:eastAsia="hu-HU"/>
        </w:rPr>
        <w:t xml:space="preserve">t. </w:t>
      </w:r>
      <w:r w:rsidR="008A5EBB">
        <w:rPr>
          <w:lang w:eastAsia="hu-HU"/>
        </w:rPr>
        <w:t xml:space="preserve">De hivatalosan csak 2010. november 8-án került forgalomba. </w:t>
      </w:r>
    </w:p>
    <w:p w14:paraId="5A2A8B1B" w14:textId="77777777" w:rsidR="008A5EBB" w:rsidRDefault="008A5EBB" w:rsidP="00E71A40">
      <w:pPr>
        <w:rPr>
          <w:lang w:eastAsia="hu-HU"/>
        </w:rPr>
      </w:pPr>
      <w:r>
        <w:rPr>
          <w:lang w:eastAsia="hu-HU"/>
        </w:rPr>
        <w:t xml:space="preserve">A Windows Phone 7 egy erős alapja volt </w:t>
      </w:r>
      <w:r w:rsidR="00A809D2">
        <w:rPr>
          <w:lang w:eastAsia="hu-HU"/>
        </w:rPr>
        <w:t>egy mobil</w:t>
      </w:r>
      <w:r>
        <w:rPr>
          <w:lang w:eastAsia="hu-HU"/>
        </w:rPr>
        <w:t xml:space="preserve"> operációs rendszer platformnak. Sok mindenben különbözött a többi operációs rendszertől. A leglátványosabb jegye a kezdőképernyő volt. A legtöbb okostelefon kezdőképernyőjén ikonok sorait találjuk, Windows Phone esetén úgy nevezett élő csempék (</w:t>
      </w:r>
      <w:r w:rsidRPr="0010162C">
        <w:rPr>
          <w:i/>
          <w:lang w:eastAsia="hu-HU"/>
        </w:rPr>
        <w:t>live tiles</w:t>
      </w:r>
      <w:r>
        <w:rPr>
          <w:lang w:eastAsia="hu-HU"/>
        </w:rPr>
        <w:t>) helyezkednek el</w:t>
      </w:r>
      <w:r w:rsidR="00C75E86">
        <w:rPr>
          <w:lang w:eastAsia="hu-HU"/>
        </w:rPr>
        <w:t>. Microsoft egy új felhasználói felületet készített, mely a "</w:t>
      </w:r>
      <w:r w:rsidR="00C75E86" w:rsidRPr="0010162C">
        <w:rPr>
          <w:i/>
          <w:lang w:eastAsia="hu-HU"/>
        </w:rPr>
        <w:t>Modern</w:t>
      </w:r>
      <w:r w:rsidR="00C75E86">
        <w:rPr>
          <w:lang w:eastAsia="hu-HU"/>
        </w:rPr>
        <w:t>" nevű (korábbi nevén "</w:t>
      </w:r>
      <w:r w:rsidR="00C75E86" w:rsidRPr="0010162C">
        <w:rPr>
          <w:i/>
          <w:lang w:eastAsia="hu-HU"/>
        </w:rPr>
        <w:t>Metro</w:t>
      </w:r>
      <w:r w:rsidR="00C75E86">
        <w:rPr>
          <w:lang w:eastAsia="hu-HU"/>
        </w:rPr>
        <w:t xml:space="preserve">") formanyelven alapszik. </w:t>
      </w:r>
      <w:r w:rsidR="00C75E86">
        <w:rPr>
          <w:lang w:eastAsia="hu-HU"/>
        </w:rPr>
        <w:lastRenderedPageBreak/>
        <w:t xml:space="preserve">Az elő csempék célja az volt, hogy a felhasználó csak egy pillantással hozzájuthasson a kellő információkhoz, és </w:t>
      </w:r>
      <w:r w:rsidR="004B029C">
        <w:rPr>
          <w:lang w:eastAsia="hu-HU"/>
        </w:rPr>
        <w:t>a</w:t>
      </w:r>
      <w:r w:rsidR="00C75E86">
        <w:rPr>
          <w:lang w:eastAsia="hu-HU"/>
        </w:rPr>
        <w:t xml:space="preserve"> csempékkel nyithassa meg a számára szükséges alkalmazást. </w:t>
      </w:r>
      <w:r w:rsidR="00DE6358">
        <w:rPr>
          <w:lang w:eastAsia="hu-HU"/>
        </w:rPr>
        <w:t xml:space="preserve">Például az e-mail kliens élő csempéje az olvasatlan üzenetek számát tartalmazza. </w:t>
      </w:r>
      <w:r w:rsidR="00C75E86">
        <w:rPr>
          <w:lang w:eastAsia="hu-HU"/>
        </w:rPr>
        <w:t>Sajnos a Windows Phone 7</w:t>
      </w:r>
      <w:r w:rsidR="00A809D2">
        <w:rPr>
          <w:lang w:eastAsia="hu-HU"/>
        </w:rPr>
        <w:t>.0-ás v</w:t>
      </w:r>
      <w:r w:rsidR="00C75E86">
        <w:rPr>
          <w:lang w:eastAsia="hu-HU"/>
        </w:rPr>
        <w:t>erziójában csak a natív alkalmazásoknak voltak igazi élő csempéi, külső fél által fejlesztett alkalmazásokból hiányzott ez a funkció.</w:t>
      </w:r>
    </w:p>
    <w:p w14:paraId="2D2768FF" w14:textId="77777777" w:rsidR="009E7C18" w:rsidRDefault="009E7C18" w:rsidP="00DE3DC1">
      <w:pPr>
        <w:keepNext/>
        <w:ind w:firstLine="0"/>
        <w:jc w:val="center"/>
      </w:pPr>
      <w:r>
        <w:rPr>
          <w:noProof/>
          <w:lang w:eastAsia="hu-HU"/>
        </w:rPr>
        <w:drawing>
          <wp:inline distT="0" distB="0" distL="0" distR="0" wp14:anchorId="28C6FBA2" wp14:editId="74B02FFE">
            <wp:extent cx="4152900" cy="3113702"/>
            <wp:effectExtent l="19050" t="0" r="0" b="0"/>
            <wp:docPr id="1" name="Kép 1" descr="H:\Szakdolgozat\forrás\Képek\windows-phone-7-series-1qd3-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zakdolgozat\forrás\Képek\windows-phone-7-series-1qd3-800.jpg"/>
                    <pic:cNvPicPr>
                      <a:picLocks noChangeAspect="1" noChangeArrowheads="1"/>
                    </pic:cNvPicPr>
                  </pic:nvPicPr>
                  <pic:blipFill>
                    <a:blip r:embed="rId13" cstate="print"/>
                    <a:srcRect/>
                    <a:stretch>
                      <a:fillRect/>
                    </a:stretch>
                  </pic:blipFill>
                  <pic:spPr bwMode="auto">
                    <a:xfrm>
                      <a:off x="0" y="0"/>
                      <a:ext cx="4152900" cy="3113702"/>
                    </a:xfrm>
                    <a:prstGeom prst="rect">
                      <a:avLst/>
                    </a:prstGeom>
                    <a:noFill/>
                    <a:ln w="9525">
                      <a:noFill/>
                      <a:miter lim="800000"/>
                      <a:headEnd/>
                      <a:tailEnd/>
                    </a:ln>
                  </pic:spPr>
                </pic:pic>
              </a:graphicData>
            </a:graphic>
          </wp:inline>
        </w:drawing>
      </w:r>
    </w:p>
    <w:p w14:paraId="5BF3BE79" w14:textId="1AC2EFF2" w:rsidR="009E7C18" w:rsidRDefault="002C44FB" w:rsidP="001A5B2E">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64" w:name="_Toc406111966"/>
      <w:r w:rsidR="00712BA7">
        <w:rPr>
          <w:lang w:eastAsia="hu-HU"/>
        </w:rPr>
        <w:t>3</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1</w:t>
      </w:r>
      <w:r>
        <w:rPr>
          <w:lang w:eastAsia="hu-HU"/>
        </w:rPr>
        <w:fldChar w:fldCharType="end"/>
      </w:r>
      <w:r w:rsidR="009E7C18">
        <w:t>. ábra Windows Phone 7-es készülék</w:t>
      </w:r>
      <w:bookmarkEnd w:id="64"/>
    </w:p>
    <w:p w14:paraId="30DF1EDF" w14:textId="439F0162" w:rsidR="00EB40A9" w:rsidRDefault="00EB40A9" w:rsidP="00E71A40">
      <w:pPr>
        <w:rPr>
          <w:lang w:eastAsia="hu-HU"/>
        </w:rPr>
      </w:pPr>
      <w:r>
        <w:rPr>
          <w:lang w:eastAsia="hu-HU"/>
        </w:rPr>
        <w:t xml:space="preserve">Másik lényeges különbség volt az úgy nevezett </w:t>
      </w:r>
      <w:r>
        <w:rPr>
          <w:i/>
          <w:lang w:eastAsia="hu-HU"/>
        </w:rPr>
        <w:t>hub</w:t>
      </w:r>
      <w:r>
        <w:rPr>
          <w:lang w:eastAsia="hu-HU"/>
        </w:rPr>
        <w:t xml:space="preserve">ok jelenléte. Ezek a központok megfelelő szintű integrációval rendelkeztek és jó alapot biztosítottak a következő frissítések számára. A kezdeti </w:t>
      </w:r>
      <w:r w:rsidRPr="0010162C">
        <w:rPr>
          <w:i/>
          <w:lang w:eastAsia="hu-HU"/>
        </w:rPr>
        <w:t>hub</w:t>
      </w:r>
      <w:r>
        <w:rPr>
          <w:lang w:eastAsia="hu-HU"/>
        </w:rPr>
        <w:t xml:space="preserve">ok a következők voltak: </w:t>
      </w:r>
      <w:r w:rsidR="00036FB5" w:rsidRPr="00B26B64">
        <w:rPr>
          <w:i/>
          <w:lang w:eastAsia="hu-HU"/>
        </w:rPr>
        <w:t>People</w:t>
      </w:r>
      <w:r w:rsidR="00036FB5">
        <w:rPr>
          <w:lang w:eastAsia="hu-HU"/>
        </w:rPr>
        <w:t xml:space="preserve"> </w:t>
      </w:r>
      <w:r w:rsidR="00036FB5">
        <w:rPr>
          <w:i/>
          <w:lang w:eastAsia="hu-HU"/>
        </w:rPr>
        <w:t>H</w:t>
      </w:r>
      <w:r w:rsidRPr="0010162C">
        <w:rPr>
          <w:i/>
          <w:lang w:eastAsia="hu-HU"/>
        </w:rPr>
        <w:t>ub</w:t>
      </w:r>
      <w:r>
        <w:rPr>
          <w:lang w:eastAsia="hu-HU"/>
        </w:rPr>
        <w:t xml:space="preserve">, </w:t>
      </w:r>
      <w:r w:rsidRPr="0010162C">
        <w:rPr>
          <w:i/>
          <w:lang w:eastAsia="hu-HU"/>
        </w:rPr>
        <w:t>Zune</w:t>
      </w:r>
      <w:r>
        <w:rPr>
          <w:lang w:eastAsia="hu-HU"/>
        </w:rPr>
        <w:t xml:space="preserve">, játékok, fénykép </w:t>
      </w:r>
      <w:r w:rsidRPr="0010162C">
        <w:rPr>
          <w:i/>
          <w:lang w:eastAsia="hu-HU"/>
        </w:rPr>
        <w:t>hub</w:t>
      </w:r>
      <w:r>
        <w:rPr>
          <w:lang w:eastAsia="hu-HU"/>
        </w:rPr>
        <w:t xml:space="preserve">ok. A </w:t>
      </w:r>
      <w:r w:rsidRPr="0010162C">
        <w:rPr>
          <w:i/>
          <w:lang w:eastAsia="hu-HU"/>
        </w:rPr>
        <w:t>People Hub</w:t>
      </w:r>
      <w:r>
        <w:rPr>
          <w:lang w:eastAsia="hu-HU"/>
        </w:rPr>
        <w:t xml:space="preserve"> egy telefon</w:t>
      </w:r>
      <w:r w:rsidR="00156F3D">
        <w:rPr>
          <w:lang w:eastAsia="hu-HU"/>
        </w:rPr>
        <w:t>könyvnek felel meg, azzal a kivétellel, ho</w:t>
      </w:r>
      <w:r w:rsidR="0072310C">
        <w:rPr>
          <w:lang w:eastAsia="hu-HU"/>
        </w:rPr>
        <w:t>gy itt nem csak a telefonszámot és</w:t>
      </w:r>
      <w:r w:rsidR="00156F3D">
        <w:rPr>
          <w:lang w:eastAsia="hu-HU"/>
        </w:rPr>
        <w:t xml:space="preserve"> e-mail címeket lehet tárolni, hanem a Windows Phone 7.0 ezen kapcsolatok szociális jellegére</w:t>
      </w:r>
      <w:r w:rsidR="0072310C">
        <w:rPr>
          <w:lang w:eastAsia="hu-HU"/>
        </w:rPr>
        <w:t xml:space="preserve"> is</w:t>
      </w:r>
      <w:r w:rsidR="00156F3D">
        <w:rPr>
          <w:lang w:eastAsia="hu-HU"/>
        </w:rPr>
        <w:t xml:space="preserve"> fókuszált. Miután a felhasználó belépett a különböző e-mail és közösségi oldalakhoz tartozó fiókjaival, a </w:t>
      </w:r>
      <w:r w:rsidR="00156F3D" w:rsidRPr="0010162C">
        <w:rPr>
          <w:i/>
          <w:lang w:eastAsia="hu-HU"/>
        </w:rPr>
        <w:t>hub</w:t>
      </w:r>
      <w:r w:rsidR="00156F3D">
        <w:rPr>
          <w:lang w:eastAsia="hu-HU"/>
        </w:rPr>
        <w:t xml:space="preserve"> ezen oldalakról megjelenítette a képeket, állapot információkat, és üzeneteket. Mind a mai napig ez a </w:t>
      </w:r>
      <w:r w:rsidR="00156F3D" w:rsidRPr="0010162C">
        <w:rPr>
          <w:i/>
          <w:lang w:eastAsia="hu-HU"/>
        </w:rPr>
        <w:t>hub</w:t>
      </w:r>
      <w:r w:rsidR="00156F3D">
        <w:rPr>
          <w:lang w:eastAsia="hu-HU"/>
        </w:rPr>
        <w:t xml:space="preserve"> a Windows Phone telefonok fontos részét képezi.</w:t>
      </w:r>
    </w:p>
    <w:p w14:paraId="7AB00E99" w14:textId="77777777" w:rsidR="00DE6358" w:rsidRDefault="00156F3D" w:rsidP="00E71A40">
      <w:pPr>
        <w:rPr>
          <w:lang w:eastAsia="hu-HU"/>
        </w:rPr>
      </w:pPr>
      <w:r>
        <w:rPr>
          <w:lang w:eastAsia="hu-HU"/>
        </w:rPr>
        <w:t xml:space="preserve">A </w:t>
      </w:r>
      <w:r w:rsidRPr="0010162C">
        <w:rPr>
          <w:i/>
          <w:lang w:eastAsia="hu-HU"/>
        </w:rPr>
        <w:t>Zune</w:t>
      </w:r>
      <w:r>
        <w:rPr>
          <w:lang w:eastAsia="hu-HU"/>
        </w:rPr>
        <w:t xml:space="preserve"> </w:t>
      </w:r>
      <w:r w:rsidRPr="0010162C">
        <w:rPr>
          <w:i/>
          <w:lang w:eastAsia="hu-HU"/>
        </w:rPr>
        <w:t>hub</w:t>
      </w:r>
      <w:r>
        <w:rPr>
          <w:lang w:eastAsia="hu-HU"/>
        </w:rPr>
        <w:t xml:space="preserve">ban volt megtalálható az összes média tartalom. Rendelkezett zene és </w:t>
      </w:r>
      <w:r w:rsidR="00DE6358">
        <w:rPr>
          <w:lang w:eastAsia="hu-HU"/>
        </w:rPr>
        <w:t xml:space="preserve">videó lejátszóval, és FM rádióval is. Az operációs rendszer későbbi verzióiból kivették a </w:t>
      </w:r>
      <w:r w:rsidR="00DE6358" w:rsidRPr="0010162C">
        <w:rPr>
          <w:lang w:eastAsia="hu-HU"/>
        </w:rPr>
        <w:t>Zune</w:t>
      </w:r>
      <w:r w:rsidR="00DE6358">
        <w:rPr>
          <w:lang w:eastAsia="hu-HU"/>
        </w:rPr>
        <w:t xml:space="preserve"> zenelejátszó támogatását.</w:t>
      </w:r>
    </w:p>
    <w:p w14:paraId="4F2D0F9F" w14:textId="0323291F" w:rsidR="00DE6358" w:rsidRDefault="00DE6358" w:rsidP="00E71A40">
      <w:pPr>
        <w:rPr>
          <w:lang w:eastAsia="hu-HU"/>
        </w:rPr>
      </w:pPr>
      <w:r>
        <w:rPr>
          <w:lang w:eastAsia="hu-HU"/>
        </w:rPr>
        <w:lastRenderedPageBreak/>
        <w:t xml:space="preserve">A következő a leginkább reklámozott Windows Phone funkció a beépített </w:t>
      </w:r>
      <w:r w:rsidRPr="0010162C">
        <w:rPr>
          <w:i/>
          <w:lang w:eastAsia="hu-HU"/>
        </w:rPr>
        <w:t>Office Hub</w:t>
      </w:r>
      <w:r>
        <w:rPr>
          <w:lang w:eastAsia="hu-HU"/>
        </w:rPr>
        <w:t xml:space="preserve"> volt. Üzleti felhasználók számára ajánlott szolgáltatás segítségével hozzáférhettek Office dokumentumaikhoz telefonjukon. Bár több volt</w:t>
      </w:r>
      <w:r w:rsidR="00B26B64">
        <w:rPr>
          <w:lang w:eastAsia="hu-HU"/>
        </w:rPr>
        <w:t>,</w:t>
      </w:r>
      <w:r>
        <w:rPr>
          <w:lang w:eastAsia="hu-HU"/>
        </w:rPr>
        <w:t xml:space="preserve"> mint semmi, de csak nagyon alapvető funkcionalitással rendelkezett, limitálva ezzel vállalati használhatóságát.</w:t>
      </w:r>
    </w:p>
    <w:p w14:paraId="0EBD3356" w14:textId="77777777" w:rsidR="00DE6358" w:rsidRDefault="00DE6358" w:rsidP="00E71A40">
      <w:pPr>
        <w:rPr>
          <w:lang w:eastAsia="hu-HU"/>
        </w:rPr>
      </w:pPr>
      <w:r>
        <w:rPr>
          <w:lang w:eastAsia="hu-HU"/>
        </w:rPr>
        <w:t xml:space="preserve">A két utolsó </w:t>
      </w:r>
      <w:r w:rsidRPr="0010162C">
        <w:rPr>
          <w:i/>
          <w:lang w:eastAsia="hu-HU"/>
        </w:rPr>
        <w:t>hub</w:t>
      </w:r>
      <w:r>
        <w:rPr>
          <w:lang w:eastAsia="hu-HU"/>
        </w:rPr>
        <w:t xml:space="preserve"> a játékok és fényképek </w:t>
      </w:r>
      <w:r w:rsidRPr="0010162C">
        <w:rPr>
          <w:i/>
          <w:lang w:eastAsia="hu-HU"/>
        </w:rPr>
        <w:t>hub</w:t>
      </w:r>
      <w:r>
        <w:rPr>
          <w:lang w:eastAsia="hu-HU"/>
        </w:rPr>
        <w:t xml:space="preserve">. A </w:t>
      </w:r>
      <w:r w:rsidRPr="0010162C">
        <w:rPr>
          <w:i/>
          <w:lang w:eastAsia="hu-HU"/>
        </w:rPr>
        <w:t>Pictures Hub</w:t>
      </w:r>
      <w:r>
        <w:rPr>
          <w:lang w:eastAsia="hu-HU"/>
        </w:rPr>
        <w:t xml:space="preserve"> kezelte a fényképeket, de nem csak a helyileg tárolt képeket, hanem amiket a felhőben és a közösségi oldalakon </w:t>
      </w:r>
      <w:r w:rsidR="0072310C">
        <w:rPr>
          <w:lang w:eastAsia="hu-HU"/>
        </w:rPr>
        <w:t xml:space="preserve">vannak </w:t>
      </w:r>
      <w:r>
        <w:rPr>
          <w:lang w:eastAsia="hu-HU"/>
        </w:rPr>
        <w:t>tárol</w:t>
      </w:r>
      <w:r w:rsidR="0072310C">
        <w:rPr>
          <w:lang w:eastAsia="hu-HU"/>
        </w:rPr>
        <w:t>va</w:t>
      </w:r>
      <w:r>
        <w:rPr>
          <w:lang w:eastAsia="hu-HU"/>
        </w:rPr>
        <w:t xml:space="preserve">. Az </w:t>
      </w:r>
      <w:r w:rsidRPr="0010162C">
        <w:rPr>
          <w:i/>
          <w:lang w:eastAsia="hu-HU"/>
        </w:rPr>
        <w:t>Xbox</w:t>
      </w:r>
      <w:r>
        <w:rPr>
          <w:lang w:eastAsia="hu-HU"/>
        </w:rPr>
        <w:t xml:space="preserve"> </w:t>
      </w:r>
      <w:r w:rsidRPr="0010162C">
        <w:rPr>
          <w:i/>
          <w:lang w:eastAsia="hu-HU"/>
        </w:rPr>
        <w:t>hub</w:t>
      </w:r>
      <w:r w:rsidR="0072310C">
        <w:rPr>
          <w:lang w:eastAsia="hu-HU"/>
        </w:rPr>
        <w:t>ban kaptak helyet a játék alkalmazások.</w:t>
      </w:r>
    </w:p>
    <w:p w14:paraId="0B67254A" w14:textId="77777777" w:rsidR="0072310C" w:rsidRDefault="0072310C" w:rsidP="00E71A40">
      <w:pPr>
        <w:rPr>
          <w:lang w:eastAsia="hu-HU"/>
        </w:rPr>
      </w:pPr>
      <w:r>
        <w:rPr>
          <w:lang w:eastAsia="hu-HU"/>
        </w:rPr>
        <w:t xml:space="preserve">A </w:t>
      </w:r>
      <w:r w:rsidRPr="0010162C">
        <w:rPr>
          <w:i/>
          <w:lang w:eastAsia="hu-HU"/>
        </w:rPr>
        <w:t>hub</w:t>
      </w:r>
      <w:r>
        <w:rPr>
          <w:lang w:eastAsia="hu-HU"/>
        </w:rPr>
        <w:t xml:space="preserve"> szolgáltatásoktól eltekintve az operációs rendszer többi része szokásos volt. Volt egy Windows Phone alkalmazásbolt, egy szokványos tárcsázó, térképek alkalmazás, amit a </w:t>
      </w:r>
      <w:r w:rsidRPr="0010162C">
        <w:rPr>
          <w:i/>
          <w:lang w:eastAsia="hu-HU"/>
        </w:rPr>
        <w:t>Bing Maps</w:t>
      </w:r>
      <w:r>
        <w:rPr>
          <w:lang w:eastAsia="hu-HU"/>
        </w:rPr>
        <w:t xml:space="preserve"> hajtott, egyszerű kamera és e-mail alkalmazás és további szokásos funkciók, amik megtalálhatóak egy modern operációs rendszerben. Különböző értesítésekről a felhasználó az elő csempék és az úgy nevezett </w:t>
      </w:r>
      <w:r w:rsidRPr="0010162C">
        <w:rPr>
          <w:i/>
          <w:lang w:eastAsia="hu-HU"/>
        </w:rPr>
        <w:t>toast</w:t>
      </w:r>
      <w:r>
        <w:rPr>
          <w:lang w:eastAsia="hu-HU"/>
        </w:rPr>
        <w:t xml:space="preserve"> értesítések formájában szerzett tudomást. </w:t>
      </w:r>
      <w:r w:rsidRPr="0010162C">
        <w:rPr>
          <w:i/>
          <w:lang w:eastAsia="hu-HU"/>
        </w:rPr>
        <w:t>Toast</w:t>
      </w:r>
      <w:r>
        <w:rPr>
          <w:lang w:eastAsia="hu-HU"/>
        </w:rPr>
        <w:t xml:space="preserve"> értesítések a készülék képernyőjének tetején jelentek meg pá</w:t>
      </w:r>
      <w:r w:rsidR="00CD64DE">
        <w:rPr>
          <w:lang w:eastAsia="hu-HU"/>
        </w:rPr>
        <w:t>r másodperc erejéig, sajnos nem volt mód arra, hogy ezeket az értesítéseket később vissza lehessen nézni.</w:t>
      </w:r>
    </w:p>
    <w:p w14:paraId="0F0E4075" w14:textId="77777777" w:rsidR="00CD64DE" w:rsidRDefault="00CD64DE" w:rsidP="00E71A40">
      <w:pPr>
        <w:rPr>
          <w:lang w:eastAsia="hu-HU"/>
        </w:rPr>
      </w:pPr>
      <w:r>
        <w:rPr>
          <w:lang w:eastAsia="hu-HU"/>
        </w:rPr>
        <w:t>Microsoft több gyártóval is szerződött, köztük a Samsung</w:t>
      </w:r>
      <w:r w:rsidR="0010162C">
        <w:rPr>
          <w:lang w:eastAsia="hu-HU"/>
        </w:rPr>
        <w:t>gal</w:t>
      </w:r>
      <w:r>
        <w:rPr>
          <w:lang w:eastAsia="hu-HU"/>
        </w:rPr>
        <w:t>, HTC</w:t>
      </w:r>
      <w:r w:rsidR="0010162C">
        <w:rPr>
          <w:lang w:eastAsia="hu-HU"/>
        </w:rPr>
        <w:t>-vel</w:t>
      </w:r>
      <w:r>
        <w:rPr>
          <w:lang w:eastAsia="hu-HU"/>
        </w:rPr>
        <w:t>, Dell</w:t>
      </w:r>
      <w:r w:rsidR="0010162C">
        <w:rPr>
          <w:lang w:eastAsia="hu-HU"/>
        </w:rPr>
        <w:t>-lel</w:t>
      </w:r>
      <w:r>
        <w:rPr>
          <w:lang w:eastAsia="hu-HU"/>
        </w:rPr>
        <w:t>, és az LG</w:t>
      </w:r>
      <w:r w:rsidR="0010162C">
        <w:rPr>
          <w:lang w:eastAsia="hu-HU"/>
        </w:rPr>
        <w:t>-vel</w:t>
      </w:r>
      <w:r>
        <w:rPr>
          <w:lang w:eastAsia="hu-HU"/>
        </w:rPr>
        <w:t>. Számos pia</w:t>
      </w:r>
      <w:r w:rsidR="004B029C">
        <w:rPr>
          <w:lang w:eastAsia="hu-HU"/>
        </w:rPr>
        <w:t>cra dobott készülék és egy nagy</w:t>
      </w:r>
      <w:r>
        <w:rPr>
          <w:lang w:eastAsia="hu-HU"/>
        </w:rPr>
        <w:t>vállal</w:t>
      </w:r>
      <w:r w:rsidR="0010162C">
        <w:rPr>
          <w:lang w:eastAsia="hu-HU"/>
        </w:rPr>
        <w:t>a</w:t>
      </w:r>
      <w:r>
        <w:rPr>
          <w:lang w:eastAsia="hu-HU"/>
        </w:rPr>
        <w:t>t, mint a Microsoft</w:t>
      </w:r>
      <w:r w:rsidR="0010162C">
        <w:rPr>
          <w:lang w:eastAsia="hu-HU"/>
        </w:rPr>
        <w:t>,</w:t>
      </w:r>
      <w:r>
        <w:rPr>
          <w:lang w:eastAsia="hu-HU"/>
        </w:rPr>
        <w:t xml:space="preserve"> ellenére a Windows Phone 7 nem szerepelt sikeresen az eladások terén. Ennek két fő oka volt, Microsoft és a fejlesztők. Microsoft egy nagyon lezárt platformot készített, ahol a felhasználónak és a fejlesztőknek egyaránt kevés mozgásteret hagyott.</w:t>
      </w:r>
      <w:r w:rsidR="002428FF">
        <w:rPr>
          <w:lang w:eastAsia="hu-HU"/>
        </w:rPr>
        <w:t xml:space="preserve"> A fejlesztők, a számukra bocsátott </w:t>
      </w:r>
      <w:r w:rsidR="002428FF" w:rsidRPr="003859DE">
        <w:rPr>
          <w:lang w:eastAsia="hu-HU"/>
        </w:rPr>
        <w:t>API</w:t>
      </w:r>
      <w:r w:rsidR="002428FF">
        <w:rPr>
          <w:lang w:eastAsia="hu-HU"/>
        </w:rPr>
        <w:t xml:space="preserve"> segítségével nem voltak képesek egyes alkalmazások, mint például egy videó szerkesztő vagy egy komolyabb zene lejátszó alkalmazás elkészítésére. Egy gyors, folyékony, de funkcionalitásban limitált operációs rendszert </w:t>
      </w:r>
      <w:r w:rsidR="0010162C">
        <w:rPr>
          <w:lang w:eastAsia="hu-HU"/>
        </w:rPr>
        <w:t>alkotott</w:t>
      </w:r>
      <w:r w:rsidR="002428FF">
        <w:rPr>
          <w:lang w:eastAsia="hu-HU"/>
        </w:rPr>
        <w:t xml:space="preserve"> a Microsoft, ami sürgős frissítésre szorult, ha versenyben akart maradni az iOS és </w:t>
      </w:r>
      <w:r w:rsidR="0010162C">
        <w:rPr>
          <w:lang w:eastAsia="hu-HU"/>
        </w:rPr>
        <w:t xml:space="preserve">az </w:t>
      </w:r>
      <w:r w:rsidR="002428FF">
        <w:rPr>
          <w:lang w:eastAsia="hu-HU"/>
        </w:rPr>
        <w:t>Androiddal szemben.</w:t>
      </w:r>
    </w:p>
    <w:p w14:paraId="30CB814D" w14:textId="77777777" w:rsidR="00B51936" w:rsidRDefault="00B51936" w:rsidP="00364300">
      <w:pPr>
        <w:pStyle w:val="Heading3"/>
      </w:pPr>
      <w:bookmarkStart w:id="65" w:name="_Toc406076045"/>
      <w:r>
        <w:t>Windows Phone 7 frissítései</w:t>
      </w:r>
      <w:bookmarkEnd w:id="65"/>
    </w:p>
    <w:p w14:paraId="0A2C34AD" w14:textId="77777777" w:rsidR="00B51936" w:rsidRDefault="00B51936" w:rsidP="00FB2992">
      <w:pPr>
        <w:ind w:firstLine="0"/>
        <w:rPr>
          <w:lang w:eastAsia="hu-HU"/>
        </w:rPr>
      </w:pPr>
      <w:r>
        <w:rPr>
          <w:lang w:eastAsia="hu-HU"/>
        </w:rPr>
        <w:t>Az első frissítés csomag</w:t>
      </w:r>
      <w:r w:rsidR="00B818D4">
        <w:rPr>
          <w:lang w:eastAsia="hu-HU"/>
        </w:rPr>
        <w:t xml:space="preserve"> 2011-ben érkezett </w:t>
      </w:r>
      <w:r w:rsidR="00B818D4" w:rsidRPr="0010162C">
        <w:rPr>
          <w:i/>
          <w:lang w:eastAsia="hu-HU"/>
        </w:rPr>
        <w:t>NoDo</w:t>
      </w:r>
      <w:r w:rsidR="00B818D4">
        <w:rPr>
          <w:lang w:eastAsia="hu-HU"/>
        </w:rPr>
        <w:t xml:space="preserve"> kódnéven, számos kisebb újítást hozott a platformnak, köztük a másolás és beillesztés funkció, tovább fejlesztett többszálú munkavégzés és számos hibajavítás az operációs rendszer számára.</w:t>
      </w:r>
    </w:p>
    <w:p w14:paraId="5CED922F" w14:textId="77777777" w:rsidR="00FB2992" w:rsidRDefault="00FB2992" w:rsidP="00B51936">
      <w:pPr>
        <w:rPr>
          <w:lang w:eastAsia="hu-HU"/>
        </w:rPr>
      </w:pPr>
      <w:r>
        <w:rPr>
          <w:lang w:eastAsia="hu-HU"/>
        </w:rPr>
        <w:lastRenderedPageBreak/>
        <w:t>2011. február 11-én Londonban Steve Ballmer, a Microsoft akkori vezérigazgatója, és Stephen Elop, a Nokia akkori vezérigazgatója bejelentették vállalataik közös együttműködését, mely során Windows Phone vált a Nokia készülékek első számú operációs rendszerévé lecserélve a Symbiant. Ezáltal Nokia a Windows Phone első számú támogatójává vált és meghozta azt a löketet a platformnak, amire szüksége volt.</w:t>
      </w:r>
    </w:p>
    <w:p w14:paraId="210DFDE7" w14:textId="77777777" w:rsidR="00A1051A" w:rsidRDefault="00FB2992" w:rsidP="00B51936">
      <w:pPr>
        <w:rPr>
          <w:lang w:eastAsia="hu-HU"/>
        </w:rPr>
      </w:pPr>
      <w:r>
        <w:rPr>
          <w:lang w:eastAsia="hu-HU"/>
        </w:rPr>
        <w:t>Egy évvel a Windows Phone 7 leleplezése után megérkezett az első jelentős frissítés, a Windows Phone 7.5</w:t>
      </w:r>
      <w:r w:rsidR="004F0D9E">
        <w:rPr>
          <w:lang w:eastAsia="hu-HU"/>
        </w:rPr>
        <w:t xml:space="preserve">. Ez a frissítés a </w:t>
      </w:r>
      <w:r w:rsidR="004F0D9E" w:rsidRPr="0010162C">
        <w:rPr>
          <w:i/>
          <w:lang w:eastAsia="hu-HU"/>
        </w:rPr>
        <w:t>Mango</w:t>
      </w:r>
      <w:r w:rsidR="004F0D9E">
        <w:rPr>
          <w:lang w:eastAsia="hu-HU"/>
        </w:rPr>
        <w:t xml:space="preserve"> nevet kapta és 500 új funkcióval büszkélkedhetett. Az élő csempéket újra élesztették, </w:t>
      </w:r>
      <w:r w:rsidR="004F0D9E" w:rsidRPr="0010162C">
        <w:rPr>
          <w:i/>
          <w:lang w:eastAsia="hu-HU"/>
        </w:rPr>
        <w:t>Mango</w:t>
      </w:r>
      <w:r w:rsidR="004F0D9E">
        <w:rPr>
          <w:lang w:eastAsia="hu-HU"/>
        </w:rPr>
        <w:t xml:space="preserve"> segítségével gyakrabban frissíthetik az alkalmazások csempéiket és lehetővé tették a hivatkozást az alkalmazás különböző pontjaira. A kezdőképernyő sokkal változatosabbá vált ezen módosítások sor</w:t>
      </w:r>
      <w:r w:rsidR="004B029C">
        <w:rPr>
          <w:lang w:eastAsia="hu-HU"/>
        </w:rPr>
        <w:t>án. Az alkalmazáslistában helye</w:t>
      </w:r>
      <w:r w:rsidR="004F0D9E">
        <w:rPr>
          <w:lang w:eastAsia="hu-HU"/>
        </w:rPr>
        <w:t>t kapott egy ugrólista, aminek segítségével egy betű megnyomásával, az ezzel a betűvel kezdődő nevű alkalmazásokhoz ugorhat a felhasználó.</w:t>
      </w:r>
      <w:r w:rsidR="001D1164">
        <w:rPr>
          <w:lang w:eastAsia="hu-HU"/>
        </w:rPr>
        <w:t xml:space="preserve"> Az üzenetek alkalmazást felváltotta az üzenetek </w:t>
      </w:r>
      <w:r w:rsidR="001D1164" w:rsidRPr="0010162C">
        <w:rPr>
          <w:i/>
          <w:lang w:eastAsia="hu-HU"/>
        </w:rPr>
        <w:t>hub</w:t>
      </w:r>
      <w:r w:rsidR="001D1164">
        <w:rPr>
          <w:lang w:eastAsia="hu-HU"/>
        </w:rPr>
        <w:t xml:space="preserve">, amiben az sms, Facebook és Windows </w:t>
      </w:r>
      <w:r w:rsidR="001D1164" w:rsidRPr="0010162C">
        <w:rPr>
          <w:i/>
          <w:lang w:eastAsia="hu-HU"/>
        </w:rPr>
        <w:t>messenger</w:t>
      </w:r>
      <w:r w:rsidR="001D1164">
        <w:rPr>
          <w:lang w:eastAsia="hu-HU"/>
        </w:rPr>
        <w:t xml:space="preserve"> üzenetek kerültek egy fedél alá. Új funkciókkal bővült a </w:t>
      </w:r>
      <w:r w:rsidR="001D1164" w:rsidRPr="0010162C">
        <w:rPr>
          <w:i/>
          <w:lang w:eastAsia="hu-HU"/>
        </w:rPr>
        <w:t>Bing</w:t>
      </w:r>
      <w:r w:rsidR="001D1164">
        <w:rPr>
          <w:lang w:eastAsia="hu-HU"/>
        </w:rPr>
        <w:t xml:space="preserve"> kereső szolgáltatása is, zenefelismerés</w:t>
      </w:r>
      <w:r w:rsidR="00BB1B18">
        <w:rPr>
          <w:lang w:eastAsia="hu-HU"/>
        </w:rPr>
        <w:t>, QR kód szkennelés, és helyzet alapú</w:t>
      </w:r>
      <w:r w:rsidR="001D1164">
        <w:rPr>
          <w:lang w:eastAsia="hu-HU"/>
        </w:rPr>
        <w:t xml:space="preserve"> keresés. Az alkalmazások közötti váltást jelentősen megkönnyítette a </w:t>
      </w:r>
      <w:r w:rsidR="001D1164" w:rsidRPr="00BB1B18">
        <w:rPr>
          <w:i/>
          <w:lang w:eastAsia="hu-HU"/>
        </w:rPr>
        <w:t>Mango</w:t>
      </w:r>
      <w:r w:rsidR="001D1164">
        <w:rPr>
          <w:lang w:eastAsia="hu-HU"/>
        </w:rPr>
        <w:t xml:space="preserve"> frissítés</w:t>
      </w:r>
      <w:r w:rsidR="00A1051A">
        <w:rPr>
          <w:lang w:eastAsia="hu-HU"/>
        </w:rPr>
        <w:t>, a vissza gomb lent tartásával könnyedén válthat a felhasználó a már futó alkalmazások között.</w:t>
      </w:r>
    </w:p>
    <w:p w14:paraId="30D23ED1" w14:textId="1E5ADC15" w:rsidR="00AD6AB6" w:rsidRDefault="00A1051A" w:rsidP="00B51936">
      <w:pPr>
        <w:rPr>
          <w:lang w:eastAsia="hu-HU"/>
        </w:rPr>
      </w:pPr>
      <w:r>
        <w:rPr>
          <w:lang w:eastAsia="hu-HU"/>
        </w:rPr>
        <w:t>A platform egy évvel a megjelenés után még mindig nagyon kevés alkalmazással rendelkezett, sok ismert alkalmazásnak nem volt Windows Phone változata vagy csak egy nagyon gyenge változata volt az Android és iOS párjának.</w:t>
      </w:r>
      <w:r w:rsidR="00C13451">
        <w:rPr>
          <w:lang w:eastAsia="hu-HU"/>
        </w:rPr>
        <w:t xml:space="preserve"> Ezzel egyetemben a Windows Phone 7.5-ből hiányzott néhány funkció, melyek hiánya okozta frusztráció hozzáadódott az alkalmazás hézaghoz és lassan elvette a kedvét azoktól is, akik pozitívan álltak a </w:t>
      </w:r>
      <w:r w:rsidR="00E73546">
        <w:rPr>
          <w:lang w:eastAsia="hu-HU"/>
        </w:rPr>
        <w:t>rendszerhez</w:t>
      </w:r>
      <w:r w:rsidR="00C13451">
        <w:rPr>
          <w:lang w:eastAsia="hu-HU"/>
        </w:rPr>
        <w:t>.</w:t>
      </w:r>
    </w:p>
    <w:p w14:paraId="0CC09EBD" w14:textId="77777777" w:rsidR="00C13451" w:rsidRDefault="00C13451" w:rsidP="00B51936">
      <w:pPr>
        <w:rPr>
          <w:lang w:eastAsia="hu-HU"/>
        </w:rPr>
      </w:pPr>
      <w:r>
        <w:rPr>
          <w:lang w:eastAsia="hu-HU"/>
        </w:rPr>
        <w:t xml:space="preserve">Nokia is hozzálátott a Windows Phone készülékeinek piacra dobáshoz, mint például a Nokia Lumia 800 és 900. A Tango frissítés lehetővé tette az alsó kategóriás készülékek </w:t>
      </w:r>
      <w:r w:rsidR="00BB1B18">
        <w:rPr>
          <w:lang w:eastAsia="hu-HU"/>
        </w:rPr>
        <w:t>támogatását</w:t>
      </w:r>
      <w:r>
        <w:rPr>
          <w:lang w:eastAsia="hu-HU"/>
        </w:rPr>
        <w:t xml:space="preserve"> Windows Phone operációs rendszerrel. Nokia ezt kihasználva piacra dobott három Lumia készüléket, a</w:t>
      </w:r>
      <w:r w:rsidR="001C3A0A">
        <w:rPr>
          <w:lang w:eastAsia="hu-HU"/>
        </w:rPr>
        <w:t>z</w:t>
      </w:r>
      <w:r>
        <w:rPr>
          <w:lang w:eastAsia="hu-HU"/>
        </w:rPr>
        <w:t xml:space="preserve"> 510-et, 610-et és a 710-et.</w:t>
      </w:r>
    </w:p>
    <w:p w14:paraId="54965EB9" w14:textId="77777777" w:rsidR="00C13451" w:rsidRDefault="00C13451" w:rsidP="00B51936">
      <w:pPr>
        <w:rPr>
          <w:lang w:eastAsia="hu-HU"/>
        </w:rPr>
      </w:pPr>
      <w:r>
        <w:rPr>
          <w:lang w:eastAsia="hu-HU"/>
        </w:rPr>
        <w:t>Az utolsó frissítés a 7.8-as volt. A felhasználói felületet változtatták meg, hogy jobban hason</w:t>
      </w:r>
      <w:r w:rsidR="00BB1B18">
        <w:rPr>
          <w:lang w:eastAsia="hu-HU"/>
        </w:rPr>
        <w:t>lítson a Windows Phone 8-hoz, a csempék új</w:t>
      </w:r>
      <w:r>
        <w:rPr>
          <w:lang w:eastAsia="hu-HU"/>
        </w:rPr>
        <w:t xml:space="preserve"> színek</w:t>
      </w:r>
      <w:r w:rsidR="00BB1B18">
        <w:rPr>
          <w:lang w:eastAsia="hu-HU"/>
        </w:rPr>
        <w:t xml:space="preserve">et és méreteket </w:t>
      </w:r>
      <w:r w:rsidR="00BB1B18">
        <w:rPr>
          <w:lang w:eastAsia="hu-HU"/>
        </w:rPr>
        <w:lastRenderedPageBreak/>
        <w:t>kaptak</w:t>
      </w:r>
      <w:r>
        <w:rPr>
          <w:lang w:eastAsia="hu-HU"/>
        </w:rPr>
        <w:t>. Hardveres okok miatt a Windows Phone 7-es készülékek nem frissíthetők Windows Phone 8-ra</w:t>
      </w:r>
      <w:r w:rsidR="009D5C52">
        <w:rPr>
          <w:lang w:eastAsia="hu-HU"/>
        </w:rPr>
        <w:t>.</w:t>
      </w:r>
    </w:p>
    <w:p w14:paraId="27BCC38A" w14:textId="77777777" w:rsidR="009D5C52" w:rsidRDefault="009D5C52" w:rsidP="00364300">
      <w:pPr>
        <w:pStyle w:val="Heading3"/>
      </w:pPr>
      <w:bookmarkStart w:id="66" w:name="_Toc406076046"/>
      <w:r>
        <w:t>Windows Phone 8</w:t>
      </w:r>
      <w:bookmarkEnd w:id="66"/>
    </w:p>
    <w:p w14:paraId="0FA640EE" w14:textId="77777777" w:rsidR="009D5C52" w:rsidRDefault="009D5C52" w:rsidP="00DE3DC1">
      <w:pPr>
        <w:ind w:firstLine="0"/>
        <w:rPr>
          <w:lang w:eastAsia="hu-HU"/>
        </w:rPr>
      </w:pPr>
      <w:r>
        <w:rPr>
          <w:lang w:eastAsia="hu-HU"/>
        </w:rPr>
        <w:t>A platform következő generációját 2012. október 29-én mutatták be. A Windows Phone 8 lecserélte a Windows CE alapú architektúrát Windows NT kernel</w:t>
      </w:r>
      <w:r w:rsidR="0064719B">
        <w:rPr>
          <w:lang w:eastAsia="hu-HU"/>
        </w:rPr>
        <w:t xml:space="preserve"> alapúra</w:t>
      </w:r>
      <w:r>
        <w:rPr>
          <w:lang w:eastAsia="hu-HU"/>
        </w:rPr>
        <w:t xml:space="preserve">, </w:t>
      </w:r>
      <w:r w:rsidR="0064719B">
        <w:rPr>
          <w:lang w:eastAsia="hu-HU"/>
        </w:rPr>
        <w:t>ezáltal</w:t>
      </w:r>
      <w:r>
        <w:rPr>
          <w:lang w:eastAsia="hu-HU"/>
        </w:rPr>
        <w:t xml:space="preserve"> sok közös komponenst megoszt a Windows 8-cal</w:t>
      </w:r>
      <w:r w:rsidR="0064719B">
        <w:rPr>
          <w:lang w:eastAsia="hu-HU"/>
        </w:rPr>
        <w:t>, közelebb hozva a két platformot egymáshoz. Ez az egyesítés azzal az árral járt, hogy a Windows Phone 7-ről nem lehetett 8-ra frissíteni.</w:t>
      </w:r>
    </w:p>
    <w:p w14:paraId="78159BFC" w14:textId="77777777" w:rsidR="00130F90" w:rsidRDefault="00130F90" w:rsidP="00DE3DC1">
      <w:pPr>
        <w:keepNext/>
        <w:ind w:firstLine="0"/>
        <w:jc w:val="center"/>
      </w:pPr>
      <w:r>
        <w:rPr>
          <w:noProof/>
          <w:lang w:eastAsia="hu-HU"/>
        </w:rPr>
        <w:drawing>
          <wp:inline distT="0" distB="0" distL="0" distR="0" wp14:anchorId="262E21AE" wp14:editId="52CED42C">
            <wp:extent cx="4229100" cy="2587818"/>
            <wp:effectExtent l="19050" t="0" r="0" b="0"/>
            <wp:docPr id="2" name="Kép 2" descr="H:\Szakdolgozat\forrás\Képek\windows phone 8 920 820 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zakdolgozat\forrás\Képek\windows phone 8 920 820 620.jpg"/>
                    <pic:cNvPicPr>
                      <a:picLocks noChangeAspect="1" noChangeArrowheads="1"/>
                    </pic:cNvPicPr>
                  </pic:nvPicPr>
                  <pic:blipFill>
                    <a:blip r:embed="rId14" cstate="print"/>
                    <a:srcRect/>
                    <a:stretch>
                      <a:fillRect/>
                    </a:stretch>
                  </pic:blipFill>
                  <pic:spPr bwMode="auto">
                    <a:xfrm>
                      <a:off x="0" y="0"/>
                      <a:ext cx="4229100" cy="2587818"/>
                    </a:xfrm>
                    <a:prstGeom prst="rect">
                      <a:avLst/>
                    </a:prstGeom>
                    <a:noFill/>
                    <a:ln w="9525">
                      <a:noFill/>
                      <a:miter lim="800000"/>
                      <a:headEnd/>
                      <a:tailEnd/>
                    </a:ln>
                  </pic:spPr>
                </pic:pic>
              </a:graphicData>
            </a:graphic>
          </wp:inline>
        </w:drawing>
      </w:r>
    </w:p>
    <w:p w14:paraId="700E1538" w14:textId="65949101" w:rsidR="00130F90" w:rsidRDefault="002C44FB" w:rsidP="001A5B2E">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67" w:name="_Toc406111967"/>
      <w:r w:rsidR="00712BA7">
        <w:rPr>
          <w:lang w:eastAsia="hu-HU"/>
        </w:rPr>
        <w:t>3</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2</w:t>
      </w:r>
      <w:r>
        <w:rPr>
          <w:lang w:eastAsia="hu-HU"/>
        </w:rPr>
        <w:fldChar w:fldCharType="end"/>
      </w:r>
      <w:r w:rsidR="00130F90">
        <w:t>. ábra Windows Phone 8-as készülékek, balról jobbra: Nokia Lumia 920, Nokia Lumia 820, Nokia Lumia 620</w:t>
      </w:r>
      <w:bookmarkEnd w:id="67"/>
    </w:p>
    <w:p w14:paraId="6750FD27" w14:textId="77777777" w:rsidR="0064719B" w:rsidRDefault="0064719B" w:rsidP="009D5C52">
      <w:pPr>
        <w:rPr>
          <w:lang w:eastAsia="hu-HU"/>
        </w:rPr>
      </w:pPr>
      <w:r>
        <w:rPr>
          <w:lang w:eastAsia="hu-HU"/>
        </w:rPr>
        <w:t>Windows Phone 8 számos módon korszerűsítette a platformot. Elsők között hardveres újítások kaptak helyet. Lehetővé tette a készülékek bővítését SD kártyákkal</w:t>
      </w:r>
      <w:r w:rsidR="007D00FD">
        <w:rPr>
          <w:lang w:eastAsia="hu-HU"/>
        </w:rPr>
        <w:t>, az operációs rendszer támogatja az NFC, HD kijelzők és 16 GB-nál nagyobb tárhelyek használatát. Ezen változtatások segítségével a készülékek gyártói a legújabb hardveres specifikációkkal dobhatták piacra termékeiket.</w:t>
      </w:r>
    </w:p>
    <w:p w14:paraId="290CAC18" w14:textId="77777777" w:rsidR="007D00FD" w:rsidRDefault="007D00FD" w:rsidP="009D5C52">
      <w:pPr>
        <w:rPr>
          <w:lang w:eastAsia="hu-HU"/>
        </w:rPr>
      </w:pPr>
      <w:r>
        <w:rPr>
          <w:lang w:eastAsia="hu-HU"/>
        </w:rPr>
        <w:t>Szoftveres szempontból a legszembetűnőbb változás a kezdőképernyőn</w:t>
      </w:r>
      <w:r w:rsidR="00BB1B18">
        <w:rPr>
          <w:lang w:eastAsia="hu-HU"/>
        </w:rPr>
        <w:t xml:space="preserve"> volt</w:t>
      </w:r>
      <w:r>
        <w:rPr>
          <w:lang w:eastAsia="hu-HU"/>
        </w:rPr>
        <w:t xml:space="preserve"> látható. Több testre szabhatási lehetőség áll</w:t>
      </w:r>
      <w:r w:rsidR="00BB1B18">
        <w:rPr>
          <w:lang w:eastAsia="hu-HU"/>
        </w:rPr>
        <w:t>t</w:t>
      </w:r>
      <w:r>
        <w:rPr>
          <w:lang w:eastAsia="hu-HU"/>
        </w:rPr>
        <w:t xml:space="preserve"> rendel</w:t>
      </w:r>
      <w:r w:rsidR="00BB1B18">
        <w:rPr>
          <w:lang w:eastAsia="hu-HU"/>
        </w:rPr>
        <w:t>kezésre. 20 féle szín közül lehetet</w:t>
      </w:r>
      <w:r>
        <w:rPr>
          <w:lang w:eastAsia="hu-HU"/>
        </w:rPr>
        <w:t>t választani. Windows Phone 8 lehetővé tette az élő csempék méretének megváltoztatását. Három méret közül választhat a felhasználó, a legkisebb csempe méret egy ikonnak felelt meg, a közepes méretű csempékre kevés információt, míg a legnagyobb, avagy széles csempére több információt lehet elhelyezni.</w:t>
      </w:r>
    </w:p>
    <w:p w14:paraId="6632CFE9" w14:textId="77777777" w:rsidR="007D00FD" w:rsidRDefault="007D00FD" w:rsidP="009D5C52">
      <w:pPr>
        <w:rPr>
          <w:lang w:eastAsia="hu-HU"/>
        </w:rPr>
      </w:pPr>
      <w:r>
        <w:rPr>
          <w:lang w:eastAsia="hu-HU"/>
        </w:rPr>
        <w:lastRenderedPageBreak/>
        <w:t xml:space="preserve">Microsoft kibővítette </w:t>
      </w:r>
      <w:r w:rsidRPr="00BB1B18">
        <w:rPr>
          <w:i/>
          <w:lang w:eastAsia="hu-HU"/>
        </w:rPr>
        <w:t>Xbox</w:t>
      </w:r>
      <w:r>
        <w:rPr>
          <w:lang w:eastAsia="hu-HU"/>
        </w:rPr>
        <w:t xml:space="preserve"> </w:t>
      </w:r>
      <w:r w:rsidR="00AD0CDB">
        <w:rPr>
          <w:lang w:eastAsia="hu-HU"/>
        </w:rPr>
        <w:t xml:space="preserve">szolgáltatásait, most már nem csak a játékok </w:t>
      </w:r>
      <w:r w:rsidR="00AD0CDB" w:rsidRPr="00BB1B18">
        <w:rPr>
          <w:i/>
          <w:lang w:eastAsia="hu-HU"/>
        </w:rPr>
        <w:t>hub</w:t>
      </w:r>
      <w:r w:rsidR="00AD0CDB">
        <w:rPr>
          <w:lang w:eastAsia="hu-HU"/>
        </w:rPr>
        <w:t xml:space="preserve">ban található meg, hanem a Zenék és Videók </w:t>
      </w:r>
      <w:r w:rsidR="00AD0CDB" w:rsidRPr="00BB1B18">
        <w:rPr>
          <w:i/>
          <w:lang w:eastAsia="hu-HU"/>
        </w:rPr>
        <w:t>hub</w:t>
      </w:r>
      <w:r w:rsidR="00AD0CDB">
        <w:rPr>
          <w:lang w:eastAsia="hu-HU"/>
        </w:rPr>
        <w:t>ban is. Utóbbi váltotta fel a Zune-t, egyesek örömére, mások bosszúságára.</w:t>
      </w:r>
    </w:p>
    <w:p w14:paraId="465F0A84" w14:textId="77777777" w:rsidR="00AD0CDB" w:rsidRDefault="00AD0CDB" w:rsidP="009D5C52">
      <w:pPr>
        <w:rPr>
          <w:lang w:eastAsia="hu-HU"/>
        </w:rPr>
      </w:pPr>
      <w:r>
        <w:rPr>
          <w:lang w:eastAsia="hu-HU"/>
        </w:rPr>
        <w:t>Családi funkciók is kerültek bevezetésre, köztük az úgy nevezett Gyerek sarok. Ez egy a telefon többi részétől elzárt részt képe</w:t>
      </w:r>
      <w:r w:rsidR="00BB1B18">
        <w:rPr>
          <w:lang w:eastAsia="hu-HU"/>
        </w:rPr>
        <w:t>z az operációs rendszerben</w:t>
      </w:r>
      <w:r>
        <w:rPr>
          <w:lang w:eastAsia="hu-HU"/>
        </w:rPr>
        <w:t>, ahol a telefon gazdája beállíthatja, hogy milyen alkalmazásokhoz, milyen zenékhez, videókhoz lehet hozzá férni innen a Gyerek sarokból. Ezáltal megóvva a gyermeket az ártalmas tartalmaktól és kizárja a lehetőséget, hogy a gyermek átállítsa a telefon beállításait, vagy nem kívánt hívást kezdeményezzen a telefonon.</w:t>
      </w:r>
    </w:p>
    <w:p w14:paraId="472340DF" w14:textId="77777777" w:rsidR="00AD0CDB" w:rsidRDefault="00AD0CDB" w:rsidP="009D5C52">
      <w:pPr>
        <w:rPr>
          <w:lang w:eastAsia="hu-HU"/>
        </w:rPr>
      </w:pPr>
      <w:r>
        <w:rPr>
          <w:lang w:eastAsia="hu-HU"/>
        </w:rPr>
        <w:t>Windows Phone 8 beépített pénztárca alkalmazással is rendelkezik, a felhasználó megadhat különféle bank és hitel kártyáinak adatait. Így az alkalmazásboltban az itt megadott kártyákkal tud fizetni.</w:t>
      </w:r>
    </w:p>
    <w:p w14:paraId="2E7C7977" w14:textId="77777777" w:rsidR="00AD0CDB" w:rsidRDefault="00AD0CDB" w:rsidP="009D5C52">
      <w:pPr>
        <w:rPr>
          <w:lang w:eastAsia="hu-HU"/>
        </w:rPr>
      </w:pPr>
      <w:r>
        <w:rPr>
          <w:lang w:eastAsia="hu-HU"/>
        </w:rPr>
        <w:t>Az operációs rendszer alapértelmezett internetes böngészője az Internet Explorer 10 lett, ami sajnos sok alapvető funkció</w:t>
      </w:r>
      <w:r w:rsidR="007E7A95">
        <w:rPr>
          <w:lang w:eastAsia="hu-HU"/>
        </w:rPr>
        <w:t xml:space="preserve"> nélkül érkezett a rendszerre. </w:t>
      </w:r>
      <w:r>
        <w:rPr>
          <w:lang w:eastAsia="hu-HU"/>
        </w:rPr>
        <w:t>Apró újí</w:t>
      </w:r>
      <w:r w:rsidR="00BB1B18">
        <w:rPr>
          <w:lang w:eastAsia="hu-HU"/>
        </w:rPr>
        <w:t>tásokat kapott az Office hub és</w:t>
      </w:r>
      <w:r>
        <w:rPr>
          <w:lang w:eastAsia="hu-HU"/>
        </w:rPr>
        <w:t xml:space="preserve"> javult a OneDrive integráció</w:t>
      </w:r>
      <w:r w:rsidR="00BB1B18">
        <w:rPr>
          <w:lang w:eastAsia="hu-HU"/>
        </w:rPr>
        <w:t xml:space="preserve"> is</w:t>
      </w:r>
      <w:r w:rsidR="007E7A95">
        <w:rPr>
          <w:lang w:eastAsia="hu-HU"/>
        </w:rPr>
        <w:t>. Lehetőség van térképek letöltésére, hogy kapcsolat nélküli módban is használhatóak legyenek.</w:t>
      </w:r>
    </w:p>
    <w:p w14:paraId="784C8486" w14:textId="2DB7EFB3" w:rsidR="007E7A95" w:rsidRDefault="007E7A95" w:rsidP="007E7A95">
      <w:pPr>
        <w:rPr>
          <w:lang w:eastAsia="hu-HU"/>
        </w:rPr>
      </w:pPr>
      <w:r>
        <w:rPr>
          <w:lang w:eastAsia="hu-HU"/>
        </w:rPr>
        <w:t>Minden előnyével és hátrányával együtt az operációs rendszer még mindig zárt volt. Ennek egyik hátránya az volt, hogy a felhasználók képtelenek voltak megoldani a tárhely menedzsment hibáját. Használat során az átmenetileg tárolt adatok nem törlődtek a telefonról, lassan megtelítve annak belső tárhelyét, míg nem szinte használhatatlanná téve a készüléket. Csak is a telefon visszaállítása gyári beállításokra oldotta meg a problémát, ilyenkor minden felhasználói adat törlődik a készülékről. Ez a hib</w:t>
      </w:r>
      <w:r w:rsidR="001C3A0A">
        <w:rPr>
          <w:lang w:eastAsia="hu-HU"/>
        </w:rPr>
        <w:t xml:space="preserve">a nem volt annyira súlyos a 16 </w:t>
      </w:r>
      <w:r>
        <w:rPr>
          <w:lang w:eastAsia="hu-HU"/>
        </w:rPr>
        <w:t>GB vagy annál nagyobb belső tárhellye</w:t>
      </w:r>
      <w:r w:rsidR="00E73546">
        <w:rPr>
          <w:lang w:eastAsia="hu-HU"/>
        </w:rPr>
        <w:t>l rendelkező készülékeknél. A</w:t>
      </w:r>
      <w:r>
        <w:rPr>
          <w:lang w:eastAsia="hu-HU"/>
        </w:rPr>
        <w:t xml:space="preserve"> hiba egészen a 8.1-es frissítésig</w:t>
      </w:r>
      <w:r w:rsidR="00E73546">
        <w:rPr>
          <w:lang w:eastAsia="hu-HU"/>
        </w:rPr>
        <w:t xml:space="preserve"> fent állt</w:t>
      </w:r>
      <w:r>
        <w:rPr>
          <w:lang w:eastAsia="hu-HU"/>
        </w:rPr>
        <w:t>.</w:t>
      </w:r>
    </w:p>
    <w:p w14:paraId="2A84EEA9" w14:textId="77777777" w:rsidR="007E7A95" w:rsidRDefault="007E7A95" w:rsidP="007E7A95">
      <w:pPr>
        <w:rPr>
          <w:lang w:eastAsia="hu-HU"/>
        </w:rPr>
      </w:pPr>
      <w:r>
        <w:rPr>
          <w:lang w:eastAsia="hu-HU"/>
        </w:rPr>
        <w:t>Windows Phone 8 hasonló gondokkal küszködött, mint elődje.</w:t>
      </w:r>
      <w:r w:rsidR="00D54384">
        <w:rPr>
          <w:lang w:eastAsia="hu-HU"/>
        </w:rPr>
        <w:t xml:space="preserve"> A motorház alatt ugyan nagy változások mentek végbe, de a felhasználói élmény alapvetően nem változott</w:t>
      </w:r>
      <w:r w:rsidR="00BB1B18">
        <w:rPr>
          <w:lang w:eastAsia="hu-HU"/>
        </w:rPr>
        <w:t xml:space="preserve"> meg</w:t>
      </w:r>
      <w:r w:rsidR="00D54384">
        <w:rPr>
          <w:lang w:eastAsia="hu-HU"/>
        </w:rPr>
        <w:t xml:space="preserve">. Még mindig nem volt értesítési központ, nem volt támogatás videó fájlok szerkesztésére. Az alkalmazások hiánya itt is ugyan </w:t>
      </w:r>
      <w:r w:rsidR="00BB1B18">
        <w:rPr>
          <w:lang w:eastAsia="hu-HU"/>
        </w:rPr>
        <w:t>úgy érezhető volt, mint elődjénél</w:t>
      </w:r>
      <w:r w:rsidR="00D54384">
        <w:rPr>
          <w:lang w:eastAsia="hu-HU"/>
        </w:rPr>
        <w:t xml:space="preserve">. </w:t>
      </w:r>
    </w:p>
    <w:p w14:paraId="48C4851D" w14:textId="7061A2D3" w:rsidR="00D54384" w:rsidRDefault="00D54384" w:rsidP="007E7A95">
      <w:pPr>
        <w:rPr>
          <w:lang w:eastAsia="hu-HU"/>
        </w:rPr>
      </w:pPr>
      <w:r>
        <w:rPr>
          <w:lang w:eastAsia="hu-HU"/>
        </w:rPr>
        <w:t xml:space="preserve">Csak négy </w:t>
      </w:r>
      <w:r w:rsidR="001C3A0A">
        <w:rPr>
          <w:lang w:eastAsia="hu-HU"/>
        </w:rPr>
        <w:t>készülékgyártó</w:t>
      </w:r>
      <w:r>
        <w:rPr>
          <w:lang w:eastAsia="hu-HU"/>
        </w:rPr>
        <w:t xml:space="preserve"> képviselte magát Windows Phone 8 fronton, közt</w:t>
      </w:r>
      <w:r w:rsidR="00BB1B18">
        <w:rPr>
          <w:lang w:eastAsia="hu-HU"/>
        </w:rPr>
        <w:t>ük elsőként a Nokia, őt követte a</w:t>
      </w:r>
      <w:r>
        <w:rPr>
          <w:lang w:eastAsia="hu-HU"/>
        </w:rPr>
        <w:t xml:space="preserve"> HTC,</w:t>
      </w:r>
      <w:r w:rsidR="00BB1B18">
        <w:rPr>
          <w:lang w:eastAsia="hu-HU"/>
        </w:rPr>
        <w:t xml:space="preserve"> a</w:t>
      </w:r>
      <w:r>
        <w:rPr>
          <w:lang w:eastAsia="hu-HU"/>
        </w:rPr>
        <w:t xml:space="preserve"> Samsung és </w:t>
      </w:r>
      <w:r w:rsidR="00BB1B18">
        <w:rPr>
          <w:lang w:eastAsia="hu-HU"/>
        </w:rPr>
        <w:t xml:space="preserve">a </w:t>
      </w:r>
      <w:r>
        <w:rPr>
          <w:lang w:eastAsia="hu-HU"/>
        </w:rPr>
        <w:t>Huawei. Nokia készülékek teljessé</w:t>
      </w:r>
      <w:r w:rsidR="00BB1B18">
        <w:rPr>
          <w:lang w:eastAsia="hu-HU"/>
        </w:rPr>
        <w:t>g</w:t>
      </w:r>
      <w:r>
        <w:rPr>
          <w:lang w:eastAsia="hu-HU"/>
        </w:rPr>
        <w:t xml:space="preserve">gel dominálták a piacot Windows Phone berkekben, oly annyira, hogy a </w:t>
      </w:r>
      <w:r>
        <w:rPr>
          <w:lang w:eastAsia="hu-HU"/>
        </w:rPr>
        <w:lastRenderedPageBreak/>
        <w:t xml:space="preserve">Lumia és a Windows Phone név szinte </w:t>
      </w:r>
      <w:r w:rsidR="006D48D9">
        <w:rPr>
          <w:lang w:eastAsia="hu-HU"/>
        </w:rPr>
        <w:t>összeforrt</w:t>
      </w:r>
      <w:r>
        <w:rPr>
          <w:lang w:eastAsia="hu-HU"/>
        </w:rPr>
        <w:t>.</w:t>
      </w:r>
      <w:r w:rsidR="006D48D9">
        <w:rPr>
          <w:lang w:eastAsia="hu-HU"/>
        </w:rPr>
        <w:t xml:space="preserve"> Az AdDuplex 2014</w:t>
      </w:r>
      <w:r w:rsidR="001C3A0A">
        <w:rPr>
          <w:lang w:eastAsia="hu-HU"/>
        </w:rPr>
        <w:t>.</w:t>
      </w:r>
      <w:r w:rsidR="006D48D9">
        <w:rPr>
          <w:lang w:eastAsia="hu-HU"/>
        </w:rPr>
        <w:t xml:space="preserve"> október 22-ei felmérése alapján a Windows Phone 8-as készülékek 94,99%-ka Nokia</w:t>
      </w:r>
      <w:r w:rsidR="00E73546">
        <w:rPr>
          <w:lang w:eastAsia="hu-HU"/>
        </w:rPr>
        <w:t xml:space="preserve"> [1]</w:t>
      </w:r>
      <w:r w:rsidR="006D48D9">
        <w:rPr>
          <w:lang w:eastAsia="hu-HU"/>
        </w:rPr>
        <w:t>.</w:t>
      </w:r>
    </w:p>
    <w:p w14:paraId="36337A75" w14:textId="77777777" w:rsidR="00AF77DD" w:rsidRDefault="00AF77DD" w:rsidP="00364300">
      <w:pPr>
        <w:pStyle w:val="Heading3"/>
      </w:pPr>
      <w:bookmarkStart w:id="68" w:name="_Toc406076047"/>
      <w:r>
        <w:t>Windows Phone 8 frissítései</w:t>
      </w:r>
      <w:bookmarkEnd w:id="68"/>
    </w:p>
    <w:p w14:paraId="6FEDBAEF" w14:textId="77777777" w:rsidR="00AF77DD" w:rsidRDefault="00C63C92" w:rsidP="00DE3DC1">
      <w:pPr>
        <w:ind w:firstLine="0"/>
        <w:rPr>
          <w:lang w:eastAsia="hu-HU"/>
        </w:rPr>
      </w:pPr>
      <w:r>
        <w:rPr>
          <w:lang w:eastAsia="hu-HU"/>
        </w:rPr>
        <w:t>Windows</w:t>
      </w:r>
      <w:r w:rsidR="009670DD">
        <w:rPr>
          <w:lang w:eastAsia="hu-HU"/>
        </w:rPr>
        <w:t xml:space="preserve"> Phone 8-ra érkező frissítésekre</w:t>
      </w:r>
      <w:r>
        <w:rPr>
          <w:lang w:eastAsia="hu-HU"/>
        </w:rPr>
        <w:t xml:space="preserve"> </w:t>
      </w:r>
      <w:r w:rsidRPr="00C63C92">
        <w:rPr>
          <w:i/>
          <w:lang w:eastAsia="hu-HU"/>
        </w:rPr>
        <w:t>General Distribution Release</w:t>
      </w:r>
      <w:r>
        <w:rPr>
          <w:lang w:eastAsia="hu-HU"/>
        </w:rPr>
        <w:t>-ként</w:t>
      </w:r>
      <w:r w:rsidR="009670DD">
        <w:rPr>
          <w:lang w:eastAsia="hu-HU"/>
        </w:rPr>
        <w:t xml:space="preserve"> (GDR)</w:t>
      </w:r>
      <w:r>
        <w:rPr>
          <w:lang w:eastAsia="hu-HU"/>
        </w:rPr>
        <w:t xml:space="preserve"> hivatkozott a Microsoft. </w:t>
      </w:r>
      <w:r w:rsidR="00AF77DD">
        <w:rPr>
          <w:lang w:eastAsia="hu-HU"/>
        </w:rPr>
        <w:t>Az első frissítés</w:t>
      </w:r>
      <w:r>
        <w:rPr>
          <w:lang w:eastAsia="hu-HU"/>
        </w:rPr>
        <w:t>, a GDR 1,</w:t>
      </w:r>
      <w:r w:rsidR="00AF77DD">
        <w:rPr>
          <w:lang w:eastAsia="hu-HU"/>
        </w:rPr>
        <w:t xml:space="preserve"> a </w:t>
      </w:r>
      <w:r w:rsidR="00AF77DD" w:rsidRPr="009670DD">
        <w:rPr>
          <w:i/>
          <w:lang w:eastAsia="hu-HU"/>
        </w:rPr>
        <w:t>Portico</w:t>
      </w:r>
      <w:r w:rsidR="00AF77DD">
        <w:rPr>
          <w:lang w:eastAsia="hu-HU"/>
        </w:rPr>
        <w:t xml:space="preserve"> nevet kapta és 2012 decemberében jelent m</w:t>
      </w:r>
      <w:r w:rsidR="001C3A0A">
        <w:rPr>
          <w:lang w:eastAsia="hu-HU"/>
        </w:rPr>
        <w:t>eg. Apró fejlesztéseket és hiba</w:t>
      </w:r>
      <w:r w:rsidR="00AF77DD">
        <w:rPr>
          <w:lang w:eastAsia="hu-HU"/>
        </w:rPr>
        <w:t xml:space="preserve">javításokat tartalmazott. </w:t>
      </w:r>
    </w:p>
    <w:p w14:paraId="0E295A43" w14:textId="77777777" w:rsidR="00C63C92" w:rsidRDefault="00C63C92" w:rsidP="00AF77DD">
      <w:pPr>
        <w:rPr>
          <w:lang w:eastAsia="hu-HU"/>
        </w:rPr>
      </w:pPr>
      <w:r>
        <w:rPr>
          <w:lang w:eastAsia="hu-HU"/>
        </w:rPr>
        <w:t xml:space="preserve">A GDR 2-es frissítés 2013 júliusától kezdve érkeztek ki a telefonokra. </w:t>
      </w:r>
      <w:r w:rsidR="001C3A0A">
        <w:rPr>
          <w:lang w:eastAsia="hu-HU"/>
        </w:rPr>
        <w:t>Apró újdonságok és hiba</w:t>
      </w:r>
      <w:r w:rsidR="00FB7CB3">
        <w:rPr>
          <w:lang w:eastAsia="hu-HU"/>
        </w:rPr>
        <w:t>javítások mellett e</w:t>
      </w:r>
      <w:r w:rsidR="009670DD">
        <w:rPr>
          <w:lang w:eastAsia="hu-HU"/>
        </w:rPr>
        <w:t>bbe</w:t>
      </w:r>
      <w:r>
        <w:rPr>
          <w:lang w:eastAsia="hu-HU"/>
        </w:rPr>
        <w:t xml:space="preserve"> a frissítésbe került bele az FM rádió támogatás. Új alapértelmezett kamera alkalmazás beállításának lehetőségét is elhozta </w:t>
      </w:r>
      <w:r w:rsidR="009670DD">
        <w:rPr>
          <w:lang w:eastAsia="hu-HU"/>
        </w:rPr>
        <w:t xml:space="preserve">ez </w:t>
      </w:r>
      <w:r>
        <w:rPr>
          <w:lang w:eastAsia="hu-HU"/>
        </w:rPr>
        <w:t xml:space="preserve">a frissítés. </w:t>
      </w:r>
      <w:r w:rsidR="00FB7CB3" w:rsidRPr="009670DD">
        <w:rPr>
          <w:i/>
          <w:lang w:eastAsia="hu-HU"/>
        </w:rPr>
        <w:t>CalDAV</w:t>
      </w:r>
      <w:r w:rsidR="00FB7CB3">
        <w:rPr>
          <w:lang w:eastAsia="hu-HU"/>
        </w:rPr>
        <w:t xml:space="preserve"> és </w:t>
      </w:r>
      <w:r w:rsidR="00FB7CB3" w:rsidRPr="009670DD">
        <w:rPr>
          <w:i/>
          <w:lang w:eastAsia="hu-HU"/>
        </w:rPr>
        <w:t>CardDAV</w:t>
      </w:r>
      <w:r w:rsidR="00FB7CB3">
        <w:rPr>
          <w:lang w:eastAsia="hu-HU"/>
        </w:rPr>
        <w:t xml:space="preserve"> támogatást is kapott a rendszer, amik egyes Google szolgáltatások eléréséhez szükségesek. Az úgy nevezett </w:t>
      </w:r>
      <w:r w:rsidR="00FB7CB3" w:rsidRPr="009670DD">
        <w:rPr>
          <w:i/>
          <w:lang w:eastAsia="hu-HU"/>
        </w:rPr>
        <w:t>Data</w:t>
      </w:r>
      <w:r w:rsidR="00FB7CB3">
        <w:rPr>
          <w:lang w:eastAsia="hu-HU"/>
        </w:rPr>
        <w:t xml:space="preserve"> </w:t>
      </w:r>
      <w:r w:rsidR="00FB7CB3" w:rsidRPr="009670DD">
        <w:rPr>
          <w:i/>
          <w:lang w:eastAsia="hu-HU"/>
        </w:rPr>
        <w:t>Sense</w:t>
      </w:r>
      <w:r w:rsidR="00FB7CB3">
        <w:rPr>
          <w:lang w:eastAsia="hu-HU"/>
        </w:rPr>
        <w:t xml:space="preserve"> funkció segítségével a felhasználó felügyelhette az adatkapcsolat során felhasznált adatmennyiséget, havi korlátot állíthat be magának és akár a háttérben történő adatcserét is letilthatta.</w:t>
      </w:r>
    </w:p>
    <w:p w14:paraId="6378847E" w14:textId="77777777" w:rsidR="00FB7CB3" w:rsidRDefault="00FB7CB3" w:rsidP="00AF77DD">
      <w:pPr>
        <w:rPr>
          <w:lang w:eastAsia="hu-HU"/>
        </w:rPr>
      </w:pPr>
      <w:r>
        <w:rPr>
          <w:lang w:eastAsia="hu-HU"/>
        </w:rPr>
        <w:t xml:space="preserve">2013. október 14-én adta ki a GDR 3-as frissítést a Microsoft. Ez volt a harmadik és egyben az utolsó frissítés Windows Phone 8-ra. Új hardveres támogatást hozott az operációs rendszernek, amivel elérhetővé vált a 1080p felbontású kijelzők és négy magos processzorok használata. A nagyobb kijelzővel rendelkező készülékek képesek lettek egy harmadik élő csempe oszlop megjelenítésére is. Szoftveres újdonságok között volt az új </w:t>
      </w:r>
      <w:r w:rsidR="007C2D23">
        <w:rPr>
          <w:lang w:eastAsia="hu-HU"/>
        </w:rPr>
        <w:t>autós</w:t>
      </w:r>
      <w:r>
        <w:rPr>
          <w:lang w:eastAsia="hu-HU"/>
        </w:rPr>
        <w:t xml:space="preserve"> </w:t>
      </w:r>
      <w:r w:rsidR="007C2D23">
        <w:rPr>
          <w:lang w:eastAsia="hu-HU"/>
        </w:rPr>
        <w:t>üzem</w:t>
      </w:r>
      <w:r>
        <w:rPr>
          <w:lang w:eastAsia="hu-HU"/>
        </w:rPr>
        <w:t xml:space="preserve">mód, </w:t>
      </w:r>
      <w:r w:rsidR="007C2D23">
        <w:rPr>
          <w:lang w:eastAsia="hu-HU"/>
        </w:rPr>
        <w:t>képernyőtartalom tájolásának rögzítése, és a lehetőség, hogy bezárjunk alkalmazásokat az alkalmazás váltó felül</w:t>
      </w:r>
      <w:r w:rsidR="009670DD">
        <w:rPr>
          <w:lang w:eastAsia="hu-HU"/>
        </w:rPr>
        <w:t>eten. Ez volt az első frissítés</w:t>
      </w:r>
      <w:r w:rsidR="007C2D23">
        <w:rPr>
          <w:lang w:eastAsia="hu-HU"/>
        </w:rPr>
        <w:t xml:space="preserve">, ami részt vett a </w:t>
      </w:r>
      <w:r w:rsidR="007C2D23" w:rsidRPr="009670DD">
        <w:rPr>
          <w:i/>
          <w:lang w:eastAsia="hu-HU"/>
        </w:rPr>
        <w:t>Developer</w:t>
      </w:r>
      <w:r w:rsidR="007C2D23">
        <w:rPr>
          <w:lang w:eastAsia="hu-HU"/>
        </w:rPr>
        <w:t xml:space="preserve"> </w:t>
      </w:r>
      <w:r w:rsidR="007C2D23" w:rsidRPr="009670DD">
        <w:rPr>
          <w:i/>
          <w:lang w:eastAsia="hu-HU"/>
        </w:rPr>
        <w:t>Preview</w:t>
      </w:r>
      <w:r w:rsidR="007C2D23">
        <w:rPr>
          <w:lang w:eastAsia="hu-HU"/>
        </w:rPr>
        <w:t xml:space="preserve"> programban. Ennek a programnak a keretében, a regisztrált Windows Phone fejlesztők hamarabb letölthették az új frissítést, mint az átlagos felhasználók. </w:t>
      </w:r>
    </w:p>
    <w:p w14:paraId="217FD2E8" w14:textId="77777777" w:rsidR="007C2D23" w:rsidRDefault="007C2D23" w:rsidP="00364300">
      <w:pPr>
        <w:pStyle w:val="Heading3"/>
      </w:pPr>
      <w:bookmarkStart w:id="69" w:name="_Toc406076048"/>
      <w:r>
        <w:t>Windows Phone 8.1</w:t>
      </w:r>
      <w:bookmarkEnd w:id="69"/>
    </w:p>
    <w:p w14:paraId="3FCACECB" w14:textId="38B4F310" w:rsidR="00130F90" w:rsidRDefault="00C20CF6" w:rsidP="00DE3DC1">
      <w:pPr>
        <w:ind w:firstLine="0"/>
        <w:rPr>
          <w:lang w:eastAsia="hu-HU"/>
        </w:rPr>
      </w:pPr>
      <w:r>
        <w:rPr>
          <w:lang w:eastAsia="hu-HU"/>
        </w:rPr>
        <w:t xml:space="preserve">Windows Phone 8.1-et 2014. április 2-án jelentették be, amihez a fejlesztők két héttel később hozzá is férhettek a </w:t>
      </w:r>
      <w:r w:rsidR="0051276C" w:rsidRPr="009670DD">
        <w:rPr>
          <w:i/>
          <w:lang w:eastAsia="hu-HU"/>
        </w:rPr>
        <w:t>Developer</w:t>
      </w:r>
      <w:r w:rsidR="0051276C">
        <w:rPr>
          <w:lang w:eastAsia="hu-HU"/>
        </w:rPr>
        <w:t xml:space="preserve"> </w:t>
      </w:r>
      <w:r w:rsidR="0051276C" w:rsidRPr="009670DD">
        <w:rPr>
          <w:i/>
          <w:lang w:eastAsia="hu-HU"/>
        </w:rPr>
        <w:t>Preview</w:t>
      </w:r>
      <w:r>
        <w:rPr>
          <w:lang w:eastAsia="hu-HU"/>
        </w:rPr>
        <w:t xml:space="preserve"> program keretében. Rengeteg újdonsággal bővült az operációs rendszer. Ez az új operációs rendszer nagyobb lépést jelentett egy átlagos felhasználó számára, mint a Windows Phone 8. A felhasználói felület maradt a régi, de új beállításokkal még testre szabhatóbbá tették. </w:t>
      </w:r>
      <w:r>
        <w:rPr>
          <w:lang w:eastAsia="hu-HU"/>
        </w:rPr>
        <w:lastRenderedPageBreak/>
        <w:t xml:space="preserve">Minden készüléken elérhetővé </w:t>
      </w:r>
      <w:r w:rsidR="009670DD">
        <w:rPr>
          <w:lang w:eastAsia="hu-HU"/>
        </w:rPr>
        <w:t>vált a harmadik csempe oszlop. A</w:t>
      </w:r>
      <w:r w:rsidR="001C3A0A">
        <w:rPr>
          <w:lang w:eastAsia="hu-HU"/>
        </w:rPr>
        <w:t xml:space="preserve"> 8.1 lehetővé tette </w:t>
      </w:r>
      <w:r>
        <w:rPr>
          <w:lang w:eastAsia="hu-HU"/>
        </w:rPr>
        <w:t>a csempék színének átlátszóra állítását, és egy háttérkép elhelyezését a csempék mögé. A rendszer</w:t>
      </w:r>
      <w:r w:rsidR="004F4F55">
        <w:rPr>
          <w:lang w:eastAsia="hu-HU"/>
        </w:rPr>
        <w:t xml:space="preserve"> alkalmazások betűinek méretét is lecsökkentették, így több hely maradt tartalmak megjelenítésére</w:t>
      </w:r>
      <w:r w:rsidR="009670DD">
        <w:rPr>
          <w:lang w:eastAsia="hu-HU"/>
        </w:rPr>
        <w:t>.</w:t>
      </w:r>
      <w:r w:rsidR="00846C3A">
        <w:rPr>
          <w:lang w:eastAsia="hu-HU"/>
        </w:rPr>
        <w:t xml:space="preserve"> Az operációs rendszer megkapta az új </w:t>
      </w:r>
      <w:r w:rsidR="00080464">
        <w:rPr>
          <w:lang w:eastAsia="hu-HU"/>
        </w:rPr>
        <w:t>művelet</w:t>
      </w:r>
      <w:r w:rsidR="00846C3A">
        <w:rPr>
          <w:lang w:eastAsia="hu-HU"/>
        </w:rPr>
        <w:t>központját is, ahol a felhasználó megtekinthette a kapott értesítéseket</w:t>
      </w:r>
      <w:r w:rsidR="001C3A0A">
        <w:rPr>
          <w:lang w:eastAsia="hu-HU"/>
        </w:rPr>
        <w:t xml:space="preserve"> és négy darab gyorsműveletet </w:t>
      </w:r>
      <w:r w:rsidR="00080464">
        <w:rPr>
          <w:lang w:eastAsia="hu-HU"/>
        </w:rPr>
        <w:t>közül választhat, amik segítségével be és ki kapcsolhat</w:t>
      </w:r>
      <w:r w:rsidR="00B2134E">
        <w:rPr>
          <w:lang w:eastAsia="hu-HU"/>
        </w:rPr>
        <w:t>ja</w:t>
      </w:r>
      <w:r w:rsidR="00080464">
        <w:rPr>
          <w:lang w:eastAsia="hu-HU"/>
        </w:rPr>
        <w:t xml:space="preserve"> </w:t>
      </w:r>
      <w:r w:rsidR="009670DD">
        <w:rPr>
          <w:lang w:eastAsia="hu-HU"/>
        </w:rPr>
        <w:t xml:space="preserve">az adott </w:t>
      </w:r>
      <w:r w:rsidR="00080464">
        <w:rPr>
          <w:lang w:eastAsia="hu-HU"/>
        </w:rPr>
        <w:t>funkciót.</w:t>
      </w:r>
    </w:p>
    <w:p w14:paraId="465B1782" w14:textId="77777777" w:rsidR="00FE1F9E" w:rsidRDefault="00FE1F9E" w:rsidP="00FE1F9E">
      <w:pPr>
        <w:keepNext/>
        <w:ind w:firstLine="0"/>
        <w:jc w:val="center"/>
      </w:pPr>
      <w:r>
        <w:rPr>
          <w:noProof/>
          <w:lang w:eastAsia="hu-HU"/>
        </w:rPr>
        <w:drawing>
          <wp:inline distT="0" distB="0" distL="0" distR="0" wp14:anchorId="685114D4" wp14:editId="09990121">
            <wp:extent cx="3543300" cy="3041935"/>
            <wp:effectExtent l="19050" t="0" r="0" b="0"/>
            <wp:docPr id="4" name="Kép 4" descr="H:\Szakdolgozat\forrás\Képek\930-1-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zakdolgozat\forrás\Képek\930-1-jpg.jpg"/>
                    <pic:cNvPicPr>
                      <a:picLocks noChangeAspect="1" noChangeArrowheads="1"/>
                    </pic:cNvPicPr>
                  </pic:nvPicPr>
                  <pic:blipFill>
                    <a:blip r:embed="rId15" cstate="print"/>
                    <a:srcRect/>
                    <a:stretch>
                      <a:fillRect/>
                    </a:stretch>
                  </pic:blipFill>
                  <pic:spPr bwMode="auto">
                    <a:xfrm>
                      <a:off x="0" y="0"/>
                      <a:ext cx="3545797" cy="3044079"/>
                    </a:xfrm>
                    <a:prstGeom prst="rect">
                      <a:avLst/>
                    </a:prstGeom>
                    <a:noFill/>
                    <a:ln w="9525">
                      <a:noFill/>
                      <a:miter lim="800000"/>
                      <a:headEnd/>
                      <a:tailEnd/>
                    </a:ln>
                  </pic:spPr>
                </pic:pic>
              </a:graphicData>
            </a:graphic>
          </wp:inline>
        </w:drawing>
      </w:r>
    </w:p>
    <w:p w14:paraId="2F6B66FF" w14:textId="4DCD08FB" w:rsidR="00FE1F9E" w:rsidRDefault="00FE1F9E" w:rsidP="00FE1F9E">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70" w:name="_Toc406111968"/>
      <w:r w:rsidR="00712BA7">
        <w:rPr>
          <w:lang w:eastAsia="hu-HU"/>
        </w:rPr>
        <w:t>3</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3</w:t>
      </w:r>
      <w:r>
        <w:rPr>
          <w:lang w:eastAsia="hu-HU"/>
        </w:rPr>
        <w:fldChar w:fldCharType="end"/>
      </w:r>
      <w:r>
        <w:t xml:space="preserve">. ábra Nokia </w:t>
      </w:r>
      <w:r w:rsidRPr="001A5B2E">
        <w:t>Lumia</w:t>
      </w:r>
      <w:r>
        <w:t xml:space="preserve"> 930 Windows Phone 8.1-el</w:t>
      </w:r>
      <w:bookmarkEnd w:id="70"/>
    </w:p>
    <w:p w14:paraId="626C2AA5" w14:textId="706F25D0" w:rsidR="004F4F55" w:rsidRDefault="004F4F55" w:rsidP="007C2D23">
      <w:pPr>
        <w:rPr>
          <w:lang w:eastAsia="hu-HU"/>
        </w:rPr>
      </w:pPr>
      <w:r>
        <w:rPr>
          <w:lang w:eastAsia="hu-HU"/>
        </w:rPr>
        <w:t>A 8.1 az Internet Explorer 11-es verziójával érkezett, ami az előző változat hiányosságainak nagy részét bepótolta. Megszűnt a böngésző fülek limitje, WebGL és új HTML 5-ös videó lejátszó támogatást kapott és bekerült a</w:t>
      </w:r>
      <w:r w:rsidR="00B2134E">
        <w:rPr>
          <w:lang w:eastAsia="hu-HU"/>
        </w:rPr>
        <w:t>z</w:t>
      </w:r>
      <w:r>
        <w:rPr>
          <w:lang w:eastAsia="hu-HU"/>
        </w:rPr>
        <w:t xml:space="preserve"> inkognitó böngészési mód is. A</w:t>
      </w:r>
      <w:r w:rsidR="00B2134E">
        <w:rPr>
          <w:lang w:eastAsia="hu-HU"/>
        </w:rPr>
        <w:t xml:space="preserve">z operációs </w:t>
      </w:r>
      <w:r>
        <w:rPr>
          <w:lang w:eastAsia="hu-HU"/>
        </w:rPr>
        <w:t>rendszer képes lett szinkronizáln</w:t>
      </w:r>
      <w:r w:rsidR="009670DD">
        <w:rPr>
          <w:lang w:eastAsia="hu-HU"/>
        </w:rPr>
        <w:t>i a munkamenetet a telefon és egy</w:t>
      </w:r>
      <w:r>
        <w:rPr>
          <w:lang w:eastAsia="hu-HU"/>
        </w:rPr>
        <w:t xml:space="preserve"> Windows 8-as számítógép között. Rendszer beállítások szinkronizálása is lehetővé vált, például azonos téma szín használata. </w:t>
      </w:r>
    </w:p>
    <w:p w14:paraId="6AACE12B" w14:textId="77777777" w:rsidR="00846C3A" w:rsidRDefault="00846C3A" w:rsidP="007C2D23">
      <w:pPr>
        <w:rPr>
          <w:lang w:eastAsia="hu-HU"/>
        </w:rPr>
      </w:pPr>
      <w:r>
        <w:rPr>
          <w:lang w:eastAsia="hu-HU"/>
        </w:rPr>
        <w:t xml:space="preserve">Egyik legnagyobb újdonság Cortana, a Windows Phone 8.1 digitális személyi asszisztense volt. Képes kezelni a felhasználó emlékeztetőit, naptár időpontjait sok egyéb hasznos funkció mellett. A készülék kereső gombjáról lehet elérni, ahol a felhasználó beszéd útját kommunikálhat vele. A készülék használata során Cortana megtanulja, hol dolgozik a felhasználó és milyen útvonalakon szokott mozogni. Ezen információk és a forgalmi jelentések alapján értesítheti a felhasználót, hogy </w:t>
      </w:r>
      <w:r>
        <w:rPr>
          <w:lang w:eastAsia="hu-HU"/>
        </w:rPr>
        <w:lastRenderedPageBreak/>
        <w:t>időben induljon el a munkahelyére. Windows Phone 8.1 egyik legnagyobb dobása lett, azonban csak az Egyesült Államok területén volt elérhető.</w:t>
      </w:r>
    </w:p>
    <w:p w14:paraId="054717AD" w14:textId="77777777" w:rsidR="00080464" w:rsidRDefault="00080464" w:rsidP="007C2D23">
      <w:pPr>
        <w:rPr>
          <w:lang w:eastAsia="hu-HU"/>
        </w:rPr>
      </w:pPr>
      <w:r>
        <w:rPr>
          <w:lang w:eastAsia="hu-HU"/>
        </w:rPr>
        <w:t>A felhasználók nagyobb ellenőrzést kaptak készülékük felett a tárhely, akkumulátor, és a WiFi segéd alkalmazások segítségével. A fejlesztők</w:t>
      </w:r>
      <w:r w:rsidR="004024F4">
        <w:rPr>
          <w:lang w:eastAsia="hu-HU"/>
        </w:rPr>
        <w:t xml:space="preserve"> számára is új </w:t>
      </w:r>
      <w:r w:rsidR="004024F4" w:rsidRPr="003859DE">
        <w:rPr>
          <w:lang w:eastAsia="hu-HU"/>
        </w:rPr>
        <w:t>API-</w:t>
      </w:r>
      <w:r w:rsidR="004024F4">
        <w:rPr>
          <w:lang w:eastAsia="hu-HU"/>
        </w:rPr>
        <w:t>k állnak rendelkezésre, így elérhetővé vált a videó szerkesztő alkalmazások készítése is.</w:t>
      </w:r>
    </w:p>
    <w:p w14:paraId="0DF22F12" w14:textId="4DDE75A7" w:rsidR="004024F4" w:rsidRDefault="004024F4" w:rsidP="007C2D23">
      <w:pPr>
        <w:rPr>
          <w:lang w:eastAsia="hu-HU"/>
        </w:rPr>
      </w:pPr>
      <w:r>
        <w:rPr>
          <w:lang w:eastAsia="hu-HU"/>
        </w:rPr>
        <w:t xml:space="preserve">Változás történt a </w:t>
      </w:r>
      <w:r w:rsidRPr="009670DD">
        <w:rPr>
          <w:i/>
          <w:lang w:eastAsia="hu-HU"/>
        </w:rPr>
        <w:t>hub</w:t>
      </w:r>
      <w:r>
        <w:rPr>
          <w:lang w:eastAsia="hu-HU"/>
        </w:rPr>
        <w:t xml:space="preserve">ok terén, a Zenék és Videók </w:t>
      </w:r>
      <w:r w:rsidRPr="009670DD">
        <w:rPr>
          <w:i/>
          <w:lang w:eastAsia="hu-HU"/>
        </w:rPr>
        <w:t>hub</w:t>
      </w:r>
      <w:r>
        <w:rPr>
          <w:lang w:eastAsia="hu-HU"/>
        </w:rPr>
        <w:t xml:space="preserve">ot </w:t>
      </w:r>
      <w:r w:rsidR="001C3A0A">
        <w:rPr>
          <w:lang w:eastAsia="hu-HU"/>
        </w:rPr>
        <w:t>kettéválasztották</w:t>
      </w:r>
      <w:r>
        <w:rPr>
          <w:lang w:eastAsia="hu-HU"/>
        </w:rPr>
        <w:t>, és bolti alkalmazásként kerültek az operációs rendszerbe. Ennek egyik előnye az volt, hogy könnyebben frissíthetővé váltak, nem kellett a felhasználóknak megvárniuk az egyes frissítéseket a</w:t>
      </w:r>
      <w:r w:rsidR="00FE1F9E">
        <w:rPr>
          <w:lang w:eastAsia="hu-HU"/>
        </w:rPr>
        <w:t>z</w:t>
      </w:r>
      <w:r>
        <w:rPr>
          <w:lang w:eastAsia="hu-HU"/>
        </w:rPr>
        <w:t xml:space="preserve"> operációs rendszerhez.</w:t>
      </w:r>
    </w:p>
    <w:p w14:paraId="1F047904" w14:textId="77777777" w:rsidR="004024F4" w:rsidRDefault="004024F4" w:rsidP="007C2D23">
      <w:pPr>
        <w:rPr>
          <w:lang w:eastAsia="hu-HU"/>
        </w:rPr>
      </w:pPr>
      <w:r>
        <w:rPr>
          <w:lang w:eastAsia="hu-HU"/>
        </w:rPr>
        <w:t xml:space="preserve">Windows Phone 8.1 elhozta a legkívántabb funkciókat a Windows Phone-ok számára, javította az egész rendszer használatát és kinézetét. Az operációs rendszer ezen verziója minden Windows Phone 8-as készülék számára is elérhető és ingyenesen letölthető. </w:t>
      </w:r>
    </w:p>
    <w:p w14:paraId="09A36021" w14:textId="77777777" w:rsidR="002501BA" w:rsidRDefault="002501BA" w:rsidP="007C2D23">
      <w:pPr>
        <w:rPr>
          <w:lang w:eastAsia="hu-HU"/>
        </w:rPr>
      </w:pPr>
      <w:r w:rsidRPr="002501BA">
        <w:rPr>
          <w:lang w:eastAsia="hu-HU"/>
        </w:rPr>
        <w:t xml:space="preserve">A Microsoft 2013 szeptemberében bejelentette, hogy felvásárolja a Nokia </w:t>
      </w:r>
      <w:r>
        <w:rPr>
          <w:lang w:eastAsia="hu-HU"/>
        </w:rPr>
        <w:t xml:space="preserve">készülék és szolgáltatások ágát. Az egyesülés 2014 áprilisában véglegesült, Nokia készülék ága azóta a Microsoft irányítása alatt ál és Microsoft Mobile nevet viseli. </w:t>
      </w:r>
    </w:p>
    <w:p w14:paraId="5BAB8503" w14:textId="6A5453CB" w:rsidR="004024F4" w:rsidRDefault="002501BA" w:rsidP="007C2D23">
      <w:pPr>
        <w:rPr>
          <w:lang w:eastAsia="hu-HU"/>
        </w:rPr>
      </w:pPr>
      <w:r>
        <w:rPr>
          <w:lang w:eastAsia="hu-HU"/>
        </w:rPr>
        <w:t xml:space="preserve">Bemutatásra kerültek az első Windows Phone 8.1-el érkező készülékek is, a Nokia Lumia 930 és a Nokia Lumia 630. De nem csak Nokia, hanem a HTC is megjelentette első Windows Phone 8.1-es mobiltelefonját a HTC One M8-at. Rajtuk kívül a következő gyártók képviseltetik magukat </w:t>
      </w:r>
      <w:r w:rsidR="006F39EE">
        <w:rPr>
          <w:lang w:eastAsia="hu-HU"/>
        </w:rPr>
        <w:t xml:space="preserve">jelenleg </w:t>
      </w:r>
      <w:r>
        <w:rPr>
          <w:lang w:eastAsia="hu-HU"/>
        </w:rPr>
        <w:t>a Windows Phone 8.1-es készülék</w:t>
      </w:r>
      <w:r w:rsidR="00FE1F9E">
        <w:rPr>
          <w:lang w:eastAsia="hu-HU"/>
        </w:rPr>
        <w:t>ek</w:t>
      </w:r>
      <w:r>
        <w:rPr>
          <w:lang w:eastAsia="hu-HU"/>
        </w:rPr>
        <w:t xml:space="preserve"> piacán: Gionee, JSR, Karbon</w:t>
      </w:r>
      <w:r w:rsidR="009670DD">
        <w:rPr>
          <w:lang w:eastAsia="hu-HU"/>
        </w:rPr>
        <w:t>n, LG, Le</w:t>
      </w:r>
      <w:r>
        <w:rPr>
          <w:lang w:eastAsia="hu-HU"/>
        </w:rPr>
        <w:t>novo, Longcheer, Micromax, Samsung, Alcatel, Lava, Blu és a ZTE.</w:t>
      </w:r>
    </w:p>
    <w:p w14:paraId="5E1AB8AD" w14:textId="77777777" w:rsidR="006F39EE" w:rsidRDefault="006F39EE" w:rsidP="00364300">
      <w:pPr>
        <w:pStyle w:val="Heading3"/>
      </w:pPr>
      <w:bookmarkStart w:id="71" w:name="_Toc406076049"/>
      <w:r>
        <w:t>Windows Phone 8.1-es frissítések</w:t>
      </w:r>
      <w:bookmarkEnd w:id="71"/>
    </w:p>
    <w:p w14:paraId="422BB6F7" w14:textId="77777777" w:rsidR="006F39EE" w:rsidRDefault="006F39EE" w:rsidP="00DE3DC1">
      <w:pPr>
        <w:ind w:firstLine="0"/>
        <w:rPr>
          <w:lang w:eastAsia="hu-HU"/>
        </w:rPr>
      </w:pPr>
      <w:r>
        <w:rPr>
          <w:lang w:eastAsia="hu-HU"/>
        </w:rPr>
        <w:t>8.1 megjelenése után nem sokkal már érkezett is a GDR 1-es frissítés, mely elérhetővé tette Cortana</w:t>
      </w:r>
      <w:r w:rsidR="009670DD">
        <w:rPr>
          <w:lang w:eastAsia="hu-HU"/>
        </w:rPr>
        <w:t>-á</w:t>
      </w:r>
      <w:r>
        <w:rPr>
          <w:lang w:eastAsia="hu-HU"/>
        </w:rPr>
        <w:t>t az Egyesült Királyságban, Kanadában, Ausztráliában, Kínában, és Indiában. Ezen kívül az elő csempéket gyűjtő mappákba lehetett szervezni.</w:t>
      </w:r>
    </w:p>
    <w:p w14:paraId="2216EDB6" w14:textId="401F8191" w:rsidR="00A809D2" w:rsidRPr="00A809D2" w:rsidRDefault="006F39EE" w:rsidP="00A809D2">
      <w:pPr>
        <w:rPr>
          <w:lang w:eastAsia="hu-HU"/>
        </w:rPr>
      </w:pPr>
      <w:r>
        <w:rPr>
          <w:lang w:eastAsia="hu-HU"/>
        </w:rPr>
        <w:t>2014. október 30-án Microsoft bejelentette Windows operációs rendszerének legújabb tagját a Windows 10-et. Állításuk szerinte ez a Windows 10 fog futni minden Microsoft eszközön, beleértve a Windows Phone-okat is.</w:t>
      </w:r>
      <w:r w:rsidR="00A809D2">
        <w:rPr>
          <w:lang w:eastAsia="hu-HU"/>
        </w:rPr>
        <w:t xml:space="preserve"> Microsoft </w:t>
      </w:r>
      <w:r w:rsidR="00A809D2">
        <w:rPr>
          <w:lang w:eastAsia="hu-HU"/>
        </w:rPr>
        <w:lastRenderedPageBreak/>
        <w:t>megerősítette, hogy minden Windows Phone 8-as, illetve 8.1-es készüléket fel lehet majd frissíteni 10-re</w:t>
      </w:r>
      <w:r w:rsidR="00FE1F9E">
        <w:rPr>
          <w:lang w:eastAsia="hu-HU"/>
        </w:rPr>
        <w:t xml:space="preserve"> [15]</w:t>
      </w:r>
      <w:r w:rsidR="00A809D2">
        <w:rPr>
          <w:lang w:eastAsia="hu-HU"/>
        </w:rPr>
        <w:t>.</w:t>
      </w:r>
    </w:p>
    <w:p w14:paraId="64AA19A2" w14:textId="77777777" w:rsidR="002E16D5" w:rsidRDefault="002E16D5" w:rsidP="00364300">
      <w:pPr>
        <w:pStyle w:val="Heading2"/>
      </w:pPr>
      <w:bookmarkStart w:id="72" w:name="_Toc406076050"/>
      <w:r>
        <w:t>Fejlesztés Windows Phone-ra</w:t>
      </w:r>
      <w:bookmarkEnd w:id="72"/>
    </w:p>
    <w:p w14:paraId="6CA656BB" w14:textId="7F4C7336" w:rsidR="002E2A2D" w:rsidRPr="002E2A2D" w:rsidRDefault="00715545" w:rsidP="00DE3DC1">
      <w:pPr>
        <w:ind w:firstLine="0"/>
        <w:rPr>
          <w:lang w:eastAsia="hu-HU"/>
        </w:rPr>
      </w:pPr>
      <w:r>
        <w:rPr>
          <w:lang w:eastAsia="hu-HU"/>
        </w:rPr>
        <w:t xml:space="preserve">Ebben a fejezetben arról </w:t>
      </w:r>
      <w:r w:rsidR="00AA2689">
        <w:rPr>
          <w:lang w:eastAsia="hu-HU"/>
        </w:rPr>
        <w:t xml:space="preserve">lesz </w:t>
      </w:r>
      <w:r>
        <w:rPr>
          <w:lang w:eastAsia="hu-HU"/>
        </w:rPr>
        <w:t>szó, hogy mik azok a feltételek, amikre szükségünk van ahhoz, hogy elkezdhessünk Windows Phone alkalmazásokat fejleszteni és az alkalmazás boltba feltölteni. Le fogom írni, hogy milyen alkalmazás fajtákból lehet választani, és milyen sablonok állnak rendelkezésre a fejlesztés elkezdéséhez.</w:t>
      </w:r>
    </w:p>
    <w:p w14:paraId="445A3FF1" w14:textId="77777777" w:rsidR="00715545" w:rsidRDefault="002E2A2D" w:rsidP="00364300">
      <w:pPr>
        <w:pStyle w:val="Heading3"/>
      </w:pPr>
      <w:bookmarkStart w:id="73" w:name="_Toc406076051"/>
      <w:r>
        <w:t>Előfeltételek</w:t>
      </w:r>
      <w:bookmarkEnd w:id="73"/>
    </w:p>
    <w:p w14:paraId="5553CBB4" w14:textId="77777777" w:rsidR="0032273C" w:rsidRDefault="00715545" w:rsidP="00DE3DC1">
      <w:pPr>
        <w:ind w:firstLine="0"/>
        <w:rPr>
          <w:lang w:eastAsia="hu-HU"/>
        </w:rPr>
      </w:pPr>
      <w:r>
        <w:rPr>
          <w:lang w:eastAsia="hu-HU"/>
        </w:rPr>
        <w:t>Hogy elkezdhessünk alkalmazásokat fejleszteni Windows Phone-ra, bizonyos feltételeknek meg kell felelnünk. Az első ilyen feltétel, hogy rendelkeznünk kell egy Microsoft fiókkal. Ezt ingyenesen bárki regisztrálhat magának a Microsoft web oldalán. Ez azért szükséges, hogy beregisztrálhassunk fejlesztőként és</w:t>
      </w:r>
      <w:r w:rsidR="0032273C">
        <w:rPr>
          <w:lang w:eastAsia="hu-HU"/>
        </w:rPr>
        <w:t xml:space="preserve"> meg kapjuk a fejlesztői licencet</w:t>
      </w:r>
      <w:r>
        <w:rPr>
          <w:lang w:eastAsia="hu-HU"/>
        </w:rPr>
        <w:t>.</w:t>
      </w:r>
      <w:r w:rsidR="0032273C">
        <w:rPr>
          <w:lang w:eastAsia="hu-HU"/>
        </w:rPr>
        <w:t xml:space="preserve"> </w:t>
      </w:r>
    </w:p>
    <w:p w14:paraId="0ABA995A" w14:textId="77777777" w:rsidR="0032273C" w:rsidRDefault="0032273C" w:rsidP="00715545">
      <w:pPr>
        <w:rPr>
          <w:lang w:eastAsia="hu-HU"/>
        </w:rPr>
      </w:pPr>
      <w:r>
        <w:rPr>
          <w:lang w:eastAsia="hu-HU"/>
        </w:rPr>
        <w:t>Már fizetés nélkül is elkezdhetünk alkalmazásokat fejleszteni Windows Phone-ra. Hozzáférhetünk ingyenes fejlesztői eszközökhöz, köztük a Windows Phone emulátorhoz, amin tesztelhetjük az alkalmazást. Ingyenesen rátölthetjük a készülő alkalmazást saját Windows Phone készülékünkre további tesztelés céljából. Ezeken felül rengeteg forráshoz és tudásanyaghoz juthatunk hozzá ingyenesen a Microsoft jóvoltából.</w:t>
      </w:r>
    </w:p>
    <w:p w14:paraId="3399C6D2" w14:textId="021193B9" w:rsidR="0032273C" w:rsidRPr="0032273C" w:rsidRDefault="0032273C" w:rsidP="0032273C">
      <w:pPr>
        <w:rPr>
          <w:lang w:eastAsia="hu-HU"/>
        </w:rPr>
      </w:pPr>
      <w:r>
        <w:rPr>
          <w:lang w:eastAsia="hu-HU"/>
        </w:rPr>
        <w:t>Azonban nem tölthetjük fel az elkészült alkalmazást a Windows Phone Store-ba. Ehhez regisztrálnunk kell magunkat fejlesztőként</w:t>
      </w:r>
      <w:r w:rsidR="00BE30A3">
        <w:rPr>
          <w:lang w:eastAsia="hu-HU"/>
        </w:rPr>
        <w:t xml:space="preserve"> a Windows Developer Centerben a </w:t>
      </w:r>
      <w:r w:rsidR="00BE30A3" w:rsidRPr="00BE30A3">
        <w:rPr>
          <w:lang w:eastAsia="hu-HU"/>
        </w:rPr>
        <w:t>dev.windows.com</w:t>
      </w:r>
      <w:r w:rsidR="00BE30A3">
        <w:rPr>
          <w:lang w:eastAsia="hu-HU"/>
        </w:rPr>
        <w:t xml:space="preserve"> weboldalon</w:t>
      </w:r>
      <w:r>
        <w:rPr>
          <w:lang w:eastAsia="hu-HU"/>
        </w:rPr>
        <w:t xml:space="preserve">.  A Microsoft két féle fejlesztői fiókot különböztet meg, az egyéni fiókot és a vállalati fiókot. </w:t>
      </w:r>
      <w:r w:rsidR="00BE30A3">
        <w:rPr>
          <w:lang w:eastAsia="hu-HU"/>
        </w:rPr>
        <w:t xml:space="preserve">A fiókok regisztrálásáért egyszer kell fizetni, az egyéni fiók 19 $-ba, míg a vállalati fiók 99 $-ba kerül. </w:t>
      </w:r>
      <w:r w:rsidRPr="0032273C">
        <w:rPr>
          <w:lang w:eastAsia="hu-HU"/>
        </w:rPr>
        <w:t>A regisztráció során meg kell adni a szükséges kapcsolati informáci</w:t>
      </w:r>
      <w:r w:rsidR="00D84A7A">
        <w:rPr>
          <w:lang w:eastAsia="hu-HU"/>
        </w:rPr>
        <w:t>ókat, például név, cím, telefon</w:t>
      </w:r>
      <w:r w:rsidRPr="0032273C">
        <w:rPr>
          <w:lang w:eastAsia="hu-HU"/>
        </w:rPr>
        <w:t xml:space="preserve">szám, e-mail cím stb., ezután pedig azt a nevet, amin az alkalmazás publikálásra kerül (Publisher display name). A fejlesztői fiókért bankkártyával lehet fizetni, de van lehetőség promóciós kód beváltására is. </w:t>
      </w:r>
    </w:p>
    <w:p w14:paraId="2D6D37D0" w14:textId="77777777" w:rsidR="0032273C" w:rsidRDefault="0032273C" w:rsidP="0032273C">
      <w:pPr>
        <w:rPr>
          <w:lang w:eastAsia="hu-HU"/>
        </w:rPr>
      </w:pPr>
      <w:r w:rsidRPr="0032273C">
        <w:rPr>
          <w:lang w:eastAsia="hu-HU"/>
        </w:rPr>
        <w:lastRenderedPageBreak/>
        <w:t>Regisztráció befejezése után a f</w:t>
      </w:r>
      <w:r w:rsidR="001C3A0A">
        <w:rPr>
          <w:lang w:eastAsia="hu-HU"/>
        </w:rPr>
        <w:t xml:space="preserve">iók </w:t>
      </w:r>
      <w:r w:rsidRPr="0032273C">
        <w:rPr>
          <w:lang w:eastAsia="hu-HU"/>
        </w:rPr>
        <w:t xml:space="preserve">összegző oldalon további beállításokra van mód. Ahhoz, hogy a felhasználók megvásárolhassák az alkalmazást, egy fizetési és egy adózási profil kitöltése szükséges. </w:t>
      </w:r>
    </w:p>
    <w:p w14:paraId="5202F204" w14:textId="13BA63F5" w:rsidR="00715545" w:rsidRPr="00715545" w:rsidRDefault="00BE30A3" w:rsidP="00715545">
      <w:pPr>
        <w:rPr>
          <w:lang w:eastAsia="hu-HU"/>
        </w:rPr>
      </w:pPr>
      <w:r>
        <w:rPr>
          <w:lang w:eastAsia="hu-HU"/>
        </w:rPr>
        <w:t>A fejlesztői fiókon kívül bizonyos hardveres és szoftveres követelményeknek is meg kell felel</w:t>
      </w:r>
      <w:r w:rsidR="00FE1F9E">
        <w:rPr>
          <w:lang w:eastAsia="hu-HU"/>
        </w:rPr>
        <w:t>n</w:t>
      </w:r>
      <w:r>
        <w:rPr>
          <w:lang w:eastAsia="hu-HU"/>
        </w:rPr>
        <w:t xml:space="preserve">i. Windows Phone alkalmazásokat csak is Windows 8.1 operációs rendszert futtató számítógépeken lehet fejleszteni. A szükséges fejlesztő környezet </w:t>
      </w:r>
      <w:r w:rsidR="00645351">
        <w:rPr>
          <w:lang w:eastAsia="hu-HU"/>
        </w:rPr>
        <w:t>pedig a Visual Studio 2013</w:t>
      </w:r>
      <w:r>
        <w:rPr>
          <w:lang w:eastAsia="hu-HU"/>
        </w:rPr>
        <w:t>.</w:t>
      </w:r>
      <w:r w:rsidR="00645351">
        <w:rPr>
          <w:lang w:eastAsia="hu-HU"/>
        </w:rPr>
        <w:t xml:space="preserve"> Ennek ingyenes változata a Visual Studio Express 2013 for Windows.</w:t>
      </w:r>
    </w:p>
    <w:p w14:paraId="560B59EB" w14:textId="77777777" w:rsidR="002E2A2D" w:rsidRDefault="002460A5" w:rsidP="00364300">
      <w:pPr>
        <w:pStyle w:val="Heading3"/>
      </w:pPr>
      <w:bookmarkStart w:id="74" w:name="_Toc406076052"/>
      <w:r>
        <w:t>Alkalmazás fajták</w:t>
      </w:r>
      <w:bookmarkEnd w:id="74"/>
    </w:p>
    <w:p w14:paraId="0C857DBE" w14:textId="77777777" w:rsidR="00645351" w:rsidRDefault="00645351" w:rsidP="00DE1FBE">
      <w:pPr>
        <w:ind w:firstLine="0"/>
        <w:rPr>
          <w:lang w:eastAsia="hu-HU"/>
        </w:rPr>
      </w:pPr>
      <w:r>
        <w:rPr>
          <w:lang w:eastAsia="hu-HU"/>
        </w:rPr>
        <w:t xml:space="preserve">Microsoft több féle alkalmazás típust vezetett be az évek során, melyek különböznek platform, illetve felhasznált keretrendszerek terén. Windows Phone 8.1-re szánt alkalmazások többsége </w:t>
      </w:r>
      <w:r w:rsidRPr="00FE1F9E">
        <w:rPr>
          <w:lang w:eastAsia="hu-HU"/>
        </w:rPr>
        <w:t>Windows Runtime</w:t>
      </w:r>
      <w:r>
        <w:rPr>
          <w:lang w:eastAsia="hu-HU"/>
        </w:rPr>
        <w:t xml:space="preserve"> alapú. Windows Runtime alkalmazásoknak két fajtája van, Windows Store alkalmazások és a Windows Phone Store alkalmazások. Windows Store alkalmazásokat PC-ékre, tabletekre és laptopokra készülnek. Windows Phone Store alkalmazások pedig Windows Phone-ra</w:t>
      </w:r>
      <w:r w:rsidR="002460A5">
        <w:rPr>
          <w:lang w:eastAsia="hu-HU"/>
        </w:rPr>
        <w:t xml:space="preserve">. Windows Phone 8.1-re fejleszthetünk Silverlight UI keretrendszer alapú alkalmazásokat is, ez az opció főleg a meglévő Windows Phone 8-as Silverlight alkalmazásoknak kedvez. </w:t>
      </w:r>
    </w:p>
    <w:p w14:paraId="78358EAD" w14:textId="77777777" w:rsidR="002460A5" w:rsidRDefault="002460A5" w:rsidP="00364300">
      <w:pPr>
        <w:pStyle w:val="Heading3"/>
      </w:pPr>
      <w:bookmarkStart w:id="75" w:name="_Toc406076053"/>
      <w:r>
        <w:t>Alkalmazás sablonok</w:t>
      </w:r>
      <w:bookmarkEnd w:id="75"/>
    </w:p>
    <w:p w14:paraId="39AF8CF1" w14:textId="77777777" w:rsidR="002460A5" w:rsidRPr="00FE1F9E" w:rsidRDefault="002460A5" w:rsidP="00FE1F9E">
      <w:pPr>
        <w:ind w:firstLine="0"/>
        <w:rPr>
          <w:lang w:eastAsia="hu-HU"/>
        </w:rPr>
      </w:pPr>
      <w:r>
        <w:rPr>
          <w:lang w:eastAsia="hu-HU"/>
        </w:rPr>
        <w:t xml:space="preserve">Új </w:t>
      </w:r>
      <w:r w:rsidRPr="00FE1F9E">
        <w:rPr>
          <w:lang w:eastAsia="hu-HU"/>
        </w:rPr>
        <w:t xml:space="preserve">Windows Phone alkalmazás fejlesztésekor fontos kiválasztani a megfelelő alkalmazás sablont. Visual Studio több féle alkalmazás sablont kínál a fejlesztőnek. </w:t>
      </w:r>
    </w:p>
    <w:p w14:paraId="1EBECA67" w14:textId="4C57DE7A" w:rsidR="002460A5" w:rsidRPr="00FB054E" w:rsidRDefault="002460A5" w:rsidP="00FE1F9E">
      <w:pPr>
        <w:rPr>
          <w:lang w:eastAsia="hu-HU"/>
        </w:rPr>
      </w:pPr>
      <w:r w:rsidRPr="00FE1F9E">
        <w:rPr>
          <w:lang w:eastAsia="hu-HU"/>
        </w:rPr>
        <w:t xml:space="preserve">Elsőként az univerzális alkalmazás sablont említeném. Két változata van, az első a Blank, azaz üres, a második a Hub alkalmazás sablon. Univerzális alkalmazások fejlesztése során két alkalmazás készül, egy telefonra és egy Windows 8.1-es készülékekre. </w:t>
      </w:r>
      <w:r w:rsidR="00D61187" w:rsidRPr="00FE1F9E">
        <w:rPr>
          <w:lang w:eastAsia="hu-HU"/>
        </w:rPr>
        <w:t>A két alkalmazás megosztot</w:t>
      </w:r>
      <w:r w:rsidR="00A45761" w:rsidRPr="00FE1F9E">
        <w:rPr>
          <w:lang w:eastAsia="hu-HU"/>
        </w:rPr>
        <w:t>t kódot használ, a</w:t>
      </w:r>
      <w:r w:rsidR="00FE1F9E" w:rsidRPr="00FE1F9E">
        <w:rPr>
          <w:lang w:eastAsia="hu-HU"/>
        </w:rPr>
        <w:t>mi által a fejlesztési idő nagy</w:t>
      </w:r>
      <w:r w:rsidR="00A45761" w:rsidRPr="00FE1F9E">
        <w:rPr>
          <w:lang w:eastAsia="hu-HU"/>
        </w:rPr>
        <w:t>mértékben lecsökkenhet.</w:t>
      </w:r>
      <w:r w:rsidR="00D61187" w:rsidRPr="00FE1F9E">
        <w:rPr>
          <w:lang w:eastAsia="hu-HU"/>
        </w:rPr>
        <w:t xml:space="preserve"> Blank sablon használatával az egész alkalmazást az alapjaitól nekünk kell felépíteni, egy üres oldalt foglal csak magában. A Hub sablonban már sokkal több mindent találhatunk. A Hub </w:t>
      </w:r>
      <w:r w:rsidR="008A0C8A" w:rsidRPr="00FE1F9E">
        <w:rPr>
          <w:lang w:eastAsia="hu-HU"/>
        </w:rPr>
        <w:t>vezérlő</w:t>
      </w:r>
      <w:r w:rsidR="00D61187" w:rsidRPr="00FE1F9E">
        <w:rPr>
          <w:lang w:eastAsia="hu-HU"/>
        </w:rPr>
        <w:t>t használ</w:t>
      </w:r>
      <w:r w:rsidR="00184B06" w:rsidRPr="00FE1F9E">
        <w:rPr>
          <w:lang w:eastAsia="hu-HU"/>
        </w:rPr>
        <w:t>ja</w:t>
      </w:r>
      <w:r w:rsidR="00D61187" w:rsidRPr="00FE1F9E">
        <w:rPr>
          <w:lang w:eastAsia="hu-HU"/>
        </w:rPr>
        <w:t>, ami egy legal</w:t>
      </w:r>
      <w:r w:rsidR="00184B06" w:rsidRPr="00FE1F9E">
        <w:rPr>
          <w:lang w:eastAsia="hu-HU"/>
        </w:rPr>
        <w:t>ább három oldalból álló felület, amik között balra és jobbra pöccintés segítségével lehet navigálni.</w:t>
      </w:r>
      <w:r w:rsidR="00D61187" w:rsidRPr="00FE1F9E">
        <w:rPr>
          <w:lang w:eastAsia="hu-HU"/>
        </w:rPr>
        <w:t xml:space="preserve"> A sablon</w:t>
      </w:r>
      <w:r w:rsidR="00184B06" w:rsidRPr="00FE1F9E">
        <w:rPr>
          <w:lang w:eastAsia="hu-HU"/>
        </w:rPr>
        <w:t>hoz</w:t>
      </w:r>
      <w:r w:rsidR="00D61187" w:rsidRPr="00FE1F9E">
        <w:rPr>
          <w:lang w:eastAsia="hu-HU"/>
        </w:rPr>
        <w:t xml:space="preserve"> több segédosztály</w:t>
      </w:r>
      <w:r w:rsidR="00184B06" w:rsidRPr="00FE1F9E">
        <w:rPr>
          <w:lang w:eastAsia="hu-HU"/>
        </w:rPr>
        <w:t xml:space="preserve"> is tartozik</w:t>
      </w:r>
      <w:r w:rsidR="00D61187" w:rsidRPr="00FE1F9E">
        <w:rPr>
          <w:lang w:eastAsia="hu-HU"/>
        </w:rPr>
        <w:t>,</w:t>
      </w:r>
      <w:r w:rsidR="00D61187">
        <w:rPr>
          <w:lang w:eastAsia="hu-HU"/>
        </w:rPr>
        <w:t xml:space="preserve"> amik az </w:t>
      </w:r>
      <w:r w:rsidR="00D61187" w:rsidRPr="00FB054E">
        <w:rPr>
          <w:lang w:eastAsia="hu-HU"/>
        </w:rPr>
        <w:lastRenderedPageBreak/>
        <w:t xml:space="preserve">oldalak közötti navigációt és az alkalmazás állapotának mentését segítik. Ezek az osztályok nem </w:t>
      </w:r>
      <w:r w:rsidR="008A0C8A" w:rsidRPr="00FB054E">
        <w:rPr>
          <w:lang w:eastAsia="hu-HU"/>
        </w:rPr>
        <w:t>képezik részét a Windows Phone SDK-nak.</w:t>
      </w:r>
    </w:p>
    <w:p w14:paraId="18678486" w14:textId="61FED1AC" w:rsidR="008A0C8A" w:rsidRPr="00FB054E" w:rsidRDefault="008A0C8A" w:rsidP="00645351">
      <w:pPr>
        <w:rPr>
          <w:lang w:eastAsia="hu-HU"/>
        </w:rPr>
      </w:pPr>
      <w:r w:rsidRPr="00FB054E">
        <w:rPr>
          <w:lang w:eastAsia="hu-HU"/>
        </w:rPr>
        <w:t>Windows Phone Runtime alkalmazás fejlesztésére négy féle alkalmazás sablon áll rendelkezésre. Itt is megtalálható a Blank és a Hub sablon, de a lista kibővül a Pivot és a Webview sablonokkal. A Pivot sablon a Hub</w:t>
      </w:r>
      <w:r w:rsidR="00FE1F9E" w:rsidRPr="00FB054E">
        <w:rPr>
          <w:lang w:eastAsia="hu-HU"/>
        </w:rPr>
        <w:t>hoz</w:t>
      </w:r>
      <w:r w:rsidR="00184B06" w:rsidRPr="00FB054E">
        <w:rPr>
          <w:lang w:eastAsia="hu-HU"/>
        </w:rPr>
        <w:t xml:space="preserve"> </w:t>
      </w:r>
      <w:r w:rsidRPr="00FB054E">
        <w:rPr>
          <w:lang w:eastAsia="hu-HU"/>
        </w:rPr>
        <w:t>hasonló, de ez a Pivot vezérlőt használja</w:t>
      </w:r>
      <w:r w:rsidR="00184B06" w:rsidRPr="00FB054E">
        <w:rPr>
          <w:lang w:eastAsia="hu-HU"/>
        </w:rPr>
        <w:t xml:space="preserve"> és kinézetben is eltér a Hubtól. A Pivotban található oldalak között a felhasználó itt is balra és jobbra pöccintéssel navigálhat. A WebView sablonban egy WebView vezérlőt tartalmazó oldal van, ami weboldalak megjelenítésére képes. A Hub és a Pivot sablonokhoz is tartoznak segédosztályok, mint az Univerzális Hub sablon esetében. </w:t>
      </w:r>
    </w:p>
    <w:p w14:paraId="5653B782" w14:textId="77777777" w:rsidR="00DC3008" w:rsidRPr="008A0C8A" w:rsidRDefault="00530900" w:rsidP="00364300">
      <w:pPr>
        <w:pStyle w:val="Heading3"/>
      </w:pPr>
      <w:bookmarkStart w:id="76" w:name="_Toc406076054"/>
      <w:r>
        <w:t>Támogatott</w:t>
      </w:r>
      <w:r w:rsidR="00DC3008">
        <w:t xml:space="preserve"> programozási nyelvek</w:t>
      </w:r>
      <w:bookmarkEnd w:id="76"/>
    </w:p>
    <w:p w14:paraId="64B3E438" w14:textId="77777777" w:rsidR="008A0C8A" w:rsidRPr="00FB054E" w:rsidRDefault="00530900" w:rsidP="00DE1FBE">
      <w:pPr>
        <w:ind w:firstLine="0"/>
        <w:rPr>
          <w:lang w:eastAsia="hu-HU"/>
        </w:rPr>
      </w:pPr>
      <w:r>
        <w:rPr>
          <w:lang w:eastAsia="hu-HU"/>
        </w:rPr>
        <w:t xml:space="preserve">A fejlesztő több támogatott program nyelv közül is választhat Windows Phone alkalmazás készítésekor. </w:t>
      </w:r>
      <w:r w:rsidR="000E3E98">
        <w:rPr>
          <w:lang w:eastAsia="hu-HU"/>
        </w:rPr>
        <w:t xml:space="preserve">Támogatott programozás nyelvek: C++, C#, Microsoft Visual Basic, és JavaScript. JavaScript használatakor a felhasználói felületet HTML5 használatával lehet elkészíteni, míg a többi nyelv használatakor </w:t>
      </w:r>
      <w:r w:rsidR="000E3E98" w:rsidRPr="00FB054E">
        <w:rPr>
          <w:lang w:eastAsia="hu-HU"/>
        </w:rPr>
        <w:t>Extensible Application Markup Language (XAML) segítségével lehet.</w:t>
      </w:r>
    </w:p>
    <w:p w14:paraId="64472B0F" w14:textId="77777777" w:rsidR="00311A6A" w:rsidRDefault="00311A6A" w:rsidP="00311A6A">
      <w:pPr>
        <w:pStyle w:val="Heading1"/>
        <w:rPr>
          <w:lang w:eastAsia="hu-HU"/>
        </w:rPr>
      </w:pPr>
      <w:bookmarkStart w:id="77" w:name="_Toc406076055"/>
      <w:r>
        <w:rPr>
          <w:lang w:eastAsia="hu-HU"/>
        </w:rPr>
        <w:lastRenderedPageBreak/>
        <w:t>Feladat specifikáció</w:t>
      </w:r>
      <w:bookmarkEnd w:id="77"/>
    </w:p>
    <w:p w14:paraId="194BBBD0" w14:textId="77777777" w:rsidR="00411FF0" w:rsidRDefault="00411FF0" w:rsidP="008D64A1">
      <w:pPr>
        <w:ind w:firstLine="0"/>
        <w:rPr>
          <w:lang w:eastAsia="hu-HU"/>
        </w:rPr>
      </w:pPr>
      <w:r>
        <w:rPr>
          <w:lang w:eastAsia="hu-HU"/>
        </w:rPr>
        <w:t>Szakdolgozatom elkészítése során, egy olyan Windows Phone 8.1-es kliens alkalmazás tervezése és implementálása volt, aminek segítségével az orvosok nyomon tudják követni a betegeiknek állapotát. A betegek rögzíthetik vérnyomás és vércukor értékeiket, amit a rendszer eltárol. Az itt eltárolt</w:t>
      </w:r>
      <w:r w:rsidRPr="00411FF0">
        <w:rPr>
          <w:lang w:eastAsia="hu-HU"/>
        </w:rPr>
        <w:t xml:space="preserve"> információk megkönnyítik az orvos munkáját. Az alkalmazás főcélja, hogy elősegítse a</w:t>
      </w:r>
      <w:r w:rsidR="00BE7505">
        <w:rPr>
          <w:lang w:eastAsia="hu-HU"/>
        </w:rPr>
        <w:t xml:space="preserve"> páciensek</w:t>
      </w:r>
      <w:r w:rsidRPr="00411FF0">
        <w:rPr>
          <w:lang w:eastAsia="hu-HU"/>
        </w:rPr>
        <w:t xml:space="preserve"> gy</w:t>
      </w:r>
      <w:r w:rsidR="00BE7505">
        <w:rPr>
          <w:lang w:eastAsia="hu-HU"/>
        </w:rPr>
        <w:t>ógyításhoz és</w:t>
      </w:r>
      <w:r w:rsidRPr="00411FF0">
        <w:rPr>
          <w:lang w:eastAsia="hu-HU"/>
        </w:rPr>
        <w:t xml:space="preserve"> gyógyuláshoz </w:t>
      </w:r>
      <w:r w:rsidR="00BE7505">
        <w:rPr>
          <w:lang w:eastAsia="hu-HU"/>
        </w:rPr>
        <w:t>szükséges</w:t>
      </w:r>
      <w:r w:rsidRPr="00411FF0">
        <w:rPr>
          <w:lang w:eastAsia="hu-HU"/>
        </w:rPr>
        <w:t xml:space="preserve"> diagnosztikai és terápiás információk gyors célba jutását. A</w:t>
      </w:r>
      <w:r w:rsidR="00BE7505">
        <w:rPr>
          <w:lang w:eastAsia="hu-HU"/>
        </w:rPr>
        <w:t>z alkalmazás használatával</w:t>
      </w:r>
      <w:r w:rsidRPr="00411FF0">
        <w:rPr>
          <w:lang w:eastAsia="hu-HU"/>
        </w:rPr>
        <w:t xml:space="preserve"> </w:t>
      </w:r>
      <w:r w:rsidR="00BE7505">
        <w:rPr>
          <w:lang w:eastAsia="hu-HU"/>
        </w:rPr>
        <w:t xml:space="preserve">csökkenthető és optimalizálható a </w:t>
      </w:r>
      <w:r w:rsidRPr="00411FF0">
        <w:rPr>
          <w:lang w:eastAsia="hu-HU"/>
        </w:rPr>
        <w:t>munkaterhelés</w:t>
      </w:r>
      <w:r w:rsidR="00BE7505">
        <w:rPr>
          <w:lang w:eastAsia="hu-HU"/>
        </w:rPr>
        <w:t>, aminek</w:t>
      </w:r>
      <w:r w:rsidRPr="00411FF0">
        <w:rPr>
          <w:lang w:eastAsia="hu-HU"/>
        </w:rPr>
        <w:t xml:space="preserve"> köszönhetően nagymértékben elősegítheti a kezelések </w:t>
      </w:r>
      <w:r w:rsidR="00BE7505">
        <w:rPr>
          <w:lang w:eastAsia="hu-HU"/>
        </w:rPr>
        <w:t>eredményességét</w:t>
      </w:r>
      <w:r w:rsidRPr="00411FF0">
        <w:rPr>
          <w:lang w:eastAsia="hu-HU"/>
        </w:rPr>
        <w:t xml:space="preserve">, </w:t>
      </w:r>
      <w:r w:rsidR="00E017E2">
        <w:rPr>
          <w:lang w:eastAsia="hu-HU"/>
        </w:rPr>
        <w:t>csökkentheti az ellátás költségét</w:t>
      </w:r>
      <w:r w:rsidR="0071219C">
        <w:rPr>
          <w:lang w:eastAsia="hu-HU"/>
        </w:rPr>
        <w:t xml:space="preserve"> és</w:t>
      </w:r>
      <w:r w:rsidRPr="00411FF0">
        <w:rPr>
          <w:lang w:eastAsia="hu-HU"/>
        </w:rPr>
        <w:t xml:space="preserve"> </w:t>
      </w:r>
      <w:r w:rsidR="00E017E2">
        <w:rPr>
          <w:lang w:eastAsia="hu-HU"/>
        </w:rPr>
        <w:t xml:space="preserve">javíthatja </w:t>
      </w:r>
      <w:r w:rsidR="0071219C">
        <w:rPr>
          <w:lang w:eastAsia="hu-HU"/>
        </w:rPr>
        <w:t xml:space="preserve">az </w:t>
      </w:r>
      <w:r w:rsidRPr="00411FF0">
        <w:rPr>
          <w:lang w:eastAsia="hu-HU"/>
        </w:rPr>
        <w:t>orvosi munka minőségé</w:t>
      </w:r>
      <w:r w:rsidR="00E017E2">
        <w:rPr>
          <w:lang w:eastAsia="hu-HU"/>
        </w:rPr>
        <w:t>t</w:t>
      </w:r>
      <w:r w:rsidRPr="00411FF0">
        <w:rPr>
          <w:lang w:eastAsia="hu-HU"/>
        </w:rPr>
        <w:t>.</w:t>
      </w:r>
    </w:p>
    <w:p w14:paraId="0970DA7B" w14:textId="3AD468E5" w:rsidR="009905B6" w:rsidRDefault="00411FF0" w:rsidP="00925835">
      <w:pPr>
        <w:rPr>
          <w:lang w:eastAsia="hu-HU"/>
        </w:rPr>
      </w:pPr>
      <w:r>
        <w:rPr>
          <w:lang w:eastAsia="hu-HU"/>
        </w:rPr>
        <w:t xml:space="preserve">A </w:t>
      </w:r>
      <w:r w:rsidR="001C3A0A">
        <w:rPr>
          <w:lang w:eastAsia="hu-HU"/>
        </w:rPr>
        <w:t>kliensalkalmazás</w:t>
      </w:r>
      <w:r>
        <w:rPr>
          <w:lang w:eastAsia="hu-HU"/>
        </w:rPr>
        <w:t xml:space="preserve"> egy nagyobb rendszerhez csatlakozik, ahol az adatok egy adatbázisban vannak tárolva. A kliens a háttérrendszerben</w:t>
      </w:r>
      <w:r w:rsidR="0071219C">
        <w:rPr>
          <w:lang w:eastAsia="hu-HU"/>
        </w:rPr>
        <w:t xml:space="preserve"> (backend)</w:t>
      </w:r>
      <w:r>
        <w:rPr>
          <w:lang w:eastAsia="hu-HU"/>
        </w:rPr>
        <w:t xml:space="preserve"> található web szerveren keresztül képes kommunikálni az adatbázissal.  </w:t>
      </w:r>
      <w:r w:rsidR="009905B6">
        <w:rPr>
          <w:lang w:eastAsia="hu-HU"/>
        </w:rPr>
        <w:t>Ebben a fejezetben leírom, hogy milyen funk</w:t>
      </w:r>
      <w:r w:rsidR="003970A9">
        <w:rPr>
          <w:lang w:eastAsia="hu-HU"/>
        </w:rPr>
        <w:t>ciókat kell tartalmaznia a kész</w:t>
      </w:r>
      <w:r w:rsidR="009905B6">
        <w:rPr>
          <w:lang w:eastAsia="hu-HU"/>
        </w:rPr>
        <w:t>terméknek és milyen elvárásoknak kell megfelelnie.</w:t>
      </w:r>
    </w:p>
    <w:p w14:paraId="497A51D6" w14:textId="77777777" w:rsidR="009905B6" w:rsidRPr="009905B6" w:rsidRDefault="009905B6" w:rsidP="009905B6">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78" w:name="_Toc405326803"/>
      <w:bookmarkStart w:id="79" w:name="_Toc405405066"/>
      <w:bookmarkStart w:id="80" w:name="_Toc405453714"/>
      <w:bookmarkStart w:id="81" w:name="_Toc405857256"/>
      <w:bookmarkStart w:id="82" w:name="_Toc405923488"/>
      <w:bookmarkStart w:id="83" w:name="_Toc405923983"/>
      <w:bookmarkStart w:id="84" w:name="_Toc406000549"/>
      <w:bookmarkStart w:id="85" w:name="_Toc406000615"/>
      <w:bookmarkStart w:id="86" w:name="_Toc406018940"/>
      <w:bookmarkStart w:id="87" w:name="_Toc406069052"/>
      <w:bookmarkStart w:id="88" w:name="_Toc406074195"/>
      <w:bookmarkStart w:id="89" w:name="_Toc406074271"/>
      <w:bookmarkStart w:id="90" w:name="_Toc406074360"/>
      <w:bookmarkStart w:id="91" w:name="_Toc406076056"/>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4A25E93" w14:textId="77777777" w:rsidR="00925835" w:rsidRDefault="009905B6" w:rsidP="00364300">
      <w:pPr>
        <w:pStyle w:val="Heading2"/>
      </w:pPr>
      <w:bookmarkStart w:id="92" w:name="_Toc406076057"/>
      <w:r>
        <w:t>Rendszer követelmények</w:t>
      </w:r>
      <w:bookmarkEnd w:id="92"/>
      <w:r>
        <w:t xml:space="preserve"> </w:t>
      </w:r>
    </w:p>
    <w:p w14:paraId="14131375" w14:textId="77777777" w:rsidR="009905B6" w:rsidRPr="009905B6" w:rsidRDefault="009905B6" w:rsidP="008D64A1">
      <w:pPr>
        <w:ind w:firstLine="0"/>
        <w:rPr>
          <w:lang w:eastAsia="hu-HU"/>
        </w:rPr>
      </w:pPr>
      <w:r>
        <w:rPr>
          <w:lang w:eastAsia="hu-HU"/>
        </w:rPr>
        <w:t xml:space="preserve">Az alkalmazásnak futnia kell minden Windows Phone 8.1 operációs rendszerrel rendelkező készüléken. Az 512 MB RAM-mal rendelkező Windows Phone 8.1-es telefonokon is működnie kell. </w:t>
      </w:r>
      <w:r w:rsidR="00B62787">
        <w:rPr>
          <w:lang w:eastAsia="hu-HU"/>
        </w:rPr>
        <w:t>Az alkalmazás használatához élő internet kapcsolat szükséges.</w:t>
      </w:r>
    </w:p>
    <w:p w14:paraId="3ADE3244" w14:textId="77777777" w:rsidR="009905B6" w:rsidRDefault="009905B6" w:rsidP="00364300">
      <w:pPr>
        <w:pStyle w:val="Heading2"/>
      </w:pPr>
      <w:bookmarkStart w:id="93" w:name="_Toc406076058"/>
      <w:r>
        <w:t>Funkcionális követelmények</w:t>
      </w:r>
      <w:bookmarkEnd w:id="93"/>
    </w:p>
    <w:p w14:paraId="793B2E78" w14:textId="77777777" w:rsidR="00295BBA" w:rsidRDefault="005313F0" w:rsidP="008D64A1">
      <w:pPr>
        <w:ind w:firstLine="0"/>
        <w:rPr>
          <w:lang w:eastAsia="hu-HU"/>
        </w:rPr>
      </w:pPr>
      <w:r>
        <w:rPr>
          <w:lang w:eastAsia="hu-HU"/>
        </w:rPr>
        <w:t xml:space="preserve">Az alkalmazás </w:t>
      </w:r>
      <w:r w:rsidR="0071219C">
        <w:rPr>
          <w:lang w:eastAsia="hu-HU"/>
        </w:rPr>
        <w:t>igénybevételéhez</w:t>
      </w:r>
      <w:r>
        <w:rPr>
          <w:lang w:eastAsia="hu-HU"/>
        </w:rPr>
        <w:t xml:space="preserve"> bejelentkezés szükséges. Bejelentkezéskor a felhasználó megadja felhasználó nevét, ami egy e-mail cím, és jelszavát. Legyen lehetőség a felhasználó név elmentésére a bejelentkezés megkönnyít</w:t>
      </w:r>
      <w:r w:rsidR="008D64A1">
        <w:rPr>
          <w:lang w:eastAsia="hu-HU"/>
        </w:rPr>
        <w:t>éséhez. Sikertelen bejelentkezés esetét</w:t>
      </w:r>
      <w:r>
        <w:rPr>
          <w:lang w:eastAsia="hu-HU"/>
        </w:rPr>
        <w:t xml:space="preserve"> hibaüzenettel k</w:t>
      </w:r>
      <w:r w:rsidR="00295BBA">
        <w:rPr>
          <w:lang w:eastAsia="hu-HU"/>
        </w:rPr>
        <w:t>ell jelezni a felhasználónak.</w:t>
      </w:r>
    </w:p>
    <w:p w14:paraId="6E72B4A4" w14:textId="25F7929D" w:rsidR="009905B6" w:rsidRDefault="005313F0" w:rsidP="00295BBA">
      <w:pPr>
        <w:rPr>
          <w:lang w:eastAsia="hu-HU"/>
        </w:rPr>
      </w:pPr>
      <w:r>
        <w:rPr>
          <w:lang w:eastAsia="hu-HU"/>
        </w:rPr>
        <w:t>Lehessen új fiókot regisztrálni. Az orvosok és betegek külön felhasználói típusba tartoznak, ezért a regisztrációkor ennek megfelelően kell eljárni. Új orvos regisztrálása során meg kell a felhaszná</w:t>
      </w:r>
      <w:r w:rsidR="00295BBA">
        <w:rPr>
          <w:lang w:eastAsia="hu-HU"/>
        </w:rPr>
        <w:t>lónak adnia</w:t>
      </w:r>
      <w:r>
        <w:rPr>
          <w:lang w:eastAsia="hu-HU"/>
        </w:rPr>
        <w:t xml:space="preserve"> egy e-mail címet, jelszót, a </w:t>
      </w:r>
      <w:r>
        <w:rPr>
          <w:lang w:eastAsia="hu-HU"/>
        </w:rPr>
        <w:lastRenderedPageBreak/>
        <w:t xml:space="preserve">jelszó megerősítését, teljes nevét, praxisát, telefon számát, és az orvosi rendelő címét. </w:t>
      </w:r>
      <w:r w:rsidR="00295BBA">
        <w:rPr>
          <w:lang w:eastAsia="hu-HU"/>
        </w:rPr>
        <w:t xml:space="preserve">Új páciens regisztrálásakor meg kell adni egy e-mail címet, jelszót, a jelszó megerősítését, teljes </w:t>
      </w:r>
      <w:r w:rsidR="0071219C">
        <w:rPr>
          <w:lang w:eastAsia="hu-HU"/>
        </w:rPr>
        <w:t xml:space="preserve">nevet, születési dátumot, és </w:t>
      </w:r>
      <w:r w:rsidR="003970A9">
        <w:rPr>
          <w:lang w:eastAsia="hu-HU"/>
        </w:rPr>
        <w:t xml:space="preserve">a </w:t>
      </w:r>
      <w:r w:rsidR="0071219C">
        <w:rPr>
          <w:lang w:eastAsia="hu-HU"/>
        </w:rPr>
        <w:t xml:space="preserve">nemet. A </w:t>
      </w:r>
      <w:r w:rsidR="001C3A0A">
        <w:rPr>
          <w:lang w:eastAsia="hu-HU"/>
        </w:rPr>
        <w:t>telefonszám</w:t>
      </w:r>
      <w:r w:rsidR="0071219C">
        <w:rPr>
          <w:lang w:eastAsia="hu-HU"/>
        </w:rPr>
        <w:t xml:space="preserve"> megadása opcionális</w:t>
      </w:r>
      <w:r w:rsidR="00295BBA">
        <w:rPr>
          <w:lang w:eastAsia="hu-HU"/>
        </w:rPr>
        <w:t xml:space="preserve">. </w:t>
      </w:r>
      <w:r>
        <w:rPr>
          <w:lang w:eastAsia="hu-HU"/>
        </w:rPr>
        <w:t xml:space="preserve">Helytelenül megadott adatok esetén visszajelzést kell biztosítani a felhasználó felé. </w:t>
      </w:r>
      <w:r w:rsidR="00295BBA">
        <w:rPr>
          <w:lang w:eastAsia="hu-HU"/>
        </w:rPr>
        <w:t>Sikeres regisztrációt közölni kell a felhasználóval és továbbítani a bejelentkező felülethez.</w:t>
      </w:r>
    </w:p>
    <w:p w14:paraId="4188EBF1" w14:textId="77777777" w:rsidR="008D64A1" w:rsidRDefault="00295BBA" w:rsidP="00295BBA">
      <w:pPr>
        <w:rPr>
          <w:lang w:eastAsia="hu-HU"/>
        </w:rPr>
      </w:pPr>
      <w:r>
        <w:rPr>
          <w:lang w:eastAsia="hu-HU"/>
        </w:rPr>
        <w:t xml:space="preserve">Sikeres bejelentkezés után továbbítsa a felhasználót az alkalmazás a </w:t>
      </w:r>
      <w:r w:rsidR="008D64A1">
        <w:rPr>
          <w:lang w:eastAsia="hu-HU"/>
        </w:rPr>
        <w:t>saját</w:t>
      </w:r>
      <w:r>
        <w:rPr>
          <w:lang w:eastAsia="hu-HU"/>
        </w:rPr>
        <w:t xml:space="preserve"> felületéhez. Orvosoknak és pácienseknek külön felületük van. Az orvos legyen képes megtekinteni a saját betegeit, azoknak adatait és rögzített értékeit.</w:t>
      </w:r>
      <w:r w:rsidR="00591C90">
        <w:rPr>
          <w:lang w:eastAsia="hu-HU"/>
        </w:rPr>
        <w:t xml:space="preserve"> Az alkalmazás jelenítse meg grafikonon is az adott páciens rögzített értékeit.</w:t>
      </w:r>
      <w:r>
        <w:rPr>
          <w:lang w:eastAsia="hu-HU"/>
        </w:rPr>
        <w:t xml:space="preserve"> Legyen képes megnézni a függőben levő pácienseket, ahol eldöntheti, hogy kit fogad pácienséül és kit utasít el. </w:t>
      </w:r>
    </w:p>
    <w:p w14:paraId="3CD059D6" w14:textId="77777777" w:rsidR="00295BBA" w:rsidRDefault="00295BBA" w:rsidP="00295BBA">
      <w:pPr>
        <w:rPr>
          <w:lang w:eastAsia="hu-HU"/>
        </w:rPr>
      </w:pPr>
      <w:r>
        <w:rPr>
          <w:lang w:eastAsia="hu-HU"/>
        </w:rPr>
        <w:t>Jelezze az alkalmaz</w:t>
      </w:r>
      <w:r w:rsidR="008D64A1">
        <w:rPr>
          <w:lang w:eastAsia="hu-HU"/>
        </w:rPr>
        <w:t xml:space="preserve">ás </w:t>
      </w:r>
      <w:r w:rsidR="00423EE5">
        <w:rPr>
          <w:lang w:eastAsia="hu-HU"/>
        </w:rPr>
        <w:t xml:space="preserve">valamilyen módon </w:t>
      </w:r>
      <w:r w:rsidR="008D64A1">
        <w:rPr>
          <w:lang w:eastAsia="hu-HU"/>
        </w:rPr>
        <w:t xml:space="preserve">az esetleg veszélyben levő betegeket. </w:t>
      </w:r>
      <w:r>
        <w:rPr>
          <w:lang w:eastAsia="hu-HU"/>
        </w:rPr>
        <w:t xml:space="preserve">Azokat a betegeket tekintjük veszélyben, akik a normális érték tartományon kívüli értéket rögzítettek. </w:t>
      </w:r>
      <w:r w:rsidR="00640141">
        <w:rPr>
          <w:lang w:eastAsia="hu-HU"/>
        </w:rPr>
        <w:t>A vérnyomás</w:t>
      </w:r>
      <w:r w:rsidR="001E270B">
        <w:rPr>
          <w:lang w:eastAsia="hu-HU"/>
        </w:rPr>
        <w:t xml:space="preserve"> értékek </w:t>
      </w:r>
      <w:r w:rsidR="00640141">
        <w:rPr>
          <w:lang w:eastAsia="hu-HU"/>
        </w:rPr>
        <w:t>besorolását az alábbi táblázat</w:t>
      </w:r>
      <w:r w:rsidR="001E270B">
        <w:rPr>
          <w:lang w:eastAsia="hu-HU"/>
        </w:rPr>
        <w:t xml:space="preserve"> alapján kell megtenni.</w:t>
      </w:r>
    </w:p>
    <w:tbl>
      <w:tblPr>
        <w:tblStyle w:val="TableGrid"/>
        <w:tblW w:w="0" w:type="auto"/>
        <w:jc w:val="center"/>
        <w:tblLook w:val="04A0" w:firstRow="1" w:lastRow="0" w:firstColumn="1" w:lastColumn="0" w:noHBand="0" w:noVBand="1"/>
      </w:tblPr>
      <w:tblGrid>
        <w:gridCol w:w="2652"/>
        <w:gridCol w:w="2637"/>
        <w:gridCol w:w="2639"/>
      </w:tblGrid>
      <w:tr w:rsidR="001E270B" w14:paraId="2893C550" w14:textId="77777777" w:rsidTr="001E270B">
        <w:trPr>
          <w:jc w:val="center"/>
        </w:trPr>
        <w:tc>
          <w:tcPr>
            <w:tcW w:w="2692" w:type="dxa"/>
            <w:vAlign w:val="center"/>
          </w:tcPr>
          <w:p w14:paraId="2013460E" w14:textId="77777777" w:rsidR="004B029C" w:rsidRDefault="001E270B">
            <w:pPr>
              <w:spacing w:before="120"/>
              <w:ind w:firstLine="0"/>
              <w:jc w:val="center"/>
              <w:rPr>
                <w:b/>
                <w:lang w:eastAsia="hu-HU"/>
              </w:rPr>
            </w:pPr>
            <w:r w:rsidRPr="001E270B">
              <w:rPr>
                <w:b/>
                <w:lang w:eastAsia="hu-HU"/>
              </w:rPr>
              <w:t>Kategória</w:t>
            </w:r>
          </w:p>
        </w:tc>
        <w:tc>
          <w:tcPr>
            <w:tcW w:w="2693" w:type="dxa"/>
            <w:vAlign w:val="center"/>
          </w:tcPr>
          <w:p w14:paraId="1E733C5D" w14:textId="77777777" w:rsidR="004B029C" w:rsidRDefault="001E270B">
            <w:pPr>
              <w:spacing w:before="120"/>
              <w:ind w:firstLine="0"/>
              <w:jc w:val="center"/>
              <w:rPr>
                <w:b/>
                <w:lang w:eastAsia="hu-HU"/>
              </w:rPr>
            </w:pPr>
            <w:r w:rsidRPr="001E270B">
              <w:rPr>
                <w:b/>
                <w:lang w:eastAsia="hu-HU"/>
              </w:rPr>
              <w:t>Szisztolés</w:t>
            </w:r>
            <w:r w:rsidR="00AF1EE1">
              <w:rPr>
                <w:b/>
                <w:lang w:eastAsia="hu-HU"/>
              </w:rPr>
              <w:t xml:space="preserve"> (Hgmm)</w:t>
            </w:r>
          </w:p>
        </w:tc>
        <w:tc>
          <w:tcPr>
            <w:tcW w:w="2693" w:type="dxa"/>
            <w:vAlign w:val="center"/>
          </w:tcPr>
          <w:p w14:paraId="45DF74E1" w14:textId="77777777" w:rsidR="004B029C" w:rsidRDefault="001E270B">
            <w:pPr>
              <w:spacing w:before="120"/>
              <w:ind w:firstLine="0"/>
              <w:jc w:val="center"/>
              <w:rPr>
                <w:b/>
                <w:lang w:eastAsia="hu-HU"/>
              </w:rPr>
            </w:pPr>
            <w:r w:rsidRPr="001E270B">
              <w:rPr>
                <w:b/>
                <w:lang w:eastAsia="hu-HU"/>
              </w:rPr>
              <w:t>Diasztolés</w:t>
            </w:r>
            <w:r w:rsidR="00AF1EE1">
              <w:rPr>
                <w:b/>
                <w:lang w:eastAsia="hu-HU"/>
              </w:rPr>
              <w:t xml:space="preserve"> (Hgmm)</w:t>
            </w:r>
          </w:p>
        </w:tc>
      </w:tr>
      <w:tr w:rsidR="001E270B" w14:paraId="7B6AC403" w14:textId="77777777" w:rsidTr="001E270B">
        <w:trPr>
          <w:jc w:val="center"/>
        </w:trPr>
        <w:tc>
          <w:tcPr>
            <w:tcW w:w="2692" w:type="dxa"/>
            <w:vAlign w:val="center"/>
          </w:tcPr>
          <w:p w14:paraId="48056547" w14:textId="77777777" w:rsidR="004B029C" w:rsidRDefault="001E270B">
            <w:pPr>
              <w:spacing w:before="120"/>
              <w:ind w:firstLine="0"/>
              <w:jc w:val="left"/>
              <w:rPr>
                <w:b/>
                <w:lang w:eastAsia="hu-HU"/>
              </w:rPr>
            </w:pPr>
            <w:r w:rsidRPr="001E270B">
              <w:rPr>
                <w:b/>
                <w:lang w:eastAsia="hu-HU"/>
              </w:rPr>
              <w:t>Normál</w:t>
            </w:r>
          </w:p>
        </w:tc>
        <w:tc>
          <w:tcPr>
            <w:tcW w:w="2693" w:type="dxa"/>
            <w:vAlign w:val="center"/>
          </w:tcPr>
          <w:p w14:paraId="120B3F1F" w14:textId="77777777" w:rsidR="004B029C" w:rsidRDefault="001E270B">
            <w:pPr>
              <w:spacing w:before="120"/>
              <w:ind w:firstLine="0"/>
              <w:jc w:val="center"/>
              <w:rPr>
                <w:lang w:eastAsia="hu-HU"/>
              </w:rPr>
            </w:pPr>
            <w:r>
              <w:rPr>
                <w:lang w:eastAsia="hu-HU"/>
              </w:rPr>
              <w:t>90-119</w:t>
            </w:r>
          </w:p>
        </w:tc>
        <w:tc>
          <w:tcPr>
            <w:tcW w:w="2693" w:type="dxa"/>
            <w:vAlign w:val="center"/>
          </w:tcPr>
          <w:p w14:paraId="54813212" w14:textId="77777777" w:rsidR="004B029C" w:rsidRDefault="001E270B">
            <w:pPr>
              <w:spacing w:before="120"/>
              <w:ind w:firstLine="0"/>
              <w:jc w:val="center"/>
              <w:rPr>
                <w:lang w:eastAsia="hu-HU"/>
              </w:rPr>
            </w:pPr>
            <w:r>
              <w:rPr>
                <w:lang w:eastAsia="hu-HU"/>
              </w:rPr>
              <w:t>60-79</w:t>
            </w:r>
          </w:p>
        </w:tc>
      </w:tr>
      <w:tr w:rsidR="001E270B" w14:paraId="1CCD580D" w14:textId="77777777" w:rsidTr="001E270B">
        <w:trPr>
          <w:jc w:val="center"/>
        </w:trPr>
        <w:tc>
          <w:tcPr>
            <w:tcW w:w="2692" w:type="dxa"/>
            <w:vAlign w:val="center"/>
          </w:tcPr>
          <w:p w14:paraId="49EEA15F" w14:textId="77777777" w:rsidR="004B029C" w:rsidRDefault="001E270B">
            <w:pPr>
              <w:spacing w:before="120"/>
              <w:ind w:firstLine="0"/>
              <w:jc w:val="left"/>
              <w:rPr>
                <w:b/>
                <w:lang w:eastAsia="hu-HU"/>
              </w:rPr>
            </w:pPr>
            <w:r w:rsidRPr="001E270B">
              <w:rPr>
                <w:b/>
                <w:lang w:eastAsia="hu-HU"/>
              </w:rPr>
              <w:t>Prehipertónia</w:t>
            </w:r>
          </w:p>
        </w:tc>
        <w:tc>
          <w:tcPr>
            <w:tcW w:w="2693" w:type="dxa"/>
            <w:vAlign w:val="center"/>
          </w:tcPr>
          <w:p w14:paraId="62B1A422" w14:textId="77777777" w:rsidR="004B029C" w:rsidRDefault="001E270B">
            <w:pPr>
              <w:spacing w:before="120"/>
              <w:ind w:firstLine="0"/>
              <w:jc w:val="center"/>
              <w:rPr>
                <w:lang w:eastAsia="hu-HU"/>
              </w:rPr>
            </w:pPr>
            <w:r>
              <w:rPr>
                <w:lang w:eastAsia="hu-HU"/>
              </w:rPr>
              <w:t>120-139</w:t>
            </w:r>
          </w:p>
        </w:tc>
        <w:tc>
          <w:tcPr>
            <w:tcW w:w="2693" w:type="dxa"/>
            <w:vAlign w:val="center"/>
          </w:tcPr>
          <w:p w14:paraId="53F29866" w14:textId="77777777" w:rsidR="004B029C" w:rsidRDefault="001E270B">
            <w:pPr>
              <w:spacing w:before="120"/>
              <w:ind w:firstLine="0"/>
              <w:jc w:val="center"/>
              <w:rPr>
                <w:lang w:eastAsia="hu-HU"/>
              </w:rPr>
            </w:pPr>
            <w:r>
              <w:rPr>
                <w:lang w:eastAsia="hu-HU"/>
              </w:rPr>
              <w:t>80-89</w:t>
            </w:r>
          </w:p>
        </w:tc>
      </w:tr>
      <w:tr w:rsidR="001E270B" w14:paraId="0ECDAEC9" w14:textId="77777777" w:rsidTr="001E270B">
        <w:trPr>
          <w:jc w:val="center"/>
        </w:trPr>
        <w:tc>
          <w:tcPr>
            <w:tcW w:w="2692" w:type="dxa"/>
            <w:vAlign w:val="center"/>
          </w:tcPr>
          <w:p w14:paraId="0CB799C8" w14:textId="77777777" w:rsidR="004B029C" w:rsidRDefault="001E270B">
            <w:pPr>
              <w:spacing w:before="120"/>
              <w:ind w:firstLine="0"/>
              <w:jc w:val="left"/>
              <w:rPr>
                <w:b/>
                <w:lang w:eastAsia="hu-HU"/>
              </w:rPr>
            </w:pPr>
            <w:r w:rsidRPr="001E270B">
              <w:rPr>
                <w:b/>
                <w:lang w:eastAsia="hu-HU"/>
              </w:rPr>
              <w:t>1. fokozató hipertónia</w:t>
            </w:r>
          </w:p>
        </w:tc>
        <w:tc>
          <w:tcPr>
            <w:tcW w:w="2693" w:type="dxa"/>
            <w:vAlign w:val="center"/>
          </w:tcPr>
          <w:p w14:paraId="7A9343D3" w14:textId="77777777" w:rsidR="004B029C" w:rsidRDefault="001E270B">
            <w:pPr>
              <w:spacing w:before="120"/>
              <w:ind w:firstLine="0"/>
              <w:jc w:val="center"/>
              <w:rPr>
                <w:lang w:eastAsia="hu-HU"/>
              </w:rPr>
            </w:pPr>
            <w:r>
              <w:rPr>
                <w:lang w:eastAsia="hu-HU"/>
              </w:rPr>
              <w:t>140-159</w:t>
            </w:r>
          </w:p>
        </w:tc>
        <w:tc>
          <w:tcPr>
            <w:tcW w:w="2693" w:type="dxa"/>
            <w:vAlign w:val="center"/>
          </w:tcPr>
          <w:p w14:paraId="7E9E025D" w14:textId="77777777" w:rsidR="004B029C" w:rsidRDefault="001E270B">
            <w:pPr>
              <w:spacing w:before="120"/>
              <w:ind w:firstLine="0"/>
              <w:jc w:val="center"/>
              <w:rPr>
                <w:lang w:eastAsia="hu-HU"/>
              </w:rPr>
            </w:pPr>
            <w:r>
              <w:rPr>
                <w:lang w:eastAsia="hu-HU"/>
              </w:rPr>
              <w:t>90-99</w:t>
            </w:r>
          </w:p>
        </w:tc>
      </w:tr>
      <w:tr w:rsidR="001E270B" w14:paraId="17430912" w14:textId="77777777" w:rsidTr="001E270B">
        <w:trPr>
          <w:jc w:val="center"/>
        </w:trPr>
        <w:tc>
          <w:tcPr>
            <w:tcW w:w="2692" w:type="dxa"/>
            <w:vAlign w:val="center"/>
          </w:tcPr>
          <w:p w14:paraId="03B71862" w14:textId="77777777" w:rsidR="004B029C" w:rsidRDefault="001E270B">
            <w:pPr>
              <w:spacing w:before="120"/>
              <w:ind w:firstLine="0"/>
              <w:jc w:val="left"/>
              <w:rPr>
                <w:b/>
                <w:lang w:eastAsia="hu-HU"/>
              </w:rPr>
            </w:pPr>
            <w:r w:rsidRPr="001E270B">
              <w:rPr>
                <w:b/>
                <w:lang w:eastAsia="hu-HU"/>
              </w:rPr>
              <w:t>2. fokozatú hipertónia</w:t>
            </w:r>
          </w:p>
        </w:tc>
        <w:tc>
          <w:tcPr>
            <w:tcW w:w="2693" w:type="dxa"/>
            <w:vAlign w:val="center"/>
          </w:tcPr>
          <w:p w14:paraId="222F2665" w14:textId="77777777" w:rsidR="004B029C" w:rsidRDefault="001E270B">
            <w:pPr>
              <w:spacing w:before="120"/>
              <w:ind w:firstLine="0"/>
              <w:jc w:val="center"/>
              <w:rPr>
                <w:lang w:eastAsia="hu-HU"/>
              </w:rPr>
            </w:pPr>
            <w:r>
              <w:rPr>
                <w:lang w:eastAsia="hu-HU"/>
              </w:rPr>
              <w:t>160-179</w:t>
            </w:r>
          </w:p>
        </w:tc>
        <w:tc>
          <w:tcPr>
            <w:tcW w:w="2693" w:type="dxa"/>
            <w:vAlign w:val="center"/>
          </w:tcPr>
          <w:p w14:paraId="05E0AC6A" w14:textId="77777777" w:rsidR="004B029C" w:rsidRDefault="001E270B">
            <w:pPr>
              <w:spacing w:before="120"/>
              <w:ind w:firstLine="0"/>
              <w:jc w:val="center"/>
              <w:rPr>
                <w:lang w:eastAsia="hu-HU"/>
              </w:rPr>
            </w:pPr>
            <w:r>
              <w:rPr>
                <w:lang w:eastAsia="hu-HU"/>
              </w:rPr>
              <w:t>100-109</w:t>
            </w:r>
          </w:p>
        </w:tc>
      </w:tr>
      <w:tr w:rsidR="001E270B" w14:paraId="630E5B86" w14:textId="77777777" w:rsidTr="001E270B">
        <w:trPr>
          <w:jc w:val="center"/>
        </w:trPr>
        <w:tc>
          <w:tcPr>
            <w:tcW w:w="2692" w:type="dxa"/>
            <w:vAlign w:val="center"/>
          </w:tcPr>
          <w:p w14:paraId="01BFB19D" w14:textId="77777777" w:rsidR="004B029C" w:rsidRDefault="001E270B">
            <w:pPr>
              <w:spacing w:before="120"/>
              <w:ind w:firstLine="0"/>
              <w:jc w:val="left"/>
              <w:rPr>
                <w:b/>
                <w:lang w:eastAsia="hu-HU"/>
              </w:rPr>
            </w:pPr>
            <w:r w:rsidRPr="001E270B">
              <w:rPr>
                <w:b/>
                <w:lang w:eastAsia="hu-HU"/>
              </w:rPr>
              <w:t>Hipertóniás krízis</w:t>
            </w:r>
          </w:p>
        </w:tc>
        <w:tc>
          <w:tcPr>
            <w:tcW w:w="2693" w:type="dxa"/>
            <w:vAlign w:val="center"/>
          </w:tcPr>
          <w:p w14:paraId="320D7EBF" w14:textId="77777777" w:rsidR="004B029C" w:rsidRDefault="001E270B">
            <w:pPr>
              <w:spacing w:before="120"/>
              <w:ind w:firstLine="0"/>
              <w:jc w:val="center"/>
              <w:rPr>
                <w:rFonts w:eastAsiaTheme="minorEastAsia"/>
                <w:lang w:eastAsia="hu-HU"/>
              </w:rPr>
            </w:pPr>
            <m:oMathPara>
              <m:oMath>
                <m:r>
                  <w:rPr>
                    <w:rFonts w:ascii="Cambria Math" w:hAnsi="Cambria Math"/>
                    <w:lang w:eastAsia="hu-HU"/>
                  </w:rPr>
                  <m:t>≥180</m:t>
                </m:r>
              </m:oMath>
            </m:oMathPara>
          </w:p>
        </w:tc>
        <w:tc>
          <w:tcPr>
            <w:tcW w:w="2693" w:type="dxa"/>
            <w:vAlign w:val="center"/>
          </w:tcPr>
          <w:p w14:paraId="4AC42D65" w14:textId="77777777" w:rsidR="004B029C" w:rsidRDefault="001E270B">
            <w:pPr>
              <w:spacing w:before="120"/>
              <w:ind w:firstLine="0"/>
              <w:jc w:val="center"/>
              <w:rPr>
                <w:lang w:eastAsia="hu-HU"/>
              </w:rPr>
            </w:pPr>
            <m:oMathPara>
              <m:oMath>
                <m:r>
                  <w:rPr>
                    <w:rFonts w:ascii="Cambria Math" w:hAnsi="Cambria Math"/>
                    <w:lang w:eastAsia="hu-HU"/>
                  </w:rPr>
                  <m:t>≥110</m:t>
                </m:r>
              </m:oMath>
            </m:oMathPara>
          </w:p>
        </w:tc>
      </w:tr>
    </w:tbl>
    <w:p w14:paraId="38DA09BC" w14:textId="77777777" w:rsidR="001E270B" w:rsidRDefault="0010768A" w:rsidP="00423EE5">
      <w:pPr>
        <w:pStyle w:val="Caption"/>
        <w:keepNext/>
        <w:spacing w:before="120" w:after="0"/>
      </w:pPr>
      <w:r>
        <w:fldChar w:fldCharType="begin"/>
      </w:r>
      <w:r w:rsidR="00F4758D">
        <w:instrText xml:space="preserve"> STYLEREF 1 \s </w:instrText>
      </w:r>
      <w:r>
        <w:fldChar w:fldCharType="separate"/>
      </w:r>
      <w:r w:rsidR="00712BA7">
        <w:t>4</w:t>
      </w:r>
      <w:r>
        <w:fldChar w:fldCharType="end"/>
      </w:r>
      <w:r w:rsidR="001E270B">
        <w:t>.</w:t>
      </w:r>
      <w:r>
        <w:fldChar w:fldCharType="begin"/>
      </w:r>
      <w:r w:rsidR="00F4758D">
        <w:instrText xml:space="preserve"> SEQ táblázat \* ARABIC \s 1 </w:instrText>
      </w:r>
      <w:r>
        <w:fldChar w:fldCharType="separate"/>
      </w:r>
      <w:r w:rsidR="00712BA7">
        <w:t>1</w:t>
      </w:r>
      <w:r>
        <w:fldChar w:fldCharType="end"/>
      </w:r>
      <w:r w:rsidR="001E270B">
        <w:t>. táblázat Vérnyomás értékek kategorizálása</w:t>
      </w:r>
    </w:p>
    <w:p w14:paraId="1FB433E9" w14:textId="77777777" w:rsidR="006A4D84" w:rsidRDefault="00640141" w:rsidP="008D64A1">
      <w:r>
        <w:t>Diabéteszes betegek esetén a vércukor mérés eredménye étkezés előtt nem lehet nagyobb, mint 7 mmol/L. Étkezés utáni mérés nem lehet magasabb, mint 8 mmol/L. Ha mégis ezeknél az értékeknél nagyobbat mért, akkor a veszélyben levő betegek közé kell sorolni.</w:t>
      </w:r>
    </w:p>
    <w:p w14:paraId="5F38377A" w14:textId="77777777" w:rsidR="006A4D84" w:rsidRDefault="006A4D84" w:rsidP="006A4D84">
      <w:r>
        <w:t>Az orvosok képesek űrlapokat küldeni a kiválasztott betegének. Az űrlap sablonokat az alkalmazás a szerverről kéri le, ezekből választhat az orvos. A visszakapo</w:t>
      </w:r>
      <w:r w:rsidR="00FF08EA">
        <w:t xml:space="preserve">tt űrlapokat is meg kell tudni jeleníteni, az orvos az űrlap megnézése </w:t>
      </w:r>
      <w:r w:rsidR="00FF08EA">
        <w:lastRenderedPageBreak/>
        <w:t>után törölheti azt.</w:t>
      </w:r>
      <w:r w:rsidR="008D64A1">
        <w:t xml:space="preserve"> Az űrlapoknak az egyszerű szöveges megjelenítésen és beviteli mezőkön kívül támogatnia kell a legördülő listákat, rádió gombokat és </w:t>
      </w:r>
      <w:r w:rsidR="00140F24">
        <w:t>jelölőnégyzeteket is.</w:t>
      </w:r>
    </w:p>
    <w:p w14:paraId="0AB52841" w14:textId="77777777" w:rsidR="00FF08EA" w:rsidRDefault="00FF08EA" w:rsidP="006A4D84">
      <w:r>
        <w:t xml:space="preserve">A páciens felületen </w:t>
      </w:r>
      <w:r w:rsidR="00C965C5">
        <w:t>a beteg tekinthesse meg az orvosa adatait. Ha még nincsen kiválasztott orvosa, akkor az alkalmazás ajánlja fel az orvos választás lehetőségét. A beteg a regisztrált orvosok listájából választhat magán</w:t>
      </w:r>
      <w:r w:rsidR="008D64A1">
        <w:t>ak</w:t>
      </w:r>
      <w:r w:rsidR="00C965C5">
        <w:t xml:space="preserve"> orvost. Ekkor a kiválasztott orvos értesítést kap arról, hogy új felkérése van. A beteg értesítést kap arról, hogy az orvos elfogadta vagy visszautasította a kérést. </w:t>
      </w:r>
    </w:p>
    <w:p w14:paraId="62D5EC6D" w14:textId="77777777" w:rsidR="00B62787" w:rsidRDefault="00591C90" w:rsidP="006A4D84">
      <w:r>
        <w:t>A páciens rögzíthesse vérnyomását</w:t>
      </w:r>
      <w:r w:rsidR="008D64A1">
        <w:t>,</w:t>
      </w:r>
      <w:r>
        <w:t xml:space="preserve"> vércukrát</w:t>
      </w:r>
      <w:r w:rsidR="008D64A1">
        <w:t xml:space="preserve"> és</w:t>
      </w:r>
      <w:r w:rsidR="00B62787">
        <w:t xml:space="preserve"> tekinthesse meg a rögzített értékeket</w:t>
      </w:r>
      <w:r>
        <w:t>.</w:t>
      </w:r>
      <w:r w:rsidR="00B62787">
        <w:t xml:space="preserve"> </w:t>
      </w:r>
      <w:r>
        <w:t>Az alkalmazás jelenítse meg grafikonon is ezeket az értékeket.</w:t>
      </w:r>
      <w:r w:rsidR="00522109">
        <w:t xml:space="preserve"> </w:t>
      </w:r>
      <w:r w:rsidR="00B62787">
        <w:t>Szintén j</w:t>
      </w:r>
      <w:r w:rsidR="00522109">
        <w:t>elenítse meg az orvostól kapott űrlapokat, az űrlapok kitöltése után lehessen visszaküldeni őket.</w:t>
      </w:r>
      <w:r w:rsidR="008D64A1">
        <w:t xml:space="preserve"> </w:t>
      </w:r>
    </w:p>
    <w:p w14:paraId="43DBEEE2" w14:textId="77777777" w:rsidR="00522109" w:rsidRDefault="00B62787" w:rsidP="006A4D84">
      <w:r>
        <w:t xml:space="preserve">A páciensek elhelyezhetnek egy pánik gombot második csempeként </w:t>
      </w:r>
      <w:r w:rsidR="00DE3DC1">
        <w:t>a kezdőképernyőn az alkalmazásból. Ez egy</w:t>
      </w:r>
      <w:r>
        <w:t xml:space="preserve"> pánik gomb</w:t>
      </w:r>
      <w:r w:rsidR="00DE3DC1">
        <w:t>ként funkcionál, ami</w:t>
      </w:r>
      <w:r>
        <w:t xml:space="preserve"> egy olyan felületre </w:t>
      </w:r>
      <w:r w:rsidR="00DE3DC1">
        <w:t>viszi</w:t>
      </w:r>
      <w:r>
        <w:t xml:space="preserve"> a beteget, ahonnan gyorsan indíthat segélyhívást.</w:t>
      </w:r>
    </w:p>
    <w:p w14:paraId="67683369" w14:textId="77777777" w:rsidR="00B62787" w:rsidRDefault="00B62787" w:rsidP="006A4D84">
      <w:r>
        <w:t>Az orvosok és páciensek számára is biztosítani kell, hogy megnézhessék és módosíthassák személyes adataikat. Lehessen cserélni a felhasználó jelszavát is.</w:t>
      </w:r>
      <w:r w:rsidR="00140F24">
        <w:t xml:space="preserve"> </w:t>
      </w:r>
    </w:p>
    <w:p w14:paraId="23891EC9" w14:textId="77777777" w:rsidR="00140F24" w:rsidRDefault="00140F24" w:rsidP="006A4D84">
      <w:r>
        <w:t>Az alkalmazásnak legyen magyar és angol nyelvű változata is. Lehessen az alkalmazáson belül nyelvet váltani.</w:t>
      </w:r>
    </w:p>
    <w:p w14:paraId="5E6EBE1D" w14:textId="5D1B7916" w:rsidR="00B62787" w:rsidRDefault="00B62787" w:rsidP="006A4D84">
      <w:r>
        <w:t xml:space="preserve">A </w:t>
      </w:r>
      <w:r w:rsidR="001C3A0A">
        <w:t>kliensalkalmazás</w:t>
      </w:r>
      <w:r>
        <w:t xml:space="preserve"> HTTP kapcsolaton keresztül kommunikáljon a szerverrel</w:t>
      </w:r>
      <w:r w:rsidR="00DE3DC1">
        <w:t xml:space="preserve"> GET és POST kérésekkel</w:t>
      </w:r>
      <w:r>
        <w:t xml:space="preserve">. </w:t>
      </w:r>
      <w:r w:rsidR="00DE1FBE">
        <w:t>Az átvitt adatok JSON formátumban legyenek.</w:t>
      </w:r>
    </w:p>
    <w:p w14:paraId="5980481C" w14:textId="77777777" w:rsidR="00B62787" w:rsidRDefault="00B62787" w:rsidP="006A4D84"/>
    <w:p w14:paraId="295B3164" w14:textId="77777777" w:rsidR="00522109" w:rsidRPr="001E270B" w:rsidRDefault="00522109" w:rsidP="006A4D84"/>
    <w:p w14:paraId="2A828D4A" w14:textId="77777777" w:rsidR="001E270B" w:rsidRDefault="001E270B" w:rsidP="00295BBA">
      <w:pPr>
        <w:rPr>
          <w:lang w:eastAsia="hu-HU"/>
        </w:rPr>
      </w:pPr>
    </w:p>
    <w:p w14:paraId="6D73200E" w14:textId="77777777" w:rsidR="00295BBA" w:rsidRPr="009905B6" w:rsidRDefault="00295BBA" w:rsidP="009905B6">
      <w:pPr>
        <w:rPr>
          <w:lang w:eastAsia="hu-HU"/>
        </w:rPr>
      </w:pPr>
    </w:p>
    <w:p w14:paraId="74A1A08F" w14:textId="77777777" w:rsidR="009905B6" w:rsidRPr="009905B6" w:rsidRDefault="009905B6" w:rsidP="009905B6">
      <w:pPr>
        <w:rPr>
          <w:lang w:eastAsia="hu-HU"/>
        </w:rPr>
      </w:pPr>
    </w:p>
    <w:p w14:paraId="7799884E" w14:textId="77777777" w:rsidR="00311A6A" w:rsidRDefault="00311A6A">
      <w:pPr>
        <w:spacing w:after="160" w:line="259" w:lineRule="auto"/>
        <w:ind w:firstLine="0"/>
        <w:jc w:val="left"/>
        <w:rPr>
          <w:lang w:eastAsia="hu-HU"/>
        </w:rPr>
      </w:pPr>
      <w:r>
        <w:rPr>
          <w:lang w:eastAsia="hu-HU"/>
        </w:rPr>
        <w:br w:type="page"/>
      </w:r>
    </w:p>
    <w:p w14:paraId="580F0A00" w14:textId="77777777" w:rsidR="00311A6A" w:rsidRDefault="00311A6A" w:rsidP="00311A6A">
      <w:pPr>
        <w:pStyle w:val="Heading1"/>
        <w:rPr>
          <w:lang w:eastAsia="hu-HU"/>
        </w:rPr>
      </w:pPr>
      <w:bookmarkStart w:id="94" w:name="_Toc406076059"/>
      <w:r>
        <w:rPr>
          <w:lang w:eastAsia="hu-HU"/>
        </w:rPr>
        <w:lastRenderedPageBreak/>
        <w:t>Tervezés</w:t>
      </w:r>
      <w:bookmarkEnd w:id="94"/>
    </w:p>
    <w:p w14:paraId="53FF90F8" w14:textId="77777777" w:rsidR="00AB55CE" w:rsidRPr="00AB55CE" w:rsidRDefault="00AB55CE" w:rsidP="00DE3DC1">
      <w:pPr>
        <w:ind w:firstLine="0"/>
        <w:rPr>
          <w:lang w:eastAsia="hu-HU"/>
        </w:rPr>
      </w:pPr>
      <w:r>
        <w:rPr>
          <w:lang w:eastAsia="hu-HU"/>
        </w:rPr>
        <w:t>Ebben a fejezetben az alkalmazás tervezését fogom részletezni. Szó lesz az alkalmazás mögött levő szerverről, be fogom mutatni, hogyan terveztem meg az alkalmazás felépítés</w:t>
      </w:r>
      <w:r w:rsidR="0041323C">
        <w:rPr>
          <w:lang w:eastAsia="hu-HU"/>
        </w:rPr>
        <w:t>é</w:t>
      </w:r>
      <w:r>
        <w:rPr>
          <w:lang w:eastAsia="hu-HU"/>
        </w:rPr>
        <w:t>t és kiemelek néhány felület megtervezését.</w:t>
      </w:r>
    </w:p>
    <w:p w14:paraId="0E695450" w14:textId="77777777" w:rsidR="00D55A1C" w:rsidRPr="00D55A1C" w:rsidRDefault="00D55A1C" w:rsidP="00D55A1C">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95" w:name="_Toc405326807"/>
      <w:bookmarkStart w:id="96" w:name="_Toc405405070"/>
      <w:bookmarkStart w:id="97" w:name="_Toc405453718"/>
      <w:bookmarkStart w:id="98" w:name="_Toc405857260"/>
      <w:bookmarkStart w:id="99" w:name="_Toc405923492"/>
      <w:bookmarkStart w:id="100" w:name="_Toc405923987"/>
      <w:bookmarkStart w:id="101" w:name="_Toc406000553"/>
      <w:bookmarkStart w:id="102" w:name="_Toc406000619"/>
      <w:bookmarkStart w:id="103" w:name="_Toc406018944"/>
      <w:bookmarkStart w:id="104" w:name="_Toc406069056"/>
      <w:bookmarkStart w:id="105" w:name="_Toc406074199"/>
      <w:bookmarkStart w:id="106" w:name="_Toc406074275"/>
      <w:bookmarkStart w:id="107" w:name="_Toc406074364"/>
      <w:bookmarkStart w:id="108" w:name="_Toc406076060"/>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79D428D9" w14:textId="77777777" w:rsidR="00116E98" w:rsidRDefault="00116E98" w:rsidP="00364300">
      <w:pPr>
        <w:pStyle w:val="Heading2"/>
      </w:pPr>
      <w:bookmarkStart w:id="109" w:name="_Toc406076061"/>
      <w:r>
        <w:t>Teszt szerver</w:t>
      </w:r>
      <w:bookmarkEnd w:id="109"/>
    </w:p>
    <w:p w14:paraId="5B2FF7FA" w14:textId="77777777" w:rsidR="00AB55CE" w:rsidRDefault="00AB55CE" w:rsidP="00AB55CE">
      <w:pPr>
        <w:ind w:firstLine="0"/>
        <w:rPr>
          <w:lang w:eastAsia="hu-HU"/>
        </w:rPr>
      </w:pPr>
      <w:r>
        <w:rPr>
          <w:lang w:eastAsia="hu-HU"/>
        </w:rPr>
        <w:t>A feladatspecifikációban vázolt feltételek alapján az alkalmazás megfelelő működéséhez szükség volt egy szerverre és egy ahhoz kapcsolódó adatbázisra. Az alkalmazás tervezésekor ezt figyelembe kellett vennem. Azért el kellett készítenem egy teszt szervert, aminek segítségével működhetnek a szerver specifikus funkciók az alkalmazásban.</w:t>
      </w:r>
      <w:r w:rsidR="000C233D">
        <w:rPr>
          <w:lang w:eastAsia="hu-HU"/>
        </w:rPr>
        <w:t xml:space="preserve"> Az alkalmazás és a szerver felépítését és a köztük levő kapcsolatot az 5.1-es á</w:t>
      </w:r>
      <w:r w:rsidR="0041323C">
        <w:rPr>
          <w:lang w:eastAsia="hu-HU"/>
        </w:rPr>
        <w:t>brán látható komponens diagram</w:t>
      </w:r>
      <w:r w:rsidR="000C233D">
        <w:rPr>
          <w:lang w:eastAsia="hu-HU"/>
        </w:rPr>
        <w:t xml:space="preserve"> mutatja be.</w:t>
      </w:r>
    </w:p>
    <w:p w14:paraId="5A49286E" w14:textId="77777777" w:rsidR="000C233D" w:rsidRDefault="000C233D" w:rsidP="00DE3DC1">
      <w:pPr>
        <w:keepNext/>
        <w:ind w:firstLine="0"/>
        <w:jc w:val="center"/>
      </w:pPr>
      <w:r>
        <w:rPr>
          <w:noProof/>
          <w:lang w:eastAsia="hu-HU"/>
        </w:rPr>
        <w:drawing>
          <wp:inline distT="0" distB="0" distL="0" distR="0" wp14:anchorId="5CBD7AA5" wp14:editId="6C16F690">
            <wp:extent cx="5040630" cy="2696151"/>
            <wp:effectExtent l="19050" t="0" r="7620" b="0"/>
            <wp:docPr id="6" name="Kép 1" descr="H:\Szakdolgozat\forrás\Képek\Doctor-patient komponens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zakdolgozat\forrás\Képek\Doctor-patient komponens diagram - New Page.png"/>
                    <pic:cNvPicPr>
                      <a:picLocks noChangeAspect="1" noChangeArrowheads="1"/>
                    </pic:cNvPicPr>
                  </pic:nvPicPr>
                  <pic:blipFill>
                    <a:blip r:embed="rId16" cstate="print"/>
                    <a:srcRect/>
                    <a:stretch>
                      <a:fillRect/>
                    </a:stretch>
                  </pic:blipFill>
                  <pic:spPr bwMode="auto">
                    <a:xfrm>
                      <a:off x="0" y="0"/>
                      <a:ext cx="5040630" cy="2696151"/>
                    </a:xfrm>
                    <a:prstGeom prst="rect">
                      <a:avLst/>
                    </a:prstGeom>
                    <a:noFill/>
                    <a:ln w="9525">
                      <a:noFill/>
                      <a:miter lim="800000"/>
                      <a:headEnd/>
                      <a:tailEnd/>
                    </a:ln>
                  </pic:spPr>
                </pic:pic>
              </a:graphicData>
            </a:graphic>
          </wp:inline>
        </w:drawing>
      </w:r>
    </w:p>
    <w:p w14:paraId="43A0F268" w14:textId="4E78FEF5" w:rsidR="000C233D" w:rsidRDefault="002C44FB" w:rsidP="001A5B2E">
      <w:pPr>
        <w:pStyle w:val="Caption"/>
      </w:pPr>
      <w:r>
        <w:rPr>
          <w:lang w:eastAsia="hu-HU"/>
        </w:rPr>
        <w:fldChar w:fldCharType="begin"/>
      </w:r>
      <w:r>
        <w:rPr>
          <w:lang w:eastAsia="hu-HU"/>
        </w:rPr>
        <w:instrText xml:space="preserve"> STYLEREF 1 \s </w:instrText>
      </w:r>
      <w:r>
        <w:rPr>
          <w:lang w:eastAsia="hu-HU"/>
        </w:rPr>
        <w:fldChar w:fldCharType="separate"/>
      </w:r>
      <w:bookmarkStart w:id="110" w:name="_Toc406111969"/>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1</w:t>
      </w:r>
      <w:r>
        <w:rPr>
          <w:lang w:eastAsia="hu-HU"/>
        </w:rPr>
        <w:fldChar w:fldCharType="end"/>
      </w:r>
      <w:r w:rsidR="000C233D">
        <w:t xml:space="preserve">. ábra </w:t>
      </w:r>
      <w:r w:rsidR="000C233D" w:rsidRPr="001A5B2E">
        <w:t>Rendszer</w:t>
      </w:r>
      <w:r w:rsidR="000C233D">
        <w:t xml:space="preserve"> komponens diagramja</w:t>
      </w:r>
      <w:bookmarkEnd w:id="110"/>
    </w:p>
    <w:p w14:paraId="10804F95" w14:textId="242FA52D" w:rsidR="00AB55CE" w:rsidRDefault="003970A9" w:rsidP="00AB55CE">
      <w:pPr>
        <w:rPr>
          <w:lang w:eastAsia="hu-HU"/>
        </w:rPr>
      </w:pPr>
      <w:r>
        <w:rPr>
          <w:lang w:eastAsia="hu-HU"/>
        </w:rPr>
        <w:t>A</w:t>
      </w:r>
      <w:r w:rsidR="00AB55CE">
        <w:rPr>
          <w:lang w:eastAsia="hu-HU"/>
        </w:rPr>
        <w:t xml:space="preserve"> teszt szerver felé vezető első lépés a szerver technológia kiválasztása volt. Az elsődleges szempont az egyszerűség és könnyen elkészíthetőség v</w:t>
      </w:r>
      <w:r w:rsidR="0041323C">
        <w:rPr>
          <w:lang w:eastAsia="hu-HU"/>
        </w:rPr>
        <w:t>olt, mivel a szakdolgozatom témája</w:t>
      </w:r>
      <w:r w:rsidR="00AB55CE">
        <w:rPr>
          <w:lang w:eastAsia="hu-HU"/>
        </w:rPr>
        <w:t xml:space="preserve"> magáról az alkalmazás elkészítéséről szól, nem pedig a mögötte levő szerverről.  De fontosnak tartom, hogy szót ejtsek a teszt szerve</w:t>
      </w:r>
      <w:r w:rsidR="000C233D">
        <w:rPr>
          <w:lang w:eastAsia="hu-HU"/>
        </w:rPr>
        <w:t>rről. A szerver oldal</w:t>
      </w:r>
      <w:r w:rsidR="00AB55CE">
        <w:rPr>
          <w:lang w:eastAsia="hu-HU"/>
        </w:rPr>
        <w:t xml:space="preserve"> programozási nyelv</w:t>
      </w:r>
      <w:r w:rsidR="000C233D">
        <w:rPr>
          <w:lang w:eastAsia="hu-HU"/>
        </w:rPr>
        <w:t xml:space="preserve">e </w:t>
      </w:r>
      <w:r w:rsidR="00AB55CE">
        <w:rPr>
          <w:lang w:eastAsia="hu-HU"/>
        </w:rPr>
        <w:t xml:space="preserve">PHP </w:t>
      </w:r>
      <w:r w:rsidR="000C233D">
        <w:rPr>
          <w:lang w:eastAsia="hu-HU"/>
        </w:rPr>
        <w:t xml:space="preserve">lett. Ez mellé választottam a Slim nevezetű mikro keretrendszert, aminek segítségével gyorsan lehet egyszerű, de </w:t>
      </w:r>
      <w:r w:rsidR="000C233D">
        <w:rPr>
          <w:lang w:eastAsia="hu-HU"/>
        </w:rPr>
        <w:lastRenderedPageBreak/>
        <w:t>ugyanakkor erőteljes web alkalmazásokat</w:t>
      </w:r>
      <w:r w:rsidR="007B3F7D">
        <w:rPr>
          <w:lang w:eastAsia="hu-HU"/>
        </w:rPr>
        <w:t xml:space="preserve"> fejleszteni</w:t>
      </w:r>
      <w:r w:rsidR="000C233D">
        <w:rPr>
          <w:lang w:eastAsia="hu-HU"/>
        </w:rPr>
        <w:t xml:space="preserve">. </w:t>
      </w:r>
      <w:r w:rsidR="00F248EB">
        <w:rPr>
          <w:lang w:eastAsia="hu-HU"/>
        </w:rPr>
        <w:t xml:space="preserve">A </w:t>
      </w:r>
      <w:r w:rsidR="000C233D">
        <w:rPr>
          <w:lang w:eastAsia="hu-HU"/>
        </w:rPr>
        <w:t xml:space="preserve">Slim keretrendszer fontos szerepet játszik a HTTP REST kérések feldolgozásában. </w:t>
      </w:r>
    </w:p>
    <w:p w14:paraId="2579CBC4" w14:textId="77777777" w:rsidR="00222F0B" w:rsidRPr="00222F0B" w:rsidRDefault="000C233D" w:rsidP="00222F0B">
      <w:pPr>
        <w:rPr>
          <w:lang w:eastAsia="hu-HU"/>
        </w:rPr>
      </w:pPr>
      <w:r>
        <w:rPr>
          <w:lang w:eastAsia="hu-HU"/>
        </w:rPr>
        <w:t>A technológia kiválasztása utána a következő lépes az alkalmazás működésé</w:t>
      </w:r>
      <w:r w:rsidR="00A12088">
        <w:rPr>
          <w:lang w:eastAsia="hu-HU"/>
        </w:rPr>
        <w:t>hez szükséges kérések és a ráadott válaszok meghatározása volt. Hogy ezt a feladatot teljesíteni lehessen egy erre alkalmas adatbázist kellett felvázolnom.</w:t>
      </w:r>
    </w:p>
    <w:p w14:paraId="4C8AE05D" w14:textId="77777777" w:rsidR="00222F0B" w:rsidRDefault="00222F0B" w:rsidP="00364300">
      <w:pPr>
        <w:pStyle w:val="Heading2"/>
      </w:pPr>
      <w:bookmarkStart w:id="111" w:name="_Toc406076062"/>
      <w:r>
        <w:t>Adatbázis</w:t>
      </w:r>
      <w:bookmarkEnd w:id="111"/>
    </w:p>
    <w:p w14:paraId="06CE388A" w14:textId="77777777" w:rsidR="00222F0B" w:rsidRDefault="00A12088" w:rsidP="00DE1FBE">
      <w:pPr>
        <w:ind w:firstLine="0"/>
        <w:rPr>
          <w:lang w:eastAsia="hu-HU"/>
        </w:rPr>
      </w:pPr>
      <w:r>
        <w:rPr>
          <w:lang w:eastAsia="hu-HU"/>
        </w:rPr>
        <w:t xml:space="preserve">A </w:t>
      </w:r>
      <w:r w:rsidR="007B3F7D">
        <w:rPr>
          <w:lang w:eastAsia="hu-HU"/>
        </w:rPr>
        <w:t>PHP</w:t>
      </w:r>
      <w:r>
        <w:rPr>
          <w:lang w:eastAsia="hu-HU"/>
        </w:rPr>
        <w:t xml:space="preserve"> szerver mellé a legkézenfekvőbb</w:t>
      </w:r>
      <w:r w:rsidR="00F7636A">
        <w:rPr>
          <w:lang w:eastAsia="hu-HU"/>
        </w:rPr>
        <w:t xml:space="preserve"> megoldás </w:t>
      </w:r>
      <w:r>
        <w:rPr>
          <w:lang w:eastAsia="hu-HU"/>
        </w:rPr>
        <w:t>a</w:t>
      </w:r>
      <w:r w:rsidR="00F7636A">
        <w:rPr>
          <w:lang w:eastAsia="hu-HU"/>
        </w:rPr>
        <w:t xml:space="preserve"> </w:t>
      </w:r>
      <w:r w:rsidR="00222F0B">
        <w:rPr>
          <w:lang w:eastAsia="hu-HU"/>
        </w:rPr>
        <w:t>MySQL adatbázis kezelő szerver választ</w:t>
      </w:r>
      <w:r w:rsidR="00F7636A">
        <w:rPr>
          <w:lang w:eastAsia="hu-HU"/>
        </w:rPr>
        <w:t>ása volt</w:t>
      </w:r>
      <w:r w:rsidR="00222F0B">
        <w:rPr>
          <w:lang w:eastAsia="hu-HU"/>
        </w:rPr>
        <w:t>.  A MySQL Workbench progr</w:t>
      </w:r>
      <w:r>
        <w:rPr>
          <w:lang w:eastAsia="hu-HU"/>
        </w:rPr>
        <w:t>am segítségével terveztem meg a</w:t>
      </w:r>
      <w:r w:rsidR="00222F0B">
        <w:rPr>
          <w:lang w:eastAsia="hu-HU"/>
        </w:rPr>
        <w:t xml:space="preserve"> táblákat és a köztük levő kapcsolatokat. Majd innen SQL kódként exportáltam ki az adatbázist, amit a teszt szerver phpMyAdmin felületén </w:t>
      </w:r>
      <w:r>
        <w:rPr>
          <w:lang w:eastAsia="hu-HU"/>
        </w:rPr>
        <w:t xml:space="preserve">keresztül </w:t>
      </w:r>
      <w:r w:rsidR="00222F0B">
        <w:rPr>
          <w:lang w:eastAsia="hu-HU"/>
        </w:rPr>
        <w:t>importáltam.</w:t>
      </w:r>
    </w:p>
    <w:p w14:paraId="305BB710" w14:textId="77777777" w:rsidR="00A12088" w:rsidRDefault="00A12088" w:rsidP="00364300">
      <w:pPr>
        <w:pStyle w:val="Heading3"/>
      </w:pPr>
      <w:bookmarkStart w:id="112" w:name="_Toc406076063"/>
      <w:r>
        <w:t>Az adatbázis felépítése</w:t>
      </w:r>
      <w:bookmarkEnd w:id="112"/>
    </w:p>
    <w:p w14:paraId="498AABBE" w14:textId="77777777" w:rsidR="00EB11DE" w:rsidRDefault="00A12088" w:rsidP="00DE3DC1">
      <w:pPr>
        <w:ind w:firstLine="0"/>
        <w:rPr>
          <w:lang w:eastAsia="hu-HU"/>
        </w:rPr>
      </w:pPr>
      <w:r>
        <w:rPr>
          <w:lang w:eastAsia="hu-HU"/>
        </w:rPr>
        <w:t xml:space="preserve">Az adatbázisban kilenc tábla lett definiálva. Az 5.2-es ábrán láthatók a táblák és a köztük fent álló kapcsolatok. </w:t>
      </w:r>
      <w:r w:rsidR="00EB11DE">
        <w:rPr>
          <w:lang w:eastAsia="hu-HU"/>
        </w:rPr>
        <w:t>Egy éles rendszernek ennél bonyolultabb és összetettebb adatbázisra lenne szüksége, de az én célomnak ez teljességgel megfelelt.</w:t>
      </w:r>
    </w:p>
    <w:p w14:paraId="67EB6413" w14:textId="77777777" w:rsidR="00A12088" w:rsidRDefault="00EB11DE" w:rsidP="00A12088">
      <w:pPr>
        <w:rPr>
          <w:lang w:eastAsia="hu-HU"/>
        </w:rPr>
      </w:pPr>
      <w:r>
        <w:rPr>
          <w:lang w:eastAsia="hu-HU"/>
        </w:rPr>
        <w:t xml:space="preserve">A </w:t>
      </w:r>
      <w:r w:rsidRPr="00EB11DE">
        <w:rPr>
          <w:i/>
          <w:lang w:eastAsia="hu-HU"/>
        </w:rPr>
        <w:t>users</w:t>
      </w:r>
      <w:r>
        <w:rPr>
          <w:lang w:eastAsia="hu-HU"/>
        </w:rPr>
        <w:t xml:space="preserve"> táblát</w:t>
      </w:r>
      <w:r w:rsidR="00A12088">
        <w:rPr>
          <w:lang w:eastAsia="hu-HU"/>
        </w:rPr>
        <w:t xml:space="preserve"> </w:t>
      </w:r>
      <w:r>
        <w:rPr>
          <w:lang w:eastAsia="hu-HU"/>
        </w:rPr>
        <w:t>hoztam létre elsőként. Ez a tábla tartalmazza a felhasználói adatokat, az e-mail címet, jelszót és a fiók típusát. A fiók típusa orvos esetén a 0, beteg esetén az 1-es értéket kapja.</w:t>
      </w:r>
    </w:p>
    <w:p w14:paraId="4C6B14C1" w14:textId="77777777" w:rsidR="00EB11DE" w:rsidRDefault="00EB11DE" w:rsidP="00A12088">
      <w:pPr>
        <w:rPr>
          <w:lang w:eastAsia="hu-HU"/>
        </w:rPr>
      </w:pPr>
      <w:r>
        <w:rPr>
          <w:lang w:eastAsia="hu-HU"/>
        </w:rPr>
        <w:t xml:space="preserve">A két felhasználói típust a </w:t>
      </w:r>
      <w:r w:rsidRPr="00EB11DE">
        <w:rPr>
          <w:i/>
          <w:lang w:eastAsia="hu-HU"/>
        </w:rPr>
        <w:t>doctors</w:t>
      </w:r>
      <w:r>
        <w:rPr>
          <w:lang w:eastAsia="hu-HU"/>
        </w:rPr>
        <w:t xml:space="preserve"> és a </w:t>
      </w:r>
      <w:r w:rsidRPr="00EB11DE">
        <w:rPr>
          <w:i/>
          <w:lang w:eastAsia="hu-HU"/>
        </w:rPr>
        <w:t>patients</w:t>
      </w:r>
      <w:r>
        <w:rPr>
          <w:lang w:eastAsia="hu-HU"/>
        </w:rPr>
        <w:t xml:space="preserve"> táblákban fejtettem ki. A </w:t>
      </w:r>
      <w:r w:rsidRPr="00EB11DE">
        <w:rPr>
          <w:i/>
          <w:lang w:eastAsia="hu-HU"/>
        </w:rPr>
        <w:t>doctors</w:t>
      </w:r>
      <w:r>
        <w:rPr>
          <w:lang w:eastAsia="hu-HU"/>
        </w:rPr>
        <w:t xml:space="preserve"> táblába</w:t>
      </w:r>
      <w:r w:rsidR="001C3A0A">
        <w:rPr>
          <w:lang w:eastAsia="hu-HU"/>
        </w:rPr>
        <w:t>n tárolom az orvos teljes nevét</w:t>
      </w:r>
      <w:r>
        <w:rPr>
          <w:lang w:eastAsia="hu-HU"/>
        </w:rPr>
        <w:t xml:space="preserve">, praxisát, telefon számát, és a rendelőjének címét. A </w:t>
      </w:r>
      <w:r w:rsidRPr="00EB11DE">
        <w:rPr>
          <w:i/>
          <w:lang w:eastAsia="hu-HU"/>
        </w:rPr>
        <w:t>patients</w:t>
      </w:r>
      <w:r>
        <w:rPr>
          <w:lang w:eastAsia="hu-HU"/>
        </w:rPr>
        <w:t xml:space="preserve"> táblában a páciens teljes nevét, születési idejét, nemét, és telefon számát tárolom. </w:t>
      </w:r>
    </w:p>
    <w:p w14:paraId="43080083" w14:textId="77777777" w:rsidR="00687EE8" w:rsidRDefault="00687EE8" w:rsidP="00A12088">
      <w:pPr>
        <w:rPr>
          <w:lang w:eastAsia="hu-HU"/>
        </w:rPr>
      </w:pPr>
      <w:r>
        <w:rPr>
          <w:lang w:eastAsia="hu-HU"/>
        </w:rPr>
        <w:t xml:space="preserve">Az orvosok és betegek egymáshoz rendelése a </w:t>
      </w:r>
      <w:r w:rsidRPr="00687EE8">
        <w:rPr>
          <w:i/>
          <w:lang w:eastAsia="hu-HU"/>
        </w:rPr>
        <w:t>req_doctor_patient</w:t>
      </w:r>
      <w:r>
        <w:rPr>
          <w:lang w:eastAsia="hu-HU"/>
        </w:rPr>
        <w:t xml:space="preserve"> és a </w:t>
      </w:r>
      <w:r w:rsidRPr="00687EE8">
        <w:rPr>
          <w:i/>
          <w:lang w:eastAsia="hu-HU"/>
        </w:rPr>
        <w:t>rel_doctor_patient</w:t>
      </w:r>
      <w:r>
        <w:rPr>
          <w:lang w:eastAsia="hu-HU"/>
        </w:rPr>
        <w:t xml:space="preserve"> tábla feladata. Felépítésben identikusak, de feladatuk eltérő. A </w:t>
      </w:r>
      <w:r w:rsidRPr="00687EE8">
        <w:rPr>
          <w:i/>
          <w:lang w:eastAsia="hu-HU"/>
        </w:rPr>
        <w:t>req_doctor_patient</w:t>
      </w:r>
      <w:r>
        <w:rPr>
          <w:lang w:eastAsia="hu-HU"/>
        </w:rPr>
        <w:t xml:space="preserve"> az orvos felé intézett felkérést tárolja, míg a </w:t>
      </w:r>
      <w:r w:rsidRPr="00687EE8">
        <w:rPr>
          <w:i/>
          <w:lang w:eastAsia="hu-HU"/>
        </w:rPr>
        <w:t>rel_doctor_patient</w:t>
      </w:r>
      <w:r>
        <w:rPr>
          <w:lang w:eastAsia="hu-HU"/>
        </w:rPr>
        <w:t xml:space="preserve"> a már létrejött kapcsolat tárolásáért felelős.</w:t>
      </w:r>
    </w:p>
    <w:p w14:paraId="2508779C" w14:textId="05222B7E" w:rsidR="00222F0B" w:rsidRPr="00222F0B" w:rsidRDefault="001C3A0A" w:rsidP="00222F0B">
      <w:pPr>
        <w:rPr>
          <w:lang w:eastAsia="hu-HU"/>
        </w:rPr>
      </w:pPr>
      <w:r>
        <w:rPr>
          <w:lang w:eastAsia="hu-HU"/>
        </w:rPr>
        <w:t xml:space="preserve">A </w:t>
      </w:r>
      <w:r w:rsidR="00687EE8">
        <w:rPr>
          <w:lang w:eastAsia="hu-HU"/>
        </w:rPr>
        <w:t>felhasználók á</w:t>
      </w:r>
      <w:r w:rsidR="00F248EB">
        <w:rPr>
          <w:lang w:eastAsia="hu-HU"/>
        </w:rPr>
        <w:t>ltal rögzített értékeket is táro</w:t>
      </w:r>
      <w:r w:rsidR="00687EE8">
        <w:rPr>
          <w:lang w:eastAsia="hu-HU"/>
        </w:rPr>
        <w:t xml:space="preserve">lnom kellett, a vércukor és vérnyomás értékek tárolására két külön táblát készítettem. A vércukor értékeket a </w:t>
      </w:r>
      <w:r w:rsidR="00687EE8">
        <w:rPr>
          <w:i/>
          <w:lang w:eastAsia="hu-HU"/>
        </w:rPr>
        <w:t>blood_sugar_readings</w:t>
      </w:r>
      <w:r w:rsidR="00687EE8">
        <w:rPr>
          <w:lang w:eastAsia="hu-HU"/>
        </w:rPr>
        <w:t xml:space="preserve"> táblába kerülnek. Magán az értéken kívül elmentem a </w:t>
      </w:r>
      <w:r w:rsidR="00687EE8">
        <w:rPr>
          <w:lang w:eastAsia="hu-HU"/>
        </w:rPr>
        <w:lastRenderedPageBreak/>
        <w:t>rögzítés pontos időpontját és termés</w:t>
      </w:r>
      <w:r w:rsidR="0041323C">
        <w:rPr>
          <w:lang w:eastAsia="hu-HU"/>
        </w:rPr>
        <w:t>zetesen, hogy melyik páciensé a</w:t>
      </w:r>
      <w:r w:rsidR="00687EE8">
        <w:rPr>
          <w:lang w:eastAsia="hu-HU"/>
        </w:rPr>
        <w:t xml:space="preserve"> mérés. A </w:t>
      </w:r>
      <w:r w:rsidR="00687EE8">
        <w:rPr>
          <w:i/>
          <w:lang w:eastAsia="hu-HU"/>
        </w:rPr>
        <w:t>blood_pressure_readings</w:t>
      </w:r>
      <w:r w:rsidR="00687EE8">
        <w:rPr>
          <w:lang w:eastAsia="hu-HU"/>
        </w:rPr>
        <w:t xml:space="preserve"> táblában kaptak helyet a </w:t>
      </w:r>
      <w:r>
        <w:rPr>
          <w:lang w:eastAsia="hu-HU"/>
        </w:rPr>
        <w:t>vérnyomásmérések</w:t>
      </w:r>
      <w:r w:rsidR="00687EE8">
        <w:rPr>
          <w:lang w:eastAsia="hu-HU"/>
        </w:rPr>
        <w:t>. Felépítése hasonló az előző táblához, de itt két értéket kell menteni, a szisztolés és diasztolés vérnyomás értékeket.</w:t>
      </w:r>
    </w:p>
    <w:p w14:paraId="50E1633A" w14:textId="77777777" w:rsidR="00222F0B" w:rsidRDefault="00222F0B" w:rsidP="003D15A6">
      <w:pPr>
        <w:keepNext/>
        <w:ind w:firstLine="0"/>
        <w:jc w:val="center"/>
      </w:pPr>
      <w:r>
        <w:rPr>
          <w:noProof/>
          <w:lang w:eastAsia="hu-HU"/>
        </w:rPr>
        <w:drawing>
          <wp:inline distT="0" distB="0" distL="0" distR="0" wp14:anchorId="47FDDE5C" wp14:editId="71484690">
            <wp:extent cx="5040630" cy="5231463"/>
            <wp:effectExtent l="19050" t="0" r="7620" b="0"/>
            <wp:docPr id="5" name="Kép 2" descr="H:\Szakdolgozat\Képek\adatbazis t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zakdolgozat\Képek\adatbazis terv.png"/>
                    <pic:cNvPicPr>
                      <a:picLocks noChangeAspect="1" noChangeArrowheads="1"/>
                    </pic:cNvPicPr>
                  </pic:nvPicPr>
                  <pic:blipFill>
                    <a:blip r:embed="rId17" cstate="print"/>
                    <a:srcRect/>
                    <a:stretch>
                      <a:fillRect/>
                    </a:stretch>
                  </pic:blipFill>
                  <pic:spPr bwMode="auto">
                    <a:xfrm>
                      <a:off x="0" y="0"/>
                      <a:ext cx="5040630" cy="5231463"/>
                    </a:xfrm>
                    <a:prstGeom prst="rect">
                      <a:avLst/>
                    </a:prstGeom>
                    <a:noFill/>
                    <a:ln w="9525">
                      <a:noFill/>
                      <a:miter lim="800000"/>
                      <a:headEnd/>
                      <a:tailEnd/>
                    </a:ln>
                  </pic:spPr>
                </pic:pic>
              </a:graphicData>
            </a:graphic>
          </wp:inline>
        </w:drawing>
      </w:r>
    </w:p>
    <w:p w14:paraId="71A893D1" w14:textId="11234398" w:rsidR="00222F0B" w:rsidRDefault="002C44FB" w:rsidP="001A5B2E">
      <w:pPr>
        <w:pStyle w:val="Caption"/>
      </w:pPr>
      <w:r>
        <w:rPr>
          <w:lang w:eastAsia="hu-HU"/>
        </w:rPr>
        <w:fldChar w:fldCharType="begin"/>
      </w:r>
      <w:r>
        <w:rPr>
          <w:lang w:eastAsia="hu-HU"/>
        </w:rPr>
        <w:instrText xml:space="preserve"> STYLEREF 1 \s </w:instrText>
      </w:r>
      <w:r>
        <w:rPr>
          <w:lang w:eastAsia="hu-HU"/>
        </w:rPr>
        <w:fldChar w:fldCharType="separate"/>
      </w:r>
      <w:bookmarkStart w:id="113" w:name="_Toc406111970"/>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2</w:t>
      </w:r>
      <w:r>
        <w:rPr>
          <w:lang w:eastAsia="hu-HU"/>
        </w:rPr>
        <w:fldChar w:fldCharType="end"/>
      </w:r>
      <w:r w:rsidR="00222F0B">
        <w:t xml:space="preserve">. </w:t>
      </w:r>
      <w:r w:rsidR="00222F0B" w:rsidRPr="001A5B2E">
        <w:t>ábra</w:t>
      </w:r>
      <w:r w:rsidR="00222F0B">
        <w:t xml:space="preserve"> Adatbázis terv</w:t>
      </w:r>
      <w:bookmarkEnd w:id="113"/>
    </w:p>
    <w:p w14:paraId="6B3B9A68" w14:textId="77777777" w:rsidR="00B37A64" w:rsidRDefault="00687EE8" w:rsidP="00C6319C">
      <w:r>
        <w:t>Az</w:t>
      </w:r>
      <w:r w:rsidR="005B5D22">
        <w:t xml:space="preserve"> űrlapok általi kommunikáció alapját a </w:t>
      </w:r>
      <w:r w:rsidR="005B5D22" w:rsidRPr="005B5D22">
        <w:rPr>
          <w:i/>
        </w:rPr>
        <w:t>forms</w:t>
      </w:r>
      <w:r w:rsidR="005B5D22">
        <w:t xml:space="preserve"> és a </w:t>
      </w:r>
      <w:r w:rsidR="005B5D22" w:rsidRPr="005B5D22">
        <w:rPr>
          <w:i/>
        </w:rPr>
        <w:t>form_templates</w:t>
      </w:r>
      <w:r w:rsidR="005B5D22">
        <w:t xml:space="preserve"> táblák adják.</w:t>
      </w:r>
      <w:r w:rsidR="00B37A64">
        <w:t xml:space="preserve"> A </w:t>
      </w:r>
      <w:r w:rsidR="00B37A64" w:rsidRPr="00B37A64">
        <w:rPr>
          <w:i/>
        </w:rPr>
        <w:t>form_templates</w:t>
      </w:r>
      <w:r w:rsidR="00B37A64">
        <w:t xml:space="preserve"> táblában </w:t>
      </w:r>
      <w:r w:rsidR="001C3A0A">
        <w:t>előre elkészített</w:t>
      </w:r>
      <w:r w:rsidR="00B37A64">
        <w:t xml:space="preserve"> űrlap sablonok vannak, amiket az orvos böngészhet, majd ezek</w:t>
      </w:r>
      <w:r w:rsidR="0041323C">
        <w:t xml:space="preserve">ből választhat egyet elküldésre egy </w:t>
      </w:r>
      <w:r w:rsidR="00B37A64">
        <w:t>betegén</w:t>
      </w:r>
      <w:r w:rsidR="0041323C">
        <w:t>ek. Az elküldött űrlapot tárolom</w:t>
      </w:r>
      <w:r w:rsidR="00B37A64">
        <w:t xml:space="preserve"> a </w:t>
      </w:r>
      <w:r w:rsidR="00B37A64">
        <w:rPr>
          <w:i/>
        </w:rPr>
        <w:t>form</w:t>
      </w:r>
      <w:r w:rsidR="00B37A64">
        <w:t xml:space="preserve"> táblában. Rögzítem, hogy melyik orvos és melyik beteg között van a kommunikáció. Tovább</w:t>
      </w:r>
      <w:r w:rsidR="0041323C">
        <w:t>á küldés időpontját is elmentem</w:t>
      </w:r>
      <w:r w:rsidR="00B37A64">
        <w:t xml:space="preserve"> benne. A </w:t>
      </w:r>
      <w:r w:rsidR="00B37A64">
        <w:rPr>
          <w:i/>
        </w:rPr>
        <w:t>form_response</w:t>
      </w:r>
      <w:r w:rsidR="00B37A64">
        <w:t xml:space="preserve"> oszlop értéke határozza meg a küldés irányát. Ha az értéke 0, </w:t>
      </w:r>
      <w:r w:rsidR="00B37A64">
        <w:lastRenderedPageBreak/>
        <w:t>akkor az orvostól a beteg felé, ha 1, akkor fordítva. Ez az oszlop azér</w:t>
      </w:r>
      <w:r w:rsidR="0041323C">
        <w:t>t kell, hogy lehessen szűrni kimenő</w:t>
      </w:r>
      <w:r w:rsidR="00B37A64">
        <w:t xml:space="preserve"> és bejövő űrlapokat.</w:t>
      </w:r>
    </w:p>
    <w:p w14:paraId="689F6DC2" w14:textId="77777777" w:rsidR="00C6319C" w:rsidRDefault="00C6319C" w:rsidP="00364300">
      <w:pPr>
        <w:pStyle w:val="Heading2"/>
      </w:pPr>
      <w:bookmarkStart w:id="114" w:name="_Toc406076064"/>
      <w:r>
        <w:t>Alkalmazás</w:t>
      </w:r>
      <w:bookmarkEnd w:id="114"/>
    </w:p>
    <w:p w14:paraId="47428D8F" w14:textId="77777777" w:rsidR="005C1479" w:rsidRPr="005C1479" w:rsidRDefault="000B53A9" w:rsidP="00DE1FBE">
      <w:pPr>
        <w:ind w:firstLine="0"/>
        <w:rPr>
          <w:lang w:eastAsia="hu-HU"/>
        </w:rPr>
      </w:pPr>
      <w:r>
        <w:rPr>
          <w:lang w:eastAsia="hu-HU"/>
        </w:rPr>
        <w:t xml:space="preserve">A Microsoft Windows Phone alkalmazás tervező csapatának tervezési folyamata </w:t>
      </w:r>
      <w:r w:rsidR="005C1479">
        <w:rPr>
          <w:lang w:eastAsia="hu-HU"/>
        </w:rPr>
        <w:t xml:space="preserve">öt elkülöníthető szakaszból áll: </w:t>
      </w:r>
      <w:r w:rsidR="005C1479" w:rsidRPr="00D41C0C">
        <w:rPr>
          <w:b/>
          <w:lang w:eastAsia="hu-HU"/>
        </w:rPr>
        <w:t>koncepció</w:t>
      </w:r>
      <w:r w:rsidR="005C1479">
        <w:rPr>
          <w:lang w:eastAsia="hu-HU"/>
        </w:rPr>
        <w:t xml:space="preserve">, </w:t>
      </w:r>
      <w:r w:rsidR="005C1479" w:rsidRPr="00D41C0C">
        <w:rPr>
          <w:b/>
          <w:lang w:eastAsia="hu-HU"/>
        </w:rPr>
        <w:t>struktúra</w:t>
      </w:r>
      <w:r>
        <w:rPr>
          <w:lang w:eastAsia="hu-HU"/>
        </w:rPr>
        <w:t xml:space="preserve">, </w:t>
      </w:r>
      <w:r w:rsidRPr="00D41C0C">
        <w:rPr>
          <w:b/>
          <w:lang w:eastAsia="hu-HU"/>
        </w:rPr>
        <w:t>interakció</w:t>
      </w:r>
      <w:r>
        <w:rPr>
          <w:lang w:eastAsia="hu-HU"/>
        </w:rPr>
        <w:t xml:space="preserve">, </w:t>
      </w:r>
      <w:r w:rsidRPr="00D41C0C">
        <w:rPr>
          <w:b/>
          <w:lang w:eastAsia="hu-HU"/>
        </w:rPr>
        <w:t>vizualitás</w:t>
      </w:r>
      <w:r>
        <w:rPr>
          <w:lang w:eastAsia="hu-HU"/>
        </w:rPr>
        <w:t>,</w:t>
      </w:r>
      <w:r w:rsidR="0041323C">
        <w:rPr>
          <w:lang w:eastAsia="hu-HU"/>
        </w:rPr>
        <w:t xml:space="preserve"> és</w:t>
      </w:r>
      <w:r>
        <w:rPr>
          <w:lang w:eastAsia="hu-HU"/>
        </w:rPr>
        <w:t xml:space="preserve"> </w:t>
      </w:r>
      <w:r w:rsidRPr="00D41C0C">
        <w:rPr>
          <w:b/>
          <w:lang w:eastAsia="hu-HU"/>
        </w:rPr>
        <w:t>prototípus</w:t>
      </w:r>
      <w:r>
        <w:rPr>
          <w:lang w:eastAsia="hu-HU"/>
        </w:rPr>
        <w:t xml:space="preserve">. Ezek a szakaszok ösztönzik nagyszerű </w:t>
      </w:r>
      <w:r w:rsidR="001C3A0A">
        <w:rPr>
          <w:lang w:eastAsia="hu-HU"/>
        </w:rPr>
        <w:t>alkalmazások elkészítését</w:t>
      </w:r>
      <w:r>
        <w:rPr>
          <w:lang w:eastAsia="hu-HU"/>
        </w:rPr>
        <w:t xml:space="preserve">. Az alkalmazásom tervezése során próbáltam követni Microsoft </w:t>
      </w:r>
      <w:r w:rsidR="0041323C">
        <w:rPr>
          <w:lang w:eastAsia="hu-HU"/>
        </w:rPr>
        <w:t xml:space="preserve">által </w:t>
      </w:r>
      <w:r>
        <w:rPr>
          <w:lang w:eastAsia="hu-HU"/>
        </w:rPr>
        <w:t>kijelölt utat. A feladatspecifikáció elkészítésével a koncepció fázis nagy részét teljesítettem. Az elkövetkező fejezetekben leírom</w:t>
      </w:r>
      <w:r w:rsidR="00D41C0C">
        <w:rPr>
          <w:lang w:eastAsia="hu-HU"/>
        </w:rPr>
        <w:t>,</w:t>
      </w:r>
      <w:r>
        <w:rPr>
          <w:lang w:eastAsia="hu-HU"/>
        </w:rPr>
        <w:t xml:space="preserve"> hogyan mentem végig ezeken a tervezési szakaszokon.</w:t>
      </w:r>
    </w:p>
    <w:p w14:paraId="5F3D77DF" w14:textId="77777777" w:rsidR="00E9454E" w:rsidRDefault="00E9454E" w:rsidP="00364300">
      <w:pPr>
        <w:pStyle w:val="Heading3"/>
      </w:pPr>
      <w:bookmarkStart w:id="115" w:name="_Toc406076065"/>
      <w:r>
        <w:t>Használati esetek</w:t>
      </w:r>
      <w:bookmarkEnd w:id="115"/>
    </w:p>
    <w:p w14:paraId="542C8672" w14:textId="0B3B75CE" w:rsidR="0041323C" w:rsidRDefault="00D41C0C" w:rsidP="0041323C">
      <w:pPr>
        <w:ind w:firstLine="0"/>
        <w:rPr>
          <w:lang w:eastAsia="hu-HU"/>
        </w:rPr>
      </w:pPr>
      <w:r>
        <w:rPr>
          <w:lang w:eastAsia="hu-HU"/>
        </w:rPr>
        <w:t xml:space="preserve">A koncepció fázisban definiálnom kellett, hogy pontosan milyen használati esetekre van szüksége az alkalmazásomnak. </w:t>
      </w:r>
      <w:r w:rsidR="0041323C">
        <w:rPr>
          <w:lang w:eastAsia="hu-HU"/>
        </w:rPr>
        <w:t>A</w:t>
      </w:r>
      <w:r w:rsidR="005C1479">
        <w:rPr>
          <w:lang w:eastAsia="hu-HU"/>
        </w:rPr>
        <w:t xml:space="preserve"> tervez</w:t>
      </w:r>
      <w:r>
        <w:rPr>
          <w:lang w:eastAsia="hu-HU"/>
        </w:rPr>
        <w:t>és</w:t>
      </w:r>
      <w:r w:rsidR="005C1479">
        <w:rPr>
          <w:lang w:eastAsia="hu-HU"/>
        </w:rPr>
        <w:t xml:space="preserve"> kezdetén rögzítettem a felhasználók által végrehajtható legfontosabb funkciókat. Ezek a használati esetek egy biztos alapot szolgáltattak a tervezés</w:t>
      </w:r>
      <w:r>
        <w:rPr>
          <w:lang w:eastAsia="hu-HU"/>
        </w:rPr>
        <w:t xml:space="preserve"> további szakaszai</w:t>
      </w:r>
      <w:r w:rsidR="005C1479">
        <w:rPr>
          <w:lang w:eastAsia="hu-HU"/>
        </w:rPr>
        <w:t xml:space="preserve"> és</w:t>
      </w:r>
      <w:r>
        <w:rPr>
          <w:lang w:eastAsia="hu-HU"/>
        </w:rPr>
        <w:t xml:space="preserve"> az</w:t>
      </w:r>
      <w:r w:rsidR="005C1479">
        <w:rPr>
          <w:lang w:eastAsia="hu-HU"/>
        </w:rPr>
        <w:t xml:space="preserve"> implementálás során. </w:t>
      </w:r>
      <w:r w:rsidR="00E9454E">
        <w:rPr>
          <w:lang w:eastAsia="hu-HU"/>
        </w:rPr>
        <w:t>A legfontosabb használati eseteket</w:t>
      </w:r>
      <w:r w:rsidR="007B3F7D">
        <w:rPr>
          <w:lang w:eastAsia="hu-HU"/>
        </w:rPr>
        <w:t xml:space="preserve"> összesíti a</w:t>
      </w:r>
      <w:r w:rsidR="00B26B64">
        <w:rPr>
          <w:lang w:eastAsia="hu-HU"/>
        </w:rPr>
        <w:t>z</w:t>
      </w:r>
      <w:r w:rsidR="007B3F7D">
        <w:rPr>
          <w:lang w:eastAsia="hu-HU"/>
        </w:rPr>
        <w:t xml:space="preserve"> 5.3-as ábra. </w:t>
      </w:r>
    </w:p>
    <w:p w14:paraId="4B2E947C" w14:textId="77777777" w:rsidR="00D41C0C" w:rsidRDefault="00E9454E" w:rsidP="0041323C">
      <w:pPr>
        <w:rPr>
          <w:lang w:eastAsia="hu-HU"/>
        </w:rPr>
      </w:pPr>
      <w:r>
        <w:rPr>
          <w:lang w:eastAsia="hu-HU"/>
        </w:rPr>
        <w:t xml:space="preserve">A felhasználók orvosokra és páciensekre vannak osztva. </w:t>
      </w:r>
      <w:r w:rsidR="00D41C0C">
        <w:rPr>
          <w:lang w:eastAsia="hu-HU"/>
        </w:rPr>
        <w:t>Az ábrán látható, hogy mindkét csoport rendelkezik a bejelentkezés és adat módosítás képességével. Adatmódosításkor azokat a személyes adatokat módosíthatja a felhasználó, amikkel regisztrálta magát. A beje</w:t>
      </w:r>
      <w:r w:rsidR="0041323C">
        <w:rPr>
          <w:lang w:eastAsia="hu-HU"/>
        </w:rPr>
        <w:t>lentkezéshez használatos jelszó</w:t>
      </w:r>
      <w:r w:rsidR="00D41C0C">
        <w:rPr>
          <w:lang w:eastAsia="hu-HU"/>
        </w:rPr>
        <w:t xml:space="preserve"> cseréjére is van lehetőség. </w:t>
      </w:r>
    </w:p>
    <w:p w14:paraId="5503476A" w14:textId="77777777" w:rsidR="00D41C0C" w:rsidRDefault="00D41C0C" w:rsidP="00D41C0C">
      <w:pPr>
        <w:rPr>
          <w:lang w:eastAsia="hu-HU"/>
        </w:rPr>
      </w:pPr>
      <w:r>
        <w:rPr>
          <w:lang w:eastAsia="hu-HU"/>
        </w:rPr>
        <w:t>Az orvos legfőb</w:t>
      </w:r>
      <w:r w:rsidR="0041323C">
        <w:rPr>
          <w:lang w:eastAsia="hu-HU"/>
        </w:rPr>
        <w:t>b képessége, hogy ellenőrizheti saját betegei</w:t>
      </w:r>
      <w:r>
        <w:rPr>
          <w:lang w:eastAsia="hu-HU"/>
        </w:rPr>
        <w:t>t, azok adatait, mint a például a vérnyomás és vé</w:t>
      </w:r>
      <w:r w:rsidR="0041323C">
        <w:rPr>
          <w:lang w:eastAsia="hu-HU"/>
        </w:rPr>
        <w:t>rcukor értékeket. Válaszolhat</w:t>
      </w:r>
      <w:r>
        <w:rPr>
          <w:lang w:eastAsia="hu-HU"/>
        </w:rPr>
        <w:t xml:space="preserve"> betegek felk</w:t>
      </w:r>
      <w:r w:rsidR="0041323C">
        <w:rPr>
          <w:lang w:eastAsia="hu-HU"/>
        </w:rPr>
        <w:t>éréseire, amiket vagy elfogad, vagy elutasít</w:t>
      </w:r>
      <w:r>
        <w:rPr>
          <w:lang w:eastAsia="hu-HU"/>
        </w:rPr>
        <w:t>. Ezeken felül űrlapokat küld</w:t>
      </w:r>
      <w:r w:rsidR="00C751DD">
        <w:rPr>
          <w:lang w:eastAsia="hu-HU"/>
        </w:rPr>
        <w:t>het a betegei</w:t>
      </w:r>
      <w:r>
        <w:rPr>
          <w:lang w:eastAsia="hu-HU"/>
        </w:rPr>
        <w:t xml:space="preserve">nek. </w:t>
      </w:r>
    </w:p>
    <w:p w14:paraId="79D79CB3" w14:textId="77777777" w:rsidR="00D41C0C" w:rsidRDefault="00D41C0C" w:rsidP="00D41C0C">
      <w:pPr>
        <w:rPr>
          <w:lang w:eastAsia="hu-HU"/>
        </w:rPr>
      </w:pPr>
      <w:r>
        <w:rPr>
          <w:lang w:eastAsia="hu-HU"/>
        </w:rPr>
        <w:t>A páciens elsődleges feladata, hogy rögzítse vérnyomás vagy vércukor értékét, esetleg mindkettőt. Saját maga által rögzített értékeit megtekintheti és ő választhatja ki, hogy ki legyen az orvosa. Az orvosától kapott űrlapokat kitöltheti és visszaküldheti. Ezeken felül a pánik gomb segítségével képes segélyhívást kezdeményezni.</w:t>
      </w:r>
    </w:p>
    <w:p w14:paraId="5FA36E25" w14:textId="77777777" w:rsidR="00D41C0C" w:rsidRPr="00176B9E" w:rsidRDefault="00D41C0C" w:rsidP="005C1479">
      <w:pPr>
        <w:ind w:firstLine="0"/>
        <w:rPr>
          <w:lang w:eastAsia="hu-HU"/>
        </w:rPr>
      </w:pPr>
    </w:p>
    <w:p w14:paraId="1BC569AB" w14:textId="77777777" w:rsidR="009238CE" w:rsidRDefault="00D41C0C" w:rsidP="00DE3DC1">
      <w:pPr>
        <w:keepNext/>
        <w:ind w:firstLine="0"/>
        <w:jc w:val="center"/>
      </w:pPr>
      <w:r>
        <w:rPr>
          <w:noProof/>
          <w:lang w:eastAsia="hu-HU"/>
        </w:rPr>
        <w:lastRenderedPageBreak/>
        <w:drawing>
          <wp:inline distT="0" distB="0" distL="0" distR="0" wp14:anchorId="7CC7E5AA" wp14:editId="1BC2A591">
            <wp:extent cx="5091555" cy="4686300"/>
            <wp:effectExtent l="19050" t="0" r="0" b="0"/>
            <wp:docPr id="8" name="Kép 2" descr="H:\Szakdolgozat\Képek\Doctor-Pati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zakdolgozat\Képek\Doctor-Patient usecase.png"/>
                    <pic:cNvPicPr>
                      <a:picLocks noChangeAspect="1" noChangeArrowheads="1"/>
                    </pic:cNvPicPr>
                  </pic:nvPicPr>
                  <pic:blipFill>
                    <a:blip r:embed="rId18" cstate="print"/>
                    <a:srcRect/>
                    <a:stretch>
                      <a:fillRect/>
                    </a:stretch>
                  </pic:blipFill>
                  <pic:spPr bwMode="auto">
                    <a:xfrm>
                      <a:off x="0" y="0"/>
                      <a:ext cx="5092382" cy="4687061"/>
                    </a:xfrm>
                    <a:prstGeom prst="rect">
                      <a:avLst/>
                    </a:prstGeom>
                    <a:noFill/>
                    <a:ln w="9525">
                      <a:noFill/>
                      <a:miter lim="800000"/>
                      <a:headEnd/>
                      <a:tailEnd/>
                    </a:ln>
                  </pic:spPr>
                </pic:pic>
              </a:graphicData>
            </a:graphic>
          </wp:inline>
        </w:drawing>
      </w:r>
    </w:p>
    <w:p w14:paraId="7F7391FE" w14:textId="0F99BF1F" w:rsidR="00176B9E" w:rsidRDefault="002C44FB" w:rsidP="001A5B2E">
      <w:pPr>
        <w:pStyle w:val="Caption"/>
      </w:pPr>
      <w:r>
        <w:rPr>
          <w:lang w:eastAsia="hu-HU"/>
        </w:rPr>
        <w:fldChar w:fldCharType="begin"/>
      </w:r>
      <w:r>
        <w:rPr>
          <w:lang w:eastAsia="hu-HU"/>
        </w:rPr>
        <w:instrText xml:space="preserve"> STYLEREF 1 \s </w:instrText>
      </w:r>
      <w:r>
        <w:rPr>
          <w:lang w:eastAsia="hu-HU"/>
        </w:rPr>
        <w:fldChar w:fldCharType="separate"/>
      </w:r>
      <w:bookmarkStart w:id="116" w:name="_Toc406111971"/>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3</w:t>
      </w:r>
      <w:r>
        <w:rPr>
          <w:lang w:eastAsia="hu-HU"/>
        </w:rPr>
        <w:fldChar w:fldCharType="end"/>
      </w:r>
      <w:r w:rsidR="00176B9E">
        <w:t xml:space="preserve">. ábra </w:t>
      </w:r>
      <w:r w:rsidR="00176B9E" w:rsidRPr="001A5B2E">
        <w:t>Használtai</w:t>
      </w:r>
      <w:r w:rsidR="00176B9E">
        <w:t xml:space="preserve"> eset diagram</w:t>
      </w:r>
      <w:bookmarkEnd w:id="116"/>
    </w:p>
    <w:p w14:paraId="0FB4CB6A" w14:textId="77777777" w:rsidR="000B3A6D" w:rsidRDefault="000B3A6D" w:rsidP="00364300">
      <w:pPr>
        <w:pStyle w:val="Heading3"/>
      </w:pPr>
      <w:bookmarkStart w:id="117" w:name="_Toc406076066"/>
      <w:r>
        <w:t>Folyamatok</w:t>
      </w:r>
      <w:bookmarkEnd w:id="117"/>
    </w:p>
    <w:p w14:paraId="25EC6B04" w14:textId="77777777" w:rsidR="0054357B" w:rsidRDefault="005C1479" w:rsidP="005C1479">
      <w:pPr>
        <w:ind w:firstLine="0"/>
        <w:rPr>
          <w:lang w:eastAsia="hu-HU"/>
        </w:rPr>
      </w:pPr>
      <w:r>
        <w:rPr>
          <w:lang w:eastAsia="hu-HU"/>
        </w:rPr>
        <w:t>Az alkalmazásban található kritikusabb folyamatokat érdemes előre átgondoln</w:t>
      </w:r>
      <w:r w:rsidR="000B1C2E">
        <w:rPr>
          <w:lang w:eastAsia="hu-HU"/>
        </w:rPr>
        <w:t>i és meghatározni a részleteiket</w:t>
      </w:r>
      <w:r>
        <w:rPr>
          <w:lang w:eastAsia="hu-HU"/>
        </w:rPr>
        <w:t xml:space="preserve">. </w:t>
      </w:r>
      <w:r w:rsidR="000B3A6D">
        <w:rPr>
          <w:lang w:eastAsia="hu-HU"/>
        </w:rPr>
        <w:t xml:space="preserve">Ebben az alfejezetben bemutatok pár folyamatot, amivel az alkalmazás használata során találkozhat a felhasználó. </w:t>
      </w:r>
      <w:r w:rsidR="0054357B">
        <w:rPr>
          <w:lang w:eastAsia="hu-HU"/>
        </w:rPr>
        <w:t>Elsőként a bejelentkezés lépéseiről lesz szó.</w:t>
      </w:r>
    </w:p>
    <w:p w14:paraId="79D23332" w14:textId="77777777" w:rsidR="000B1C2E" w:rsidRDefault="0054357B" w:rsidP="000B3A6D">
      <w:pPr>
        <w:rPr>
          <w:lang w:eastAsia="hu-HU"/>
        </w:rPr>
      </w:pPr>
      <w:r>
        <w:rPr>
          <w:lang w:eastAsia="hu-HU"/>
        </w:rPr>
        <w:t xml:space="preserve">A bejelentkezés folyamata a felhasználó név és jelszó beírásával kezdődik. </w:t>
      </w:r>
      <w:r w:rsidR="000B1C2E">
        <w:rPr>
          <w:lang w:eastAsia="hu-HU"/>
        </w:rPr>
        <w:t xml:space="preserve">A felhasználónak lehetősége van megjegyeztetni a felhasználó nevét, hogy a következő bejelentkezéskor ne kelljen ismét beírnia. </w:t>
      </w:r>
      <w:r>
        <w:rPr>
          <w:lang w:eastAsia="hu-HU"/>
        </w:rPr>
        <w:t xml:space="preserve">A felhasználó egy gomb megnyomásával </w:t>
      </w:r>
      <w:r w:rsidR="000B1C2E">
        <w:rPr>
          <w:lang w:eastAsia="hu-HU"/>
        </w:rPr>
        <w:t>megpróbál</w:t>
      </w:r>
      <w:r w:rsidR="00C751DD">
        <w:rPr>
          <w:lang w:eastAsia="hu-HU"/>
        </w:rPr>
        <w:t>hat</w:t>
      </w:r>
      <w:r w:rsidR="000B1C2E">
        <w:rPr>
          <w:lang w:eastAsia="hu-HU"/>
        </w:rPr>
        <w:t xml:space="preserve"> bejelentkezni.</w:t>
      </w:r>
      <w:r>
        <w:rPr>
          <w:lang w:eastAsia="hu-HU"/>
        </w:rPr>
        <w:t xml:space="preserve"> </w:t>
      </w:r>
      <w:r w:rsidR="000B1C2E">
        <w:rPr>
          <w:lang w:eastAsia="hu-HU"/>
        </w:rPr>
        <w:t xml:space="preserve">A gomb lenyomása után az alkalmazás ellenőrzi, hogy a két mező megfelelően van-e kitöltve, ha valamelyik mező üres, akkor arról hiba üzenetben értesül a felhasználó. Hibaesetén az üzenetnek megfelelően kell eljárnia a felhasználónak, azaz ki kell tölteni-e a </w:t>
      </w:r>
      <w:r w:rsidR="000B1C2E">
        <w:rPr>
          <w:lang w:eastAsia="hu-HU"/>
        </w:rPr>
        <w:lastRenderedPageBreak/>
        <w:t>hiányzó mezőt. Ha minden rendben van, akkor az alkalmazás elküldi a felhasználó nevet és jelszót a szervernek, ahol ellenőrzésre kerül helyességük.</w:t>
      </w:r>
      <w:r w:rsidR="0007307A">
        <w:rPr>
          <w:lang w:eastAsia="hu-HU"/>
        </w:rPr>
        <w:t xml:space="preserve"> </w:t>
      </w:r>
      <w:r w:rsidR="000B1C2E">
        <w:rPr>
          <w:lang w:eastAsia="hu-HU"/>
        </w:rPr>
        <w:t xml:space="preserve">A szerver fogadja a felhasználó nevet és jelszót az alkalmazásból és ellenőrzi, hogy van-e ilyen nevű felhasználó regisztrálva az adott jelszó párossal. </w:t>
      </w:r>
      <w:r>
        <w:rPr>
          <w:lang w:eastAsia="hu-HU"/>
        </w:rPr>
        <w:t xml:space="preserve">Jó felhasználó név és jelszó esetén visszaküldi az alkalmazás a felhasználó azonosítóját és típusát. </w:t>
      </w:r>
      <w:r w:rsidR="000B1C2E">
        <w:rPr>
          <w:lang w:eastAsia="hu-HU"/>
        </w:rPr>
        <w:t xml:space="preserve">Ekkor az alkalmazás tovább engedi a </w:t>
      </w:r>
      <w:r w:rsidR="001C3A0A">
        <w:rPr>
          <w:lang w:eastAsia="hu-HU"/>
        </w:rPr>
        <w:t>felhasználót,</w:t>
      </w:r>
      <w:r w:rsidR="000B1C2E">
        <w:rPr>
          <w:lang w:eastAsia="hu-HU"/>
        </w:rPr>
        <w:t xml:space="preserve"> és ha a felhasználó úgy döntött, hogy megjegyezteti a felhasználó nevét, akkor az alkalmazás elmenti azt. </w:t>
      </w:r>
      <w:r>
        <w:rPr>
          <w:lang w:eastAsia="hu-HU"/>
        </w:rPr>
        <w:t>Ha rossz felhasználó nevet vagy jelszót adott meg a felhasználó, akkor a szerver válaszban közli az alkalmazással, hogy a felhasználó rossz adatokat adott meg. Ezt az alkalmazás hiba üzenetként jelzi a felhasználó</w:t>
      </w:r>
      <w:r w:rsidR="000B1C2E">
        <w:rPr>
          <w:lang w:eastAsia="hu-HU"/>
        </w:rPr>
        <w:t xml:space="preserve"> felé</w:t>
      </w:r>
      <w:r>
        <w:rPr>
          <w:lang w:eastAsia="hu-HU"/>
        </w:rPr>
        <w:t xml:space="preserve">. </w:t>
      </w:r>
    </w:p>
    <w:p w14:paraId="1002EE97" w14:textId="77777777" w:rsidR="00B51E8F" w:rsidRDefault="00B51E8F" w:rsidP="000B3A6D">
      <w:pPr>
        <w:rPr>
          <w:lang w:eastAsia="hu-HU"/>
        </w:rPr>
      </w:pPr>
      <w:r>
        <w:rPr>
          <w:lang w:eastAsia="hu-HU"/>
        </w:rPr>
        <w:t xml:space="preserve">Az orvos választás folyamatát az 5.4-es ábra mutatja be. A </w:t>
      </w:r>
      <w:r w:rsidR="0007307A">
        <w:rPr>
          <w:lang w:eastAsia="hu-HU"/>
        </w:rPr>
        <w:t xml:space="preserve">bejelentkezett </w:t>
      </w:r>
      <w:r>
        <w:rPr>
          <w:lang w:eastAsia="hu-HU"/>
        </w:rPr>
        <w:t xml:space="preserve">pácienssel közli az alkalmazás, hogy még nem választott magának orvost és felajánlja neki a választás lehetőségét. </w:t>
      </w:r>
      <w:r w:rsidR="0007307A">
        <w:rPr>
          <w:lang w:eastAsia="hu-HU"/>
        </w:rPr>
        <w:t>Ha a felhasználó él a lehetőséggel, akkor m</w:t>
      </w:r>
      <w:r>
        <w:rPr>
          <w:lang w:eastAsia="hu-HU"/>
        </w:rPr>
        <w:t>egjelenik egy lista, ahol fel vannak sorolva a regisztrált orvosok. Ebből a listából választhat egyet. A választás után egy felkérés kerül az orvoshoz. Az orvost értesíti az alkalmazás</w:t>
      </w:r>
      <w:r w:rsidR="0007307A">
        <w:rPr>
          <w:lang w:eastAsia="hu-HU"/>
        </w:rPr>
        <w:t>, hogy van egy új függőben levő betege. A</w:t>
      </w:r>
      <w:r>
        <w:rPr>
          <w:lang w:eastAsia="hu-HU"/>
        </w:rPr>
        <w:t>z orvos megnyitja a függőben levő betegek listáját, itt kiválaszthat egy vagy több pácienst</w:t>
      </w:r>
      <w:r w:rsidR="0007307A">
        <w:rPr>
          <w:lang w:eastAsia="hu-HU"/>
        </w:rPr>
        <w:t xml:space="preserve"> is</w:t>
      </w:r>
      <w:r>
        <w:rPr>
          <w:lang w:eastAsia="hu-HU"/>
        </w:rPr>
        <w:t xml:space="preserve"> és eldöntheti, hogy elfogadja vagy visszautasítja a felkérésüket. A választ megkapja a páciens, aki eddig a válaszra várt. Válasz tartalma dönti el, hogy van-e új orvosa, vagy kezdheti a folyamatot elölről.</w:t>
      </w:r>
    </w:p>
    <w:p w14:paraId="5B87E035" w14:textId="77777777" w:rsidR="0007307A" w:rsidRDefault="0007307A" w:rsidP="000B3A6D">
      <w:pPr>
        <w:rPr>
          <w:lang w:eastAsia="hu-HU"/>
        </w:rPr>
      </w:pPr>
      <w:r>
        <w:rPr>
          <w:lang w:eastAsia="hu-HU"/>
        </w:rPr>
        <w:t xml:space="preserve">Utolsó folyamatként az </w:t>
      </w:r>
      <w:r w:rsidR="001C3A0A">
        <w:rPr>
          <w:lang w:eastAsia="hu-HU"/>
        </w:rPr>
        <w:t>űrlapküldést</w:t>
      </w:r>
      <w:r>
        <w:rPr>
          <w:lang w:eastAsia="hu-HU"/>
        </w:rPr>
        <w:t xml:space="preserve"> részletezném. A folyamat első lépéseként az orvos megnyit egy űrlap sablont a sablonok listájából. Ekkor megjelenik a kiválasztott űrlap. Ha úgy dönt, hogy szeretné elküldeni valamelyik betegének, akkor egy gomb lenyomásával előhoz egy listát, ami tartalmazza a betegeit. Ebből a listából kiválaszthat egy darab beteget. A kiválasztás után az alkalmazás rákérdez, hogy biztosan ennek a betegnek szeretné elküldeni az űrlapot. Ha az orvos megerősíti </w:t>
      </w:r>
      <w:r w:rsidR="00B36333">
        <w:rPr>
          <w:lang w:eastAsia="hu-HU"/>
        </w:rPr>
        <w:t xml:space="preserve">szándékát, akkor az alkalmazás ezt a kérést elküldi a szerver felé, ahol a szerver megteszi a megfelelő lépéseket az űrlap kézbesítéséhez. Ha mégsem ennek a páciensnek szeretné elküldeni az űrlapot az orvos, akkor az alkalmazás megszakítja a küldés folyamatát és az orvos másik pácienst választhat. A pácienst értesíti az alkalmazás, hogy új űrlapot kapott az orvosától. A páciens megtekintheti a kapott űrlapot és kitöltheti annak megfelelően. Miután kitöltötte visszaküldheti az </w:t>
      </w:r>
      <w:r w:rsidR="00B36333">
        <w:rPr>
          <w:lang w:eastAsia="hu-HU"/>
        </w:rPr>
        <w:lastRenderedPageBreak/>
        <w:t>orvosának az űrlapot. Szerver fogadja a kérést és értesíti az orvost, hogy a páciense visszaküldte az űrlapot. Ekkor az orvos megtekintheti a kitöltött űrlapot, amit a megtekintés után törölhet.</w:t>
      </w:r>
    </w:p>
    <w:p w14:paraId="06B14ACB" w14:textId="77777777" w:rsidR="00B51E8F" w:rsidRDefault="00B51E8F" w:rsidP="003D15A6">
      <w:pPr>
        <w:keepNext/>
        <w:ind w:firstLine="0"/>
        <w:jc w:val="center"/>
      </w:pPr>
      <w:r>
        <w:rPr>
          <w:noProof/>
          <w:lang w:eastAsia="hu-HU"/>
        </w:rPr>
        <w:drawing>
          <wp:inline distT="0" distB="0" distL="0" distR="0" wp14:anchorId="15567A6E" wp14:editId="31A37DC4">
            <wp:extent cx="3394002" cy="4597047"/>
            <wp:effectExtent l="19050" t="0" r="0" b="0"/>
            <wp:docPr id="10" name="Kép 3" descr="H:\Szakdolgozat\Képek\Doctor-patient aktivitás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zakdolgozat\Képek\Doctor-patient aktivitás diagram - New Page.png"/>
                    <pic:cNvPicPr>
                      <a:picLocks noChangeAspect="1" noChangeArrowheads="1"/>
                    </pic:cNvPicPr>
                  </pic:nvPicPr>
                  <pic:blipFill>
                    <a:blip r:embed="rId19" cstate="print"/>
                    <a:srcRect/>
                    <a:stretch>
                      <a:fillRect/>
                    </a:stretch>
                  </pic:blipFill>
                  <pic:spPr bwMode="auto">
                    <a:xfrm>
                      <a:off x="0" y="0"/>
                      <a:ext cx="3399897" cy="4605032"/>
                    </a:xfrm>
                    <a:prstGeom prst="rect">
                      <a:avLst/>
                    </a:prstGeom>
                    <a:noFill/>
                    <a:ln w="9525">
                      <a:noFill/>
                      <a:miter lim="800000"/>
                      <a:headEnd/>
                      <a:tailEnd/>
                    </a:ln>
                  </pic:spPr>
                </pic:pic>
              </a:graphicData>
            </a:graphic>
          </wp:inline>
        </w:drawing>
      </w:r>
    </w:p>
    <w:p w14:paraId="5A8EF2AF" w14:textId="389E816B" w:rsidR="000B3A6D" w:rsidRPr="000B3A6D" w:rsidRDefault="002C44FB" w:rsidP="001A5B2E">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118" w:name="_Toc406111972"/>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4</w:t>
      </w:r>
      <w:r>
        <w:rPr>
          <w:lang w:eastAsia="hu-HU"/>
        </w:rPr>
        <w:fldChar w:fldCharType="end"/>
      </w:r>
      <w:r w:rsidR="00B51E8F">
        <w:t xml:space="preserve">. ábra Orvos választás </w:t>
      </w:r>
      <w:r w:rsidR="00B51E8F" w:rsidRPr="001A5B2E">
        <w:t>aktivitás</w:t>
      </w:r>
      <w:r w:rsidR="00B51E8F">
        <w:t xml:space="preserve"> diagramja</w:t>
      </w:r>
      <w:bookmarkEnd w:id="118"/>
    </w:p>
    <w:p w14:paraId="39011278" w14:textId="77777777" w:rsidR="007B3F7D" w:rsidRDefault="000B53A9" w:rsidP="00364300">
      <w:pPr>
        <w:pStyle w:val="Heading3"/>
      </w:pPr>
      <w:bookmarkStart w:id="119" w:name="_Toc406076067"/>
      <w:r>
        <w:t>Struktúra</w:t>
      </w:r>
      <w:bookmarkEnd w:id="119"/>
    </w:p>
    <w:p w14:paraId="792E58D6" w14:textId="77777777" w:rsidR="00EA2F20" w:rsidRDefault="00EA2F20" w:rsidP="005C1479">
      <w:pPr>
        <w:ind w:firstLine="0"/>
        <w:rPr>
          <w:lang w:eastAsia="hu-HU"/>
        </w:rPr>
      </w:pPr>
      <w:r>
        <w:rPr>
          <w:lang w:eastAsia="hu-HU"/>
        </w:rPr>
        <w:t xml:space="preserve">Miután összeállt az alkalmazás koncepciója a tervezés következő fázisába léphetett. Az alkalmazás tervrajzaként </w:t>
      </w:r>
      <w:r w:rsidR="00162E34">
        <w:rPr>
          <w:lang w:eastAsia="hu-HU"/>
        </w:rPr>
        <w:t>elkészítettem az alkalmazás Információs Architektúráját (IA</w:t>
      </w:r>
      <w:r w:rsidR="005C1479">
        <w:rPr>
          <w:lang w:eastAsia="hu-HU"/>
        </w:rPr>
        <w:t>)</w:t>
      </w:r>
      <w:r w:rsidR="00C675D3">
        <w:rPr>
          <w:lang w:eastAsia="hu-HU"/>
        </w:rPr>
        <w:t>, ami strukturálja az alkalmazás tartalmát. S</w:t>
      </w:r>
      <w:r w:rsidR="00162E34">
        <w:rPr>
          <w:lang w:eastAsia="hu-HU"/>
        </w:rPr>
        <w:t xml:space="preserve">egít definiálni az alkalmazás navigációs modelljét és az alkalmazás identitását. </w:t>
      </w:r>
      <w:r w:rsidR="005B72C0">
        <w:rPr>
          <w:lang w:eastAsia="hu-HU"/>
        </w:rPr>
        <w:t xml:space="preserve">Az </w:t>
      </w:r>
      <w:r w:rsidR="00162E34">
        <w:rPr>
          <w:lang w:eastAsia="hu-HU"/>
        </w:rPr>
        <w:t xml:space="preserve">IA elkészítésével </w:t>
      </w:r>
      <w:r w:rsidR="00C675D3">
        <w:rPr>
          <w:lang w:eastAsia="hu-HU"/>
        </w:rPr>
        <w:t>rendszereztem</w:t>
      </w:r>
      <w:r w:rsidR="00162E34">
        <w:rPr>
          <w:lang w:eastAsia="hu-HU"/>
        </w:rPr>
        <w:t xml:space="preserve"> az alkalmazásban található tartalmakat és jobban átláthattam, hogy a felhasználó milyen élményben fog részesülni. </w:t>
      </w:r>
      <w:r w:rsidR="005B72C0">
        <w:rPr>
          <w:lang w:eastAsia="hu-HU"/>
        </w:rPr>
        <w:t>Az alkalmazás IA-ja három részből áll: STORE (alkalmazás bolt), START (indítás pontja), APPLICATION (alkalmazás).</w:t>
      </w:r>
      <w:r>
        <w:rPr>
          <w:lang w:eastAsia="hu-HU"/>
        </w:rPr>
        <w:t xml:space="preserve"> Az alkalmazás részben </w:t>
      </w:r>
      <w:r w:rsidR="00C675D3">
        <w:rPr>
          <w:lang w:eastAsia="hu-HU"/>
        </w:rPr>
        <w:t>már az egyes képernyők is körvonalazódnak</w:t>
      </w:r>
      <w:r w:rsidR="005C1479">
        <w:rPr>
          <w:lang w:eastAsia="hu-HU"/>
        </w:rPr>
        <w:t xml:space="preserve">. </w:t>
      </w:r>
      <w:r w:rsidR="005C1479">
        <w:rPr>
          <w:lang w:eastAsia="hu-HU"/>
        </w:rPr>
        <w:lastRenderedPageBreak/>
        <w:t xml:space="preserve">Ezek a képernyők egyelőre csak a legfontosabb </w:t>
      </w:r>
      <w:r w:rsidR="00C675D3">
        <w:rPr>
          <w:lang w:eastAsia="hu-HU"/>
        </w:rPr>
        <w:t>szerepüket</w:t>
      </w:r>
      <w:r w:rsidR="005C1479">
        <w:rPr>
          <w:lang w:eastAsia="hu-HU"/>
        </w:rPr>
        <w:t xml:space="preserve"> tartalmazzák, a tényleges felhasználói felület megtervezése a következő fázisban van.</w:t>
      </w:r>
      <w:r w:rsidR="005B72C0">
        <w:rPr>
          <w:lang w:eastAsia="hu-HU"/>
        </w:rPr>
        <w:t xml:space="preserve"> </w:t>
      </w:r>
      <w:r w:rsidR="00162E34">
        <w:rPr>
          <w:lang w:eastAsia="hu-HU"/>
        </w:rPr>
        <w:t>Az elkészült IA ábra a szakdolgozat mellékletei közt megtalálható.</w:t>
      </w:r>
    </w:p>
    <w:p w14:paraId="02130261" w14:textId="77777777" w:rsidR="00EA2F20" w:rsidRDefault="00C675D3" w:rsidP="00364300">
      <w:pPr>
        <w:pStyle w:val="Heading3"/>
      </w:pPr>
      <w:bookmarkStart w:id="120" w:name="_Toc406076068"/>
      <w:r>
        <w:t>Interakció</w:t>
      </w:r>
      <w:bookmarkEnd w:id="120"/>
    </w:p>
    <w:p w14:paraId="2E4F07CD" w14:textId="77777777" w:rsidR="001C47CA" w:rsidRDefault="001C47CA" w:rsidP="005C1479">
      <w:pPr>
        <w:ind w:firstLine="0"/>
        <w:rPr>
          <w:lang w:eastAsia="hu-HU"/>
        </w:rPr>
      </w:pPr>
      <w:r>
        <w:rPr>
          <w:lang w:eastAsia="hu-HU"/>
        </w:rPr>
        <w:t>A koncepció fázisban meghatároztam az alkalmazás célját, ebben a szakaszban ennek a célnak a végrehajtási módjáról lesz szó. Az alkalmazás és a felhasználó kommunikációja a felhasználói felület (user interface, UI) segítségével megy végbe. Ennek a tervezési fázisnak</w:t>
      </w:r>
      <w:r w:rsidR="00EA2F20">
        <w:rPr>
          <w:lang w:eastAsia="hu-HU"/>
        </w:rPr>
        <w:t xml:space="preserve"> fontos része a felhasználói felületek</w:t>
      </w:r>
      <w:r w:rsidR="005C1479">
        <w:rPr>
          <w:lang w:eastAsia="hu-HU"/>
        </w:rPr>
        <w:t xml:space="preserve"> </w:t>
      </w:r>
      <w:r w:rsidR="00C751DD">
        <w:rPr>
          <w:lang w:eastAsia="hu-HU"/>
        </w:rPr>
        <w:t>megtervezése</w:t>
      </w:r>
      <w:r>
        <w:rPr>
          <w:lang w:eastAsia="hu-HU"/>
        </w:rPr>
        <w:t xml:space="preserve"> és a felületek között levő navigáció definiálása.</w:t>
      </w:r>
    </w:p>
    <w:p w14:paraId="28EAFEAC" w14:textId="77777777" w:rsidR="001F7012" w:rsidRDefault="001F7012" w:rsidP="001F7012">
      <w:pPr>
        <w:keepNext/>
        <w:ind w:firstLine="0"/>
        <w:jc w:val="center"/>
      </w:pPr>
      <w:r w:rsidRPr="00F35F76">
        <w:rPr>
          <w:noProof/>
          <w:lang w:eastAsia="hu-HU"/>
        </w:rPr>
        <w:drawing>
          <wp:inline distT="0" distB="0" distL="0" distR="0" wp14:anchorId="681C9DB2" wp14:editId="2CDA992C">
            <wp:extent cx="4305460" cy="3771900"/>
            <wp:effectExtent l="0" t="0" r="0" b="0"/>
            <wp:docPr id="11" name="Picture 11" descr="H:\Szakdolgozat\Képek\felület t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zakdolgozat\Képek\felület ter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734" cy="3812439"/>
                    </a:xfrm>
                    <a:prstGeom prst="rect">
                      <a:avLst/>
                    </a:prstGeom>
                    <a:noFill/>
                    <a:ln>
                      <a:noFill/>
                    </a:ln>
                  </pic:spPr>
                </pic:pic>
              </a:graphicData>
            </a:graphic>
          </wp:inline>
        </w:drawing>
      </w:r>
    </w:p>
    <w:p w14:paraId="5A38C3A1" w14:textId="0D243B65" w:rsidR="001F7012" w:rsidRDefault="002C44FB" w:rsidP="001A5B2E">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121" w:name="_Toc406111973"/>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5</w:t>
      </w:r>
      <w:r>
        <w:rPr>
          <w:lang w:eastAsia="hu-HU"/>
        </w:rPr>
        <w:fldChar w:fldCharType="end"/>
      </w:r>
      <w:r w:rsidR="001F7012">
        <w:t xml:space="preserve">. ábra Bejelentkezési és </w:t>
      </w:r>
      <w:r w:rsidR="001F7012" w:rsidRPr="001A5B2E">
        <w:t>regisztrációs</w:t>
      </w:r>
      <w:r w:rsidR="001F7012">
        <w:t xml:space="preserve"> felületek vázlata</w:t>
      </w:r>
      <w:bookmarkEnd w:id="121"/>
    </w:p>
    <w:p w14:paraId="4EB5EBB4" w14:textId="77777777" w:rsidR="00F45F72" w:rsidRDefault="00F1001E" w:rsidP="001F7012">
      <w:pPr>
        <w:rPr>
          <w:lang w:eastAsia="hu-HU"/>
        </w:rPr>
      </w:pPr>
      <w:r>
        <w:rPr>
          <w:lang w:eastAsia="hu-HU"/>
        </w:rPr>
        <w:t xml:space="preserve">Felületek tervezésénél mindig két kérdés szoktam feltenni magamban. Milyen funkciókat kell tudnia a felületnek? Hogyan lehet ezeket a funkciókat a </w:t>
      </w:r>
      <w:r w:rsidR="002E684C">
        <w:rPr>
          <w:lang w:eastAsia="hu-HU"/>
        </w:rPr>
        <w:t>minél</w:t>
      </w:r>
      <w:r>
        <w:rPr>
          <w:lang w:eastAsia="hu-HU"/>
        </w:rPr>
        <w:t xml:space="preserve"> </w:t>
      </w:r>
      <w:r w:rsidR="002E684C">
        <w:rPr>
          <w:lang w:eastAsia="hu-HU"/>
        </w:rPr>
        <w:t>felhasználóbarátabb</w:t>
      </w:r>
      <w:r w:rsidR="005C1479">
        <w:rPr>
          <w:lang w:eastAsia="hu-HU"/>
        </w:rPr>
        <w:t xml:space="preserve"> módon megvalósítani?</w:t>
      </w:r>
      <w:r w:rsidR="001C47CA">
        <w:rPr>
          <w:lang w:eastAsia="hu-HU"/>
        </w:rPr>
        <w:t xml:space="preserve"> </w:t>
      </w:r>
      <w:r w:rsidR="005C1479">
        <w:rPr>
          <w:lang w:eastAsia="hu-HU"/>
        </w:rPr>
        <w:t>A legeg</w:t>
      </w:r>
      <w:r w:rsidR="002E684C">
        <w:rPr>
          <w:lang w:eastAsia="hu-HU"/>
        </w:rPr>
        <w:t>yszerűbb módja a tervezés</w:t>
      </w:r>
      <w:r w:rsidR="005C1479">
        <w:rPr>
          <w:lang w:eastAsia="hu-HU"/>
        </w:rPr>
        <w:t xml:space="preserve"> </w:t>
      </w:r>
      <w:r w:rsidR="002E684C">
        <w:rPr>
          <w:lang w:eastAsia="hu-HU"/>
        </w:rPr>
        <w:t xml:space="preserve">elkezdésének </w:t>
      </w:r>
      <w:r w:rsidR="005C1479">
        <w:rPr>
          <w:lang w:eastAsia="hu-HU"/>
        </w:rPr>
        <w:t xml:space="preserve">vázlatok készítése </w:t>
      </w:r>
      <w:r w:rsidR="00A05E8F">
        <w:rPr>
          <w:lang w:eastAsia="hu-HU"/>
        </w:rPr>
        <w:t>papíron</w:t>
      </w:r>
      <w:r w:rsidR="005C1479">
        <w:rPr>
          <w:lang w:eastAsia="hu-HU"/>
        </w:rPr>
        <w:t>.</w:t>
      </w:r>
      <w:r w:rsidR="00A05E8F">
        <w:rPr>
          <w:lang w:eastAsia="hu-HU"/>
        </w:rPr>
        <w:t xml:space="preserve"> Ilyenkor elég csak nagyjából betájolni az egyes elemeit a felhasználói felületnek. Az egyes elemekhez megjegyzéseket írtam, hogy emlékeztessem magamat az adott </w:t>
      </w:r>
      <w:r w:rsidR="00724903">
        <w:rPr>
          <w:lang w:eastAsia="hu-HU"/>
        </w:rPr>
        <w:t xml:space="preserve">vezérlő feladatáról. </w:t>
      </w:r>
      <w:r w:rsidR="0047756A">
        <w:rPr>
          <w:lang w:eastAsia="hu-HU"/>
        </w:rPr>
        <w:t xml:space="preserve">Ezek a rajzok rendkívül </w:t>
      </w:r>
      <w:r w:rsidR="0047756A">
        <w:rPr>
          <w:lang w:eastAsia="hu-HU"/>
        </w:rPr>
        <w:lastRenderedPageBreak/>
        <w:t>hasznosak voltak számomra, segítségükkel sikerült jobban átlátnom az alkalmazást és megfelelő alapot szolgáltattak a tervezés későbbi szakaszában.</w:t>
      </w:r>
      <w:r w:rsidR="00B9607B">
        <w:rPr>
          <w:lang w:eastAsia="hu-HU"/>
        </w:rPr>
        <w:t xml:space="preserve"> </w:t>
      </w:r>
      <w:r w:rsidR="001F7012">
        <w:rPr>
          <w:lang w:eastAsia="hu-HU"/>
        </w:rPr>
        <w:t xml:space="preserve">A vázlatokat a Microsoft Office PowerPoint Storyboarding funkciójának segítségével fejlesztettem tovább. </w:t>
      </w:r>
      <w:r w:rsidR="00B9607B">
        <w:rPr>
          <w:lang w:eastAsia="hu-HU"/>
        </w:rPr>
        <w:t>A</w:t>
      </w:r>
      <w:r w:rsidR="001F7012">
        <w:rPr>
          <w:lang w:eastAsia="hu-HU"/>
        </w:rPr>
        <w:t>z 5.5-ös</w:t>
      </w:r>
      <w:r w:rsidR="002E684C">
        <w:rPr>
          <w:lang w:eastAsia="hu-HU"/>
        </w:rPr>
        <w:t xml:space="preserve"> ábrán látható a bejelentkezési</w:t>
      </w:r>
      <w:r w:rsidR="00B9607B">
        <w:rPr>
          <w:lang w:eastAsia="hu-HU"/>
        </w:rPr>
        <w:t xml:space="preserve"> és regisztrációs oldalak kezdetleges vázlata.</w:t>
      </w:r>
      <w:r w:rsidR="001F7012">
        <w:rPr>
          <w:lang w:eastAsia="hu-HU"/>
        </w:rPr>
        <w:t xml:space="preserve"> </w:t>
      </w:r>
    </w:p>
    <w:p w14:paraId="342027AA" w14:textId="77777777" w:rsidR="00F1001E" w:rsidRDefault="00F1001E" w:rsidP="00A05E8F">
      <w:pPr>
        <w:rPr>
          <w:lang w:eastAsia="hu-HU"/>
        </w:rPr>
      </w:pPr>
      <w:r>
        <w:rPr>
          <w:lang w:eastAsia="hu-HU"/>
        </w:rPr>
        <w:t>Windows Phone alkalmazás felületek tervezésénél fontos észben tartani a Microsoft által előírt irányelveket. Ezeknek az irányelvek betartására én is törekedtem, ezáltal az alkalmazás nem töri meg a Windows Phone</w:t>
      </w:r>
      <w:r w:rsidR="00B14FFE">
        <w:rPr>
          <w:lang w:eastAsia="hu-HU"/>
        </w:rPr>
        <w:t xml:space="preserve"> operációs rendszer képi világának egységét.</w:t>
      </w:r>
      <w:r>
        <w:rPr>
          <w:lang w:eastAsia="hu-HU"/>
        </w:rPr>
        <w:t xml:space="preserve"> </w:t>
      </w:r>
    </w:p>
    <w:p w14:paraId="509E8557" w14:textId="77777777" w:rsidR="00DE3DC1" w:rsidRDefault="001C47CA" w:rsidP="00A05E8F">
      <w:r>
        <w:t>A</w:t>
      </w:r>
      <w:r w:rsidR="00E23E65">
        <w:t xml:space="preserve"> felületek tervezése során az egyik legnehezebb feladat volt az orvosok és a páciensek </w:t>
      </w:r>
      <w:r>
        <w:t>oldalának kialakítása</w:t>
      </w:r>
      <w:r w:rsidR="00E23E65">
        <w:t xml:space="preserve">. A Windows Phone-okban jól ismert hub vezérlőt vettem alapul a felületek elkészítésnél. Az orvosoknak és a pácienseknek külön hub-ot terveztem. Mindkét hub három </w:t>
      </w:r>
      <w:r>
        <w:t xml:space="preserve">darab </w:t>
      </w:r>
      <w:r w:rsidR="00E23E65">
        <w:t xml:space="preserve">oldalból áll. Ez az orvosoknál egy üdvözlő képernyőből, saját betegek oldalból, és egy űrlapok oldalból áll. Betegek hub oldala szintén egy üdvözlő képernyővel kezdődik, ezt követi a vérnyomás oldal, amit a vércukor oldal zár. Ezen oldalak között könnyedén lehet majd váltani a képernyő jobbra vagy balra pöccintésével. </w:t>
      </w:r>
    </w:p>
    <w:p w14:paraId="6C6E399D" w14:textId="77777777" w:rsidR="004B029C" w:rsidRDefault="00DE3DC1" w:rsidP="003D15A6">
      <w:pPr>
        <w:ind w:firstLine="0"/>
        <w:jc w:val="center"/>
      </w:pPr>
      <w:r>
        <w:rPr>
          <w:noProof/>
          <w:lang w:eastAsia="hu-HU"/>
        </w:rPr>
        <w:drawing>
          <wp:inline distT="0" distB="0" distL="0" distR="0" wp14:anchorId="5932E8DA" wp14:editId="111BD20F">
            <wp:extent cx="4865431" cy="3448050"/>
            <wp:effectExtent l="19050" t="0" r="0" b="0"/>
            <wp:docPr id="9" name="Kép 4" descr="H:\Szakdolgozat\Képek\loginpageBl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zakdolgozat\Képek\loginpageBlend.PNG"/>
                    <pic:cNvPicPr>
                      <a:picLocks noChangeAspect="1" noChangeArrowheads="1"/>
                    </pic:cNvPicPr>
                  </pic:nvPicPr>
                  <pic:blipFill>
                    <a:blip r:embed="rId21" cstate="print"/>
                    <a:srcRect/>
                    <a:stretch>
                      <a:fillRect/>
                    </a:stretch>
                  </pic:blipFill>
                  <pic:spPr bwMode="auto">
                    <a:xfrm>
                      <a:off x="0" y="0"/>
                      <a:ext cx="4865889" cy="3448374"/>
                    </a:xfrm>
                    <a:prstGeom prst="rect">
                      <a:avLst/>
                    </a:prstGeom>
                    <a:noFill/>
                    <a:ln w="9525">
                      <a:noFill/>
                      <a:miter lim="800000"/>
                      <a:headEnd/>
                      <a:tailEnd/>
                    </a:ln>
                  </pic:spPr>
                </pic:pic>
              </a:graphicData>
            </a:graphic>
          </wp:inline>
        </w:drawing>
      </w:r>
    </w:p>
    <w:p w14:paraId="5BA52229" w14:textId="260D406B" w:rsidR="00DE3DC1" w:rsidRDefault="002C44FB" w:rsidP="001A5B2E">
      <w:pPr>
        <w:pStyle w:val="Caption"/>
      </w:pPr>
      <w:r>
        <w:rPr>
          <w:lang w:eastAsia="hu-HU"/>
        </w:rPr>
        <w:fldChar w:fldCharType="begin"/>
      </w:r>
      <w:r>
        <w:rPr>
          <w:lang w:eastAsia="hu-HU"/>
        </w:rPr>
        <w:instrText xml:space="preserve"> STYLEREF 1 \s </w:instrText>
      </w:r>
      <w:r>
        <w:rPr>
          <w:lang w:eastAsia="hu-HU"/>
        </w:rPr>
        <w:fldChar w:fldCharType="separate"/>
      </w:r>
      <w:bookmarkStart w:id="122" w:name="_Toc406111974"/>
      <w:r w:rsidR="00712BA7">
        <w:rPr>
          <w:lang w:eastAsia="hu-HU"/>
        </w:rPr>
        <w:t>5</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6</w:t>
      </w:r>
      <w:r>
        <w:rPr>
          <w:lang w:eastAsia="hu-HU"/>
        </w:rPr>
        <w:fldChar w:fldCharType="end"/>
      </w:r>
      <w:r w:rsidR="00DE3DC1">
        <w:t>. ábra Bejelentkezési felület terve Blend for Visual Studio 2013-ban</w:t>
      </w:r>
      <w:bookmarkEnd w:id="122"/>
    </w:p>
    <w:p w14:paraId="691C6EE9" w14:textId="77777777" w:rsidR="00B14FFE" w:rsidRDefault="0047756A" w:rsidP="00B9607B">
      <w:pPr>
        <w:rPr>
          <w:lang w:eastAsia="hu-HU"/>
        </w:rPr>
      </w:pPr>
      <w:r>
        <w:rPr>
          <w:lang w:eastAsia="hu-HU"/>
        </w:rPr>
        <w:lastRenderedPageBreak/>
        <w:t xml:space="preserve">A következő lépés ezeknek a vázlatoknak </w:t>
      </w:r>
      <w:r w:rsidR="00F1001E">
        <w:rPr>
          <w:lang w:eastAsia="hu-HU"/>
        </w:rPr>
        <w:t xml:space="preserve">tovább fejlesztése volt. Ehhez a Blend for Visual Studio 2013-as programot használtam. Ennek egyik nagy előnye, hogy a felület összerakásával magát a kódot is elkezdi készíteni a szoftver és az implementálás folytathatom a Visual Studioban ennek a projektnek a felhasználásával. </w:t>
      </w:r>
      <w:r w:rsidR="00B14FFE">
        <w:rPr>
          <w:lang w:eastAsia="hu-HU"/>
        </w:rPr>
        <w:t xml:space="preserve">A bejelentkezési felület </w:t>
      </w:r>
      <w:r w:rsidR="00F45F72">
        <w:rPr>
          <w:lang w:eastAsia="hu-HU"/>
        </w:rPr>
        <w:t>tovább fejlesztett</w:t>
      </w:r>
      <w:r w:rsidR="00B9607B">
        <w:rPr>
          <w:lang w:eastAsia="hu-HU"/>
        </w:rPr>
        <w:t xml:space="preserve"> változata látható az 5.6</w:t>
      </w:r>
      <w:r w:rsidR="00B14FFE">
        <w:rPr>
          <w:lang w:eastAsia="hu-HU"/>
        </w:rPr>
        <w:t>. ábrán.</w:t>
      </w:r>
      <w:r w:rsidR="00DE3DC1">
        <w:rPr>
          <w:lang w:eastAsia="hu-HU"/>
        </w:rPr>
        <w:t xml:space="preserve"> </w:t>
      </w:r>
    </w:p>
    <w:p w14:paraId="7906D46C" w14:textId="75482332" w:rsidR="003D257D" w:rsidRDefault="003D257D" w:rsidP="00364300">
      <w:pPr>
        <w:pStyle w:val="Heading2"/>
      </w:pPr>
      <w:bookmarkStart w:id="123" w:name="_Toc406076069"/>
      <w:r>
        <w:t>JSON</w:t>
      </w:r>
      <w:bookmarkEnd w:id="123"/>
      <w:r w:rsidR="00632B3F">
        <w:t xml:space="preserve"> </w:t>
      </w:r>
    </w:p>
    <w:p w14:paraId="274AA27B" w14:textId="6D7F794E" w:rsidR="00632B3F" w:rsidRDefault="00632B3F" w:rsidP="00DE1FBE">
      <w:pPr>
        <w:ind w:firstLine="0"/>
        <w:rPr>
          <w:lang w:eastAsia="hu-HU"/>
        </w:rPr>
      </w:pPr>
      <w:r>
        <w:rPr>
          <w:lang w:eastAsia="hu-HU"/>
        </w:rPr>
        <w:t xml:space="preserve">Az alkalmazásban több helyen is JSON formátumban levő adatokat használok. Ezek az JSON adatok egy előre definiált séma alapján épülnek fel. Két féle JSON sémát készítettem el, egyet a hálózaton keresztül küldött adatokhoz és egyet az űrlapok tárolásához. </w:t>
      </w:r>
    </w:p>
    <w:p w14:paraId="38AC4F55" w14:textId="3CE95216" w:rsidR="00F52B42" w:rsidRDefault="00632B3F" w:rsidP="00683BAC">
      <w:pPr>
        <w:rPr>
          <w:lang w:eastAsia="hu-HU"/>
        </w:rPr>
      </w:pPr>
      <w:r>
        <w:rPr>
          <w:lang w:eastAsia="hu-HU"/>
        </w:rPr>
        <w:t>A szerver felé küldött a</w:t>
      </w:r>
      <w:r w:rsidR="004234A4">
        <w:rPr>
          <w:lang w:eastAsia="hu-HU"/>
        </w:rPr>
        <w:t>datok kéréstől függően változhatnak</w:t>
      </w:r>
      <w:r>
        <w:rPr>
          <w:lang w:eastAsia="hu-HU"/>
        </w:rPr>
        <w:t xml:space="preserve">, de minden POST kérésben van egy </w:t>
      </w:r>
      <w:r>
        <w:rPr>
          <w:i/>
          <w:lang w:eastAsia="hu-HU"/>
        </w:rPr>
        <w:t>params</w:t>
      </w:r>
      <w:r>
        <w:rPr>
          <w:lang w:eastAsia="hu-HU"/>
        </w:rPr>
        <w:t xml:space="preserve"> JSON objektum. A </w:t>
      </w:r>
      <w:r>
        <w:rPr>
          <w:i/>
          <w:lang w:eastAsia="hu-HU"/>
        </w:rPr>
        <w:t>params</w:t>
      </w:r>
      <w:r>
        <w:rPr>
          <w:lang w:eastAsia="hu-HU"/>
        </w:rPr>
        <w:t xml:space="preserve"> objektumon belül </w:t>
      </w:r>
      <w:r w:rsidR="004234A4">
        <w:rPr>
          <w:lang w:eastAsia="hu-HU"/>
        </w:rPr>
        <w:t>kaptak helyet a küldendő adatok.</w:t>
      </w:r>
      <w:r>
        <w:rPr>
          <w:lang w:eastAsia="hu-HU"/>
        </w:rPr>
        <w:t xml:space="preserve"> </w:t>
      </w:r>
      <w:r w:rsidR="008D08F5">
        <w:rPr>
          <w:lang w:eastAsia="hu-HU"/>
        </w:rPr>
        <w:t xml:space="preserve"> Új vércukor adatok </w:t>
      </w:r>
      <w:r w:rsidR="00683BAC">
        <w:rPr>
          <w:lang w:eastAsia="hu-HU"/>
        </w:rPr>
        <w:t xml:space="preserve">rögzítésekor a következő </w:t>
      </w:r>
      <w:r w:rsidR="008D08F5">
        <w:rPr>
          <w:lang w:eastAsia="hu-HU"/>
        </w:rPr>
        <w:t xml:space="preserve">JSON-t küldi </w:t>
      </w:r>
      <w:r w:rsidR="00683BAC">
        <w:rPr>
          <w:lang w:eastAsia="hu-HU"/>
        </w:rPr>
        <w:t xml:space="preserve">el az alkalmazás: </w:t>
      </w:r>
      <w:r w:rsidRPr="00683BAC">
        <w:rPr>
          <w:i/>
          <w:lang w:eastAsia="hu-HU"/>
        </w:rPr>
        <w:t>{"params":{"bsr_value”: "</w:t>
      </w:r>
      <w:r w:rsidR="00CD07A3" w:rsidRPr="00683BAC">
        <w:rPr>
          <w:i/>
          <w:lang w:eastAsia="hu-HU"/>
        </w:rPr>
        <w:t xml:space="preserve"> </w:t>
      </w:r>
      <w:r w:rsidRPr="00683BAC">
        <w:rPr>
          <w:i/>
          <w:lang w:eastAsia="hu-HU"/>
        </w:rPr>
        <w:t>",</w:t>
      </w:r>
      <w:r w:rsidR="00CD07A3" w:rsidRPr="00683BAC">
        <w:rPr>
          <w:i/>
          <w:lang w:eastAsia="hu-HU"/>
        </w:rPr>
        <w:t xml:space="preserve"> </w:t>
      </w:r>
      <w:r w:rsidRPr="00683BAC">
        <w:rPr>
          <w:i/>
          <w:lang w:eastAsia="hu-HU"/>
        </w:rPr>
        <w:t>"bsr_mode": "</w:t>
      </w:r>
      <w:r w:rsidR="00CD07A3" w:rsidRPr="00683BAC">
        <w:rPr>
          <w:i/>
          <w:lang w:eastAsia="hu-HU"/>
        </w:rPr>
        <w:t xml:space="preserve"> </w:t>
      </w:r>
      <w:r w:rsidRPr="00683BAC">
        <w:rPr>
          <w:i/>
          <w:lang w:eastAsia="hu-HU"/>
        </w:rPr>
        <w:t>",</w:t>
      </w:r>
      <w:r w:rsidR="00CD07A3" w:rsidRPr="00683BAC">
        <w:rPr>
          <w:i/>
          <w:lang w:eastAsia="hu-HU"/>
        </w:rPr>
        <w:t xml:space="preserve"> </w:t>
      </w:r>
      <w:r w:rsidRPr="00683BAC">
        <w:rPr>
          <w:i/>
          <w:lang w:eastAsia="hu-HU"/>
        </w:rPr>
        <w:t>"bsr_datetime": "</w:t>
      </w:r>
      <w:r w:rsidR="00CD07A3" w:rsidRPr="00683BAC">
        <w:rPr>
          <w:i/>
          <w:lang w:eastAsia="hu-HU"/>
        </w:rPr>
        <w:t xml:space="preserve"> </w:t>
      </w:r>
      <w:r w:rsidRPr="00683BAC">
        <w:rPr>
          <w:i/>
          <w:lang w:eastAsia="hu-HU"/>
        </w:rPr>
        <w:t>", "patient_id": "</w:t>
      </w:r>
      <w:r w:rsidR="00CD07A3" w:rsidRPr="00683BAC">
        <w:rPr>
          <w:i/>
          <w:lang w:eastAsia="hu-HU"/>
        </w:rPr>
        <w:t xml:space="preserve"> </w:t>
      </w:r>
      <w:r w:rsidRPr="00683BAC">
        <w:rPr>
          <w:i/>
          <w:lang w:eastAsia="hu-HU"/>
        </w:rPr>
        <w:t>"}}</w:t>
      </w:r>
    </w:p>
    <w:p w14:paraId="3590F392" w14:textId="39C7BF72" w:rsidR="008D08F5" w:rsidRPr="00CD07A3" w:rsidRDefault="004234A4" w:rsidP="004234A4">
      <w:pPr>
        <w:rPr>
          <w:lang w:eastAsia="hu-HU"/>
        </w:rPr>
      </w:pPr>
      <w:r>
        <w:rPr>
          <w:lang w:eastAsia="hu-HU"/>
        </w:rPr>
        <w:t>Az űrlapokat JSON formátumban tárolom a szerver adatbázisában.  Az űrlapok kiolvasásához és eltárolásához megfelelő szerkezetet kellett terveznem, hogy az alkalmazásban azt fel tudjam dolgozni. Ez a JSON</w:t>
      </w:r>
      <w:r w:rsidR="007717C8">
        <w:rPr>
          <w:lang w:eastAsia="hu-HU"/>
        </w:rPr>
        <w:t xml:space="preserve"> séma</w:t>
      </w:r>
      <w:r>
        <w:rPr>
          <w:lang w:eastAsia="hu-HU"/>
        </w:rPr>
        <w:t xml:space="preserve"> egy </w:t>
      </w:r>
      <w:r>
        <w:rPr>
          <w:i/>
          <w:lang w:eastAsia="hu-HU"/>
        </w:rPr>
        <w:t>document</w:t>
      </w:r>
      <w:r>
        <w:rPr>
          <w:lang w:eastAsia="hu-HU"/>
        </w:rPr>
        <w:t xml:space="preserve"> objektumból áll, ami az egész dokumentumot reprezentálja. A dokumentumon belül szekciók találhatóak, ezeket a JSON-ban </w:t>
      </w:r>
      <w:r>
        <w:rPr>
          <w:i/>
          <w:lang w:eastAsia="hu-HU"/>
        </w:rPr>
        <w:t>section</w:t>
      </w:r>
      <w:r>
        <w:rPr>
          <w:lang w:eastAsia="hu-HU"/>
        </w:rPr>
        <w:t xml:space="preserve"> tömbben tárolom. Egy szekciónak három adattagja van, egy egyedi azonosító (</w:t>
      </w:r>
      <w:r>
        <w:rPr>
          <w:i/>
          <w:lang w:eastAsia="hu-HU"/>
        </w:rPr>
        <w:t>id</w:t>
      </w:r>
      <w:r>
        <w:rPr>
          <w:lang w:eastAsia="hu-HU"/>
        </w:rPr>
        <w:t>), a szekció címe (</w:t>
      </w:r>
      <w:r>
        <w:rPr>
          <w:i/>
          <w:lang w:eastAsia="hu-HU"/>
        </w:rPr>
        <w:t>title</w:t>
      </w:r>
      <w:r>
        <w:rPr>
          <w:lang w:eastAsia="hu-HU"/>
        </w:rPr>
        <w:t>), és egy tömb, amiben a mezők vannak (</w:t>
      </w:r>
      <w:r>
        <w:rPr>
          <w:i/>
          <w:lang w:eastAsia="hu-HU"/>
        </w:rPr>
        <w:t>fields</w:t>
      </w:r>
      <w:r>
        <w:rPr>
          <w:lang w:eastAsia="hu-HU"/>
        </w:rPr>
        <w:t>).</w:t>
      </w:r>
      <w:r w:rsidR="00CD07A3">
        <w:rPr>
          <w:lang w:eastAsia="hu-HU"/>
        </w:rPr>
        <w:t xml:space="preserve"> Egy mező képviseli az űrlapon megjelenített beviteli mezőket. Ez lehet akár egyszerű szöveges beviteli mező</w:t>
      </w:r>
      <w:r w:rsidR="00683BAC">
        <w:rPr>
          <w:lang w:eastAsia="hu-HU"/>
        </w:rPr>
        <w:t xml:space="preserve"> (</w:t>
      </w:r>
      <w:r w:rsidR="00683BAC" w:rsidRPr="00683BAC">
        <w:rPr>
          <w:i/>
          <w:lang w:eastAsia="hu-HU"/>
        </w:rPr>
        <w:t>text</w:t>
      </w:r>
      <w:r w:rsidR="00683BAC">
        <w:rPr>
          <w:lang w:eastAsia="hu-HU"/>
        </w:rPr>
        <w:t xml:space="preserve">, </w:t>
      </w:r>
      <w:r w:rsidR="00683BAC">
        <w:rPr>
          <w:i/>
          <w:lang w:eastAsia="hu-HU"/>
        </w:rPr>
        <w:t>email</w:t>
      </w:r>
      <w:r w:rsidR="00683BAC">
        <w:rPr>
          <w:lang w:eastAsia="hu-HU"/>
        </w:rPr>
        <w:t xml:space="preserve">¸ </w:t>
      </w:r>
      <w:r w:rsidR="00683BAC">
        <w:rPr>
          <w:i/>
          <w:lang w:eastAsia="hu-HU"/>
        </w:rPr>
        <w:t>number</w:t>
      </w:r>
      <w:r w:rsidR="00683BAC">
        <w:rPr>
          <w:lang w:eastAsia="hu-HU"/>
        </w:rPr>
        <w:t>)</w:t>
      </w:r>
      <w:r w:rsidR="00CD07A3">
        <w:rPr>
          <w:lang w:eastAsia="hu-HU"/>
        </w:rPr>
        <w:t>, jelölő négyzet</w:t>
      </w:r>
      <w:r w:rsidR="00683BAC">
        <w:rPr>
          <w:lang w:eastAsia="hu-HU"/>
        </w:rPr>
        <w:t xml:space="preserve"> (</w:t>
      </w:r>
      <w:r w:rsidR="00683BAC">
        <w:rPr>
          <w:i/>
          <w:lang w:eastAsia="hu-HU"/>
        </w:rPr>
        <w:t>checkbox</w:t>
      </w:r>
      <w:r w:rsidR="00683BAC">
        <w:rPr>
          <w:lang w:eastAsia="hu-HU"/>
        </w:rPr>
        <w:t>)</w:t>
      </w:r>
      <w:r w:rsidR="00CD07A3">
        <w:rPr>
          <w:lang w:eastAsia="hu-HU"/>
        </w:rPr>
        <w:t>, legördülő menü</w:t>
      </w:r>
      <w:r w:rsidR="00683BAC">
        <w:rPr>
          <w:lang w:eastAsia="hu-HU"/>
        </w:rPr>
        <w:t xml:space="preserve"> (</w:t>
      </w:r>
      <w:r w:rsidR="00683BAC">
        <w:rPr>
          <w:i/>
          <w:lang w:eastAsia="hu-HU"/>
        </w:rPr>
        <w:t>spinner</w:t>
      </w:r>
      <w:r w:rsidR="00683BAC">
        <w:rPr>
          <w:lang w:eastAsia="hu-HU"/>
        </w:rPr>
        <w:t>)</w:t>
      </w:r>
      <w:r w:rsidR="00CD07A3">
        <w:rPr>
          <w:lang w:eastAsia="hu-HU"/>
        </w:rPr>
        <w:t>, vagy rádió gomb</w:t>
      </w:r>
      <w:r w:rsidR="00683BAC">
        <w:rPr>
          <w:lang w:eastAsia="hu-HU"/>
        </w:rPr>
        <w:t xml:space="preserve"> (</w:t>
      </w:r>
      <w:r w:rsidR="00683BAC">
        <w:rPr>
          <w:i/>
          <w:lang w:eastAsia="hu-HU"/>
        </w:rPr>
        <w:t>radiobuttons</w:t>
      </w:r>
      <w:r w:rsidR="00683BAC">
        <w:rPr>
          <w:lang w:eastAsia="hu-HU"/>
        </w:rPr>
        <w:t>)</w:t>
      </w:r>
      <w:r w:rsidR="00CD07A3">
        <w:rPr>
          <w:lang w:eastAsia="hu-HU"/>
        </w:rPr>
        <w:t xml:space="preserve"> is. A mező </w:t>
      </w:r>
      <w:r w:rsidR="00CD07A3">
        <w:rPr>
          <w:i/>
          <w:lang w:eastAsia="hu-HU"/>
        </w:rPr>
        <w:t>type</w:t>
      </w:r>
      <w:r w:rsidR="00CD07A3">
        <w:rPr>
          <w:lang w:eastAsia="hu-HU"/>
        </w:rPr>
        <w:t xml:space="preserve"> </w:t>
      </w:r>
      <w:r w:rsidR="00683BAC">
        <w:rPr>
          <w:lang w:eastAsia="hu-HU"/>
        </w:rPr>
        <w:t>adattagjában lehet megadni</w:t>
      </w:r>
      <w:r w:rsidR="00CD07A3">
        <w:rPr>
          <w:lang w:eastAsia="hu-HU"/>
        </w:rPr>
        <w:t xml:space="preserve"> a mező fajtáját. Egy mező ezen kívül rendelkezik egy egyedi azonosítóval (</w:t>
      </w:r>
      <w:r w:rsidR="00CD07A3" w:rsidRPr="00CD07A3">
        <w:rPr>
          <w:i/>
          <w:lang w:eastAsia="hu-HU"/>
        </w:rPr>
        <w:t>id</w:t>
      </w:r>
      <w:r w:rsidR="00CD07A3">
        <w:rPr>
          <w:lang w:eastAsia="hu-HU"/>
        </w:rPr>
        <w:t>), egy címkével (</w:t>
      </w:r>
      <w:r w:rsidR="00CD07A3" w:rsidRPr="00CD07A3">
        <w:rPr>
          <w:i/>
          <w:lang w:eastAsia="hu-HU"/>
        </w:rPr>
        <w:t>label</w:t>
      </w:r>
      <w:r w:rsidR="00CD07A3">
        <w:rPr>
          <w:lang w:eastAsia="hu-HU"/>
        </w:rPr>
        <w:t>), egy értékkel (</w:t>
      </w:r>
      <w:r w:rsidR="00CD07A3" w:rsidRPr="00CD07A3">
        <w:rPr>
          <w:i/>
          <w:lang w:eastAsia="hu-HU"/>
        </w:rPr>
        <w:t>value</w:t>
      </w:r>
      <w:r w:rsidR="00CD07A3">
        <w:rPr>
          <w:lang w:eastAsia="hu-HU"/>
        </w:rPr>
        <w:t>), egy szerkeszthetőségi változóval (</w:t>
      </w:r>
      <w:r w:rsidR="00CD07A3" w:rsidRPr="00CD07A3">
        <w:rPr>
          <w:i/>
          <w:lang w:eastAsia="hu-HU"/>
        </w:rPr>
        <w:t>editable</w:t>
      </w:r>
      <w:r w:rsidR="00CD07A3">
        <w:rPr>
          <w:lang w:eastAsia="hu-HU"/>
        </w:rPr>
        <w:t>) és egy tulajdonságok tömbbel (</w:t>
      </w:r>
      <w:r w:rsidR="00CD07A3" w:rsidRPr="00CD07A3">
        <w:rPr>
          <w:i/>
          <w:lang w:eastAsia="hu-HU"/>
        </w:rPr>
        <w:t>properties</w:t>
      </w:r>
      <w:r w:rsidR="00CD07A3">
        <w:rPr>
          <w:lang w:eastAsia="hu-HU"/>
        </w:rPr>
        <w:t xml:space="preserve">). A </w:t>
      </w:r>
      <w:r w:rsidR="00CD07A3" w:rsidRPr="00CD07A3">
        <w:rPr>
          <w:i/>
          <w:lang w:eastAsia="hu-HU"/>
        </w:rPr>
        <w:t>properties</w:t>
      </w:r>
      <w:r w:rsidR="00CD07A3">
        <w:rPr>
          <w:lang w:eastAsia="hu-HU"/>
        </w:rPr>
        <w:t>t használom a legördülő menü és a rádió gomb elemeinek tárolására. Az űrlap JSON-ra a mellékletben helyeztem el egy példát.</w:t>
      </w:r>
    </w:p>
    <w:p w14:paraId="02D7CFB1" w14:textId="1ADF9EB1" w:rsidR="00311A6A" w:rsidRDefault="00311A6A" w:rsidP="00311A6A">
      <w:pPr>
        <w:pStyle w:val="Heading1"/>
        <w:rPr>
          <w:lang w:eastAsia="hu-HU"/>
        </w:rPr>
      </w:pPr>
      <w:bookmarkStart w:id="124" w:name="_Toc406076070"/>
      <w:r>
        <w:rPr>
          <w:lang w:eastAsia="hu-HU"/>
        </w:rPr>
        <w:lastRenderedPageBreak/>
        <w:t>Implementálás</w:t>
      </w:r>
      <w:bookmarkEnd w:id="124"/>
    </w:p>
    <w:p w14:paraId="2C47741F" w14:textId="5C2797DE" w:rsidR="001C3A0A" w:rsidRDefault="001C3A0A" w:rsidP="001C3A0A">
      <w:pPr>
        <w:ind w:firstLine="0"/>
        <w:rPr>
          <w:lang w:eastAsia="hu-HU"/>
        </w:rPr>
      </w:pPr>
      <w:r>
        <w:rPr>
          <w:lang w:eastAsia="hu-HU"/>
        </w:rPr>
        <w:t>Ebben a fejezetben a fejlesztés kerül részletezésre, bemutatom a felmerült problémákat és ismertetem, hogy milyen megoldásokat használtam az implementálás során. Az 5.3. fejezetben említett tervezési folyamat utolsó két szakasza egybe olvadt az implementációval. A tervezett felületekből prototípusokat készítettem, amiket iteratívan fejlesztettem tovább.</w:t>
      </w:r>
    </w:p>
    <w:p w14:paraId="4C3E934B" w14:textId="77777777" w:rsidR="00954062" w:rsidRPr="00954062" w:rsidRDefault="00954062" w:rsidP="00954062">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125" w:name="_Toc405857270"/>
      <w:bookmarkStart w:id="126" w:name="_Toc405923503"/>
      <w:bookmarkStart w:id="127" w:name="_Toc405923998"/>
      <w:bookmarkStart w:id="128" w:name="_Toc406000564"/>
      <w:bookmarkStart w:id="129" w:name="_Toc406000630"/>
      <w:bookmarkStart w:id="130" w:name="_Toc406018955"/>
      <w:bookmarkStart w:id="131" w:name="_Toc406069067"/>
      <w:bookmarkStart w:id="132" w:name="_Toc406074210"/>
      <w:bookmarkStart w:id="133" w:name="_Toc406074286"/>
      <w:bookmarkStart w:id="134" w:name="_Toc406074375"/>
      <w:bookmarkStart w:id="135" w:name="_Toc406076071"/>
      <w:bookmarkEnd w:id="125"/>
      <w:bookmarkEnd w:id="126"/>
      <w:bookmarkEnd w:id="127"/>
      <w:bookmarkEnd w:id="128"/>
      <w:bookmarkEnd w:id="129"/>
      <w:bookmarkEnd w:id="130"/>
      <w:bookmarkEnd w:id="131"/>
      <w:bookmarkEnd w:id="132"/>
      <w:bookmarkEnd w:id="133"/>
      <w:bookmarkEnd w:id="134"/>
      <w:bookmarkEnd w:id="135"/>
    </w:p>
    <w:p w14:paraId="17A58069" w14:textId="77777777" w:rsidR="00954062" w:rsidRDefault="00954062" w:rsidP="00364300">
      <w:pPr>
        <w:pStyle w:val="Heading2"/>
      </w:pPr>
      <w:bookmarkStart w:id="136" w:name="_Toc406076072"/>
      <w:r>
        <w:t>Model</w:t>
      </w:r>
      <w:r w:rsidR="008C5189">
        <w:t xml:space="preserve"> View </w:t>
      </w:r>
      <w:r>
        <w:t>ViewModel</w:t>
      </w:r>
      <w:bookmarkEnd w:id="136"/>
    </w:p>
    <w:p w14:paraId="433BFFA8" w14:textId="77777777" w:rsidR="00D066CC" w:rsidRDefault="00D066CC" w:rsidP="003D257D">
      <w:pPr>
        <w:ind w:firstLine="0"/>
        <w:rPr>
          <w:lang w:eastAsia="hu-HU"/>
        </w:rPr>
      </w:pPr>
      <w:r>
        <w:rPr>
          <w:lang w:eastAsia="hu-HU"/>
        </w:rPr>
        <w:t xml:space="preserve">Szeretném röviden ismertetni a Model View ViewModel fogalmát, mivel a fejezet további részeiben hivatkozni fogok rá. </w:t>
      </w:r>
      <w:r w:rsidR="008C5189">
        <w:rPr>
          <w:lang w:eastAsia="hu-HU"/>
        </w:rPr>
        <w:t xml:space="preserve">A Model View ViewModel (MVVM) </w:t>
      </w:r>
      <w:r w:rsidR="00612992">
        <w:rPr>
          <w:lang w:eastAsia="hu-HU"/>
        </w:rPr>
        <w:t>egy architektúra minta, amit a szoftverfejlesztésben használnak. A minta lényege, hogy elkülöníti a megjelenítést az alkalmazás logikai részétől. Ennek használatával a designerek és a programozók párhuzamosan tudnak dolgozni. Másik előnye, hogy sok kódot újra lehet használni. A lenti ábrán látható felépítése</w:t>
      </w:r>
      <w:r>
        <w:rPr>
          <w:lang w:eastAsia="hu-HU"/>
        </w:rPr>
        <w:t xml:space="preserve">, három részre tagolódik. A Viewban kapot helyet a megjelenítés és az azért felelős logika. A Modelben definiáljuk az adatokat leíró osztályokat és a hozzájuk kapcsolód logikát. A ViewModel felelős azért, hogy a Viewt és a Modelt összekösse. A megfelelő adatokat hozzárendeli a megjelenítési felülethez, ezt hívják data bindingnak. Ez a réteg értesíti a View-t, ha megváltozott a hozzárendelt adat, ekkor a View frissíteni tudja a megjelenített adatot.  </w:t>
      </w:r>
    </w:p>
    <w:p w14:paraId="08683E83" w14:textId="77777777" w:rsidR="00A23D3B" w:rsidRDefault="00A23D3B" w:rsidP="00A23D3B">
      <w:pPr>
        <w:keepNext/>
        <w:ind w:firstLine="0"/>
        <w:jc w:val="center"/>
      </w:pPr>
      <w:r>
        <w:rPr>
          <w:noProof/>
          <w:lang w:eastAsia="hu-HU"/>
        </w:rPr>
        <w:drawing>
          <wp:inline distT="0" distB="0" distL="0" distR="0" wp14:anchorId="1677D0EB" wp14:editId="0D96729C">
            <wp:extent cx="5040630" cy="1374421"/>
            <wp:effectExtent l="19050" t="0" r="7620" b="0"/>
            <wp:docPr id="7" name="Kép 1" descr="G:\Szakdolgozat\Szakdolgozat\Képek\mvv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zakdolgozat\Szakdolgozat\Képek\mvvm - New Page.png"/>
                    <pic:cNvPicPr>
                      <a:picLocks noChangeAspect="1" noChangeArrowheads="1"/>
                    </pic:cNvPicPr>
                  </pic:nvPicPr>
                  <pic:blipFill>
                    <a:blip r:embed="rId22" cstate="print"/>
                    <a:srcRect/>
                    <a:stretch>
                      <a:fillRect/>
                    </a:stretch>
                  </pic:blipFill>
                  <pic:spPr bwMode="auto">
                    <a:xfrm>
                      <a:off x="0" y="0"/>
                      <a:ext cx="5040630" cy="1374421"/>
                    </a:xfrm>
                    <a:prstGeom prst="rect">
                      <a:avLst/>
                    </a:prstGeom>
                    <a:noFill/>
                    <a:ln w="9525">
                      <a:noFill/>
                      <a:miter lim="800000"/>
                      <a:headEnd/>
                      <a:tailEnd/>
                    </a:ln>
                  </pic:spPr>
                </pic:pic>
              </a:graphicData>
            </a:graphic>
          </wp:inline>
        </w:drawing>
      </w:r>
    </w:p>
    <w:p w14:paraId="02DE1366" w14:textId="5FB776BA" w:rsidR="00A23D3B" w:rsidRDefault="00A23D3B" w:rsidP="00A23D3B">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137" w:name="_Toc406111975"/>
      <w:r w:rsidR="00712BA7">
        <w:rPr>
          <w:lang w:eastAsia="hu-HU"/>
        </w:rPr>
        <w:t>6</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1</w:t>
      </w:r>
      <w:r>
        <w:rPr>
          <w:lang w:eastAsia="hu-HU"/>
        </w:rPr>
        <w:fldChar w:fldCharType="end"/>
      </w:r>
      <w:r>
        <w:t>. ábra Model View ViewModel</w:t>
      </w:r>
      <w:bookmarkEnd w:id="137"/>
    </w:p>
    <w:p w14:paraId="6FCB9CC1" w14:textId="77777777" w:rsidR="008C5189" w:rsidRPr="008C5189" w:rsidRDefault="00D066CC" w:rsidP="008C5189">
      <w:pPr>
        <w:rPr>
          <w:lang w:eastAsia="hu-HU"/>
        </w:rPr>
      </w:pPr>
      <w:r>
        <w:rPr>
          <w:lang w:eastAsia="hu-HU"/>
        </w:rPr>
        <w:t xml:space="preserve">Az MVVM-nek sok féle implementációja létezik, fejlesztésem során próbáltam követni a meglévő trendeket, de mivel egyedül dolgoztam az alkalmazáson ezért az én implementációmban a View és a ViewModel közötti határok elmosódtak.  </w:t>
      </w:r>
      <w:r w:rsidR="00612992">
        <w:rPr>
          <w:lang w:eastAsia="hu-HU"/>
        </w:rPr>
        <w:t xml:space="preserve">   </w:t>
      </w:r>
    </w:p>
    <w:p w14:paraId="5782D16A" w14:textId="77777777" w:rsidR="001C3A0A" w:rsidRDefault="006D301F" w:rsidP="00364300">
      <w:pPr>
        <w:pStyle w:val="Heading2"/>
      </w:pPr>
      <w:bookmarkStart w:id="138" w:name="_Toc406076073"/>
      <w:r>
        <w:lastRenderedPageBreak/>
        <w:t>Univerzális Hub alkalmazás sablon</w:t>
      </w:r>
      <w:bookmarkEnd w:id="138"/>
    </w:p>
    <w:p w14:paraId="50A8C6F1" w14:textId="73CB4350" w:rsidR="00954062" w:rsidRDefault="00CD7331" w:rsidP="00CF569E">
      <w:pPr>
        <w:ind w:firstLine="0"/>
      </w:pPr>
      <w:r>
        <w:rPr>
          <w:lang w:eastAsia="hu-HU"/>
        </w:rPr>
        <w:t>A programozás megkezdése előtt ki kellett választanom a megfelelő sablont az alkalmazásom számára. A választás az univerzális Hub sablonra esett. Az univerzális sablon három projektet készít a létrehozott megoldásba</w:t>
      </w:r>
      <w:r w:rsidR="006F6D2A">
        <w:rPr>
          <w:lang w:eastAsia="hu-HU"/>
        </w:rPr>
        <w:t>n (S</w:t>
      </w:r>
      <w:r w:rsidR="003D257D">
        <w:rPr>
          <w:lang w:eastAsia="hu-HU"/>
        </w:rPr>
        <w:t>olution). Egy Windows, és</w:t>
      </w:r>
      <w:r>
        <w:rPr>
          <w:lang w:eastAsia="hu-HU"/>
        </w:rPr>
        <w:t xml:space="preserve"> Windows Phone projektet és egy harmadikat, ami a megosztot</w:t>
      </w:r>
      <w:r w:rsidR="006F6D2A">
        <w:rPr>
          <w:lang w:eastAsia="hu-HU"/>
        </w:rPr>
        <w:t>t kódot tartalmazza (S</w:t>
      </w:r>
      <w:r>
        <w:rPr>
          <w:lang w:eastAsia="hu-HU"/>
        </w:rPr>
        <w:t xml:space="preserve">hared).  Ennek a sablonnak a legnagyobb előnye, hogy időt és energiát lehet vele megtakarítani, mivel egyszerre két platformra lehet fejleszteni </w:t>
      </w:r>
      <w:r w:rsidR="00954062">
        <w:rPr>
          <w:lang w:eastAsia="hu-HU"/>
        </w:rPr>
        <w:t xml:space="preserve">az alkalmazást, ami nagyrészt megosztott kódot használ. A sablon Hub változatában egy minta Hub oldal található, aminek a segítségével könnyebben elindulhat a fejlesztő, mint ha nulláról kellene felépítenie az oldalt. A sablon ezek mellett létrehoz pár segéd osztályt is, amiket a </w:t>
      </w:r>
      <w:r w:rsidR="00954062">
        <w:rPr>
          <w:i/>
          <w:lang w:eastAsia="hu-HU"/>
        </w:rPr>
        <w:t xml:space="preserve">Common </w:t>
      </w:r>
      <w:r w:rsidR="00954062">
        <w:t xml:space="preserve">mappában helyez el. </w:t>
      </w:r>
    </w:p>
    <w:p w14:paraId="75E4F9EB" w14:textId="2C8C7B1E" w:rsidR="00CD7331" w:rsidRDefault="00954062" w:rsidP="00CD7331">
      <w:pPr>
        <w:rPr>
          <w:lang w:eastAsia="hu-HU"/>
        </w:rPr>
      </w:pPr>
      <w:r>
        <w:t xml:space="preserve">Az első ilyen osztály az </w:t>
      </w:r>
      <w:r w:rsidRPr="00954062">
        <w:rPr>
          <w:i/>
        </w:rPr>
        <w:t>ObservableDictionary</w:t>
      </w:r>
      <w:r>
        <w:rPr>
          <w:lang w:eastAsia="hu-HU"/>
        </w:rPr>
        <w:t xml:space="preserve">, egy rendkívül </w:t>
      </w:r>
      <w:r w:rsidR="00BF3F4A">
        <w:rPr>
          <w:lang w:eastAsia="hu-HU"/>
        </w:rPr>
        <w:t xml:space="preserve">hasznos </w:t>
      </w:r>
      <w:r>
        <w:rPr>
          <w:lang w:eastAsia="hu-HU"/>
        </w:rPr>
        <w:t>eszközt ad a fejlesztő kezébe, aminek a segítségével valamilyen objektumot tárolhatunk egy string kulcsszóval. Az „observable” szó onnan ered,</w:t>
      </w:r>
      <w:r w:rsidR="003D257D">
        <w:rPr>
          <w:lang w:eastAsia="hu-HU"/>
        </w:rPr>
        <w:t xml:space="preserve"> hogy ez az osztály értesíti a V</w:t>
      </w:r>
      <w:r>
        <w:rPr>
          <w:lang w:eastAsia="hu-HU"/>
        </w:rPr>
        <w:t>iewt, ha a</w:t>
      </w:r>
      <w:r w:rsidR="00BF3F4A">
        <w:rPr>
          <w:lang w:eastAsia="hu-HU"/>
        </w:rPr>
        <w:t xml:space="preserve"> tárolt objektum m</w:t>
      </w:r>
      <w:r w:rsidR="003D257D">
        <w:rPr>
          <w:lang w:eastAsia="hu-HU"/>
        </w:rPr>
        <w:t>egváltozott. Ezt az osztályt a V</w:t>
      </w:r>
      <w:r w:rsidR="00BF3F4A">
        <w:rPr>
          <w:lang w:eastAsia="hu-HU"/>
        </w:rPr>
        <w:t>iewban használtam data bindinghoz.</w:t>
      </w:r>
    </w:p>
    <w:p w14:paraId="6C549B90" w14:textId="77777777" w:rsidR="00BF3F4A" w:rsidRDefault="00BF3F4A" w:rsidP="00CD7331">
      <w:pPr>
        <w:rPr>
          <w:lang w:eastAsia="hu-HU"/>
        </w:rPr>
      </w:pPr>
      <w:r>
        <w:rPr>
          <w:lang w:eastAsia="hu-HU"/>
        </w:rPr>
        <w:t xml:space="preserve">A </w:t>
      </w:r>
      <w:r w:rsidRPr="00BF3F4A">
        <w:rPr>
          <w:i/>
          <w:lang w:eastAsia="hu-HU"/>
        </w:rPr>
        <w:t>NavigationHelpe</w:t>
      </w:r>
      <w:r>
        <w:rPr>
          <w:i/>
          <w:lang w:eastAsia="hu-HU"/>
        </w:rPr>
        <w:t>r</w:t>
      </w:r>
      <w:r>
        <w:rPr>
          <w:lang w:eastAsia="hu-HU"/>
        </w:rPr>
        <w:t xml:space="preserve"> osztály az oldalak közötti navigációt segíti. Használatával előre és hátra navigálhatunk az oldalak között és</w:t>
      </w:r>
      <w:r w:rsidR="006D301F">
        <w:rPr>
          <w:lang w:eastAsia="hu-HU"/>
        </w:rPr>
        <w:t xml:space="preserve"> kezeli</w:t>
      </w:r>
      <w:r>
        <w:rPr>
          <w:lang w:eastAsia="hu-HU"/>
        </w:rPr>
        <w:t xml:space="preserve"> </w:t>
      </w:r>
      <w:r w:rsidR="006D301F">
        <w:rPr>
          <w:lang w:eastAsia="hu-HU"/>
        </w:rPr>
        <w:t>a különböző billentyű leütéseket és a telefon vissza gombjának leütését.</w:t>
      </w:r>
    </w:p>
    <w:p w14:paraId="04E0D26F" w14:textId="77777777" w:rsidR="006D301F" w:rsidRDefault="006D301F" w:rsidP="00CD7331">
      <w:pPr>
        <w:rPr>
          <w:lang w:eastAsia="hu-HU"/>
        </w:rPr>
      </w:pPr>
      <w:r>
        <w:rPr>
          <w:lang w:eastAsia="hu-HU"/>
        </w:rPr>
        <w:t xml:space="preserve">A </w:t>
      </w:r>
      <w:r w:rsidRPr="006D301F">
        <w:rPr>
          <w:i/>
          <w:lang w:eastAsia="hu-HU"/>
        </w:rPr>
        <w:t>SuspensionManager</w:t>
      </w:r>
      <w:r>
        <w:rPr>
          <w:lang w:eastAsia="hu-HU"/>
        </w:rPr>
        <w:t xml:space="preserve"> osztály megkönnyíti az alkalmazás élet ciklusának kezelését</w:t>
      </w:r>
      <w:r w:rsidR="00CF569E">
        <w:rPr>
          <w:lang w:eastAsia="hu-HU"/>
        </w:rPr>
        <w:t>.</w:t>
      </w:r>
      <w:r>
        <w:rPr>
          <w:lang w:eastAsia="hu-HU"/>
        </w:rPr>
        <w:t xml:space="preserve"> </w:t>
      </w:r>
      <w:r w:rsidR="00CF569E">
        <w:rPr>
          <w:lang w:eastAsia="hu-HU"/>
        </w:rPr>
        <w:t>S</w:t>
      </w:r>
      <w:r>
        <w:rPr>
          <w:lang w:eastAsia="hu-HU"/>
        </w:rPr>
        <w:t xml:space="preserve">egítségével elmenthetjük az alkalmazás állapotát és visszaállíthatjuk </w:t>
      </w:r>
      <w:r w:rsidR="00CF569E">
        <w:rPr>
          <w:lang w:eastAsia="hu-HU"/>
        </w:rPr>
        <w:t xml:space="preserve">az </w:t>
      </w:r>
      <w:r>
        <w:rPr>
          <w:lang w:eastAsia="hu-HU"/>
        </w:rPr>
        <w:t>elmentett állapotot.</w:t>
      </w:r>
      <w:r w:rsidR="00CF569E">
        <w:rPr>
          <w:lang w:eastAsia="hu-HU"/>
        </w:rPr>
        <w:t xml:space="preserve"> </w:t>
      </w:r>
      <w:r>
        <w:rPr>
          <w:lang w:eastAsia="hu-HU"/>
        </w:rPr>
        <w:t xml:space="preserve"> </w:t>
      </w:r>
    </w:p>
    <w:p w14:paraId="74CE5528" w14:textId="78E6D7BC" w:rsidR="005D6C74" w:rsidRDefault="005D6C74" w:rsidP="00CD7331">
      <w:pPr>
        <w:rPr>
          <w:lang w:eastAsia="hu-HU"/>
        </w:rPr>
      </w:pPr>
      <w:r>
        <w:rPr>
          <w:lang w:eastAsia="hu-HU"/>
        </w:rPr>
        <w:t>A fejlesztés során kitöröltem a Windows-os projektet a megoldásból, mivel a szakdolgozat keretén belül nem készítettem el az alkalmazásnak ezt a változatát. De a kód nagy része így is a megosztott projektben va</w:t>
      </w:r>
      <w:r w:rsidR="003D257D">
        <w:rPr>
          <w:lang w:eastAsia="hu-HU"/>
        </w:rPr>
        <w:t>n, így a lehetőség ugyanúgy fenn</w:t>
      </w:r>
      <w:r>
        <w:rPr>
          <w:lang w:eastAsia="hu-HU"/>
        </w:rPr>
        <w:t xml:space="preserve"> áll, hogy később elkészüljön az alkalmazás Windows-os portja.</w:t>
      </w:r>
    </w:p>
    <w:p w14:paraId="3FF5AE30" w14:textId="77777777" w:rsidR="00CF569E" w:rsidRDefault="00CF569E" w:rsidP="00364300">
      <w:pPr>
        <w:pStyle w:val="Heading2"/>
      </w:pPr>
      <w:bookmarkStart w:id="139" w:name="_Toc406076074"/>
      <w:r>
        <w:t xml:space="preserve">Felhasznált </w:t>
      </w:r>
      <w:r w:rsidR="00612404">
        <w:t>program</w:t>
      </w:r>
      <w:r>
        <w:t>könyvtárak</w:t>
      </w:r>
      <w:bookmarkEnd w:id="139"/>
    </w:p>
    <w:p w14:paraId="4F283450" w14:textId="77777777" w:rsidR="00CF569E" w:rsidRDefault="00CF569E" w:rsidP="00CF569E">
      <w:pPr>
        <w:ind w:firstLine="0"/>
        <w:rPr>
          <w:lang w:eastAsia="hu-HU"/>
        </w:rPr>
      </w:pPr>
      <w:r>
        <w:rPr>
          <w:lang w:eastAsia="hu-HU"/>
        </w:rPr>
        <w:t xml:space="preserve">Az alkalmazásom elkészítéséhez több </w:t>
      </w:r>
      <w:r w:rsidR="00612404">
        <w:rPr>
          <w:lang w:eastAsia="hu-HU"/>
        </w:rPr>
        <w:t>program</w:t>
      </w:r>
      <w:r>
        <w:rPr>
          <w:lang w:eastAsia="hu-HU"/>
        </w:rPr>
        <w:t>könyvtárat is felhasználtam, ami</w:t>
      </w:r>
      <w:r w:rsidR="00612404">
        <w:rPr>
          <w:lang w:eastAsia="hu-HU"/>
        </w:rPr>
        <w:t>k</w:t>
      </w:r>
      <w:r>
        <w:rPr>
          <w:lang w:eastAsia="hu-HU"/>
        </w:rPr>
        <w:t xml:space="preserve"> segítségével könnyebben implem</w:t>
      </w:r>
      <w:r w:rsidR="0006030D">
        <w:rPr>
          <w:lang w:eastAsia="hu-HU"/>
        </w:rPr>
        <w:t xml:space="preserve">entálhattam egy adott funkciót az </w:t>
      </w:r>
      <w:r w:rsidR="0006030D">
        <w:rPr>
          <w:lang w:eastAsia="hu-HU"/>
        </w:rPr>
        <w:lastRenderedPageBreak/>
        <w:t>alkalmazásomban</w:t>
      </w:r>
      <w:r>
        <w:rPr>
          <w:lang w:eastAsia="hu-HU"/>
        </w:rPr>
        <w:t>.</w:t>
      </w:r>
      <w:r w:rsidR="0006030D">
        <w:rPr>
          <w:lang w:eastAsia="hu-HU"/>
        </w:rPr>
        <w:t xml:space="preserve"> </w:t>
      </w:r>
      <w:r w:rsidR="00186710">
        <w:rPr>
          <w:lang w:eastAsia="hu-HU"/>
        </w:rPr>
        <w:t>A programkönyvtárakat a Visual Studioban a NuGet</w:t>
      </w:r>
      <w:r w:rsidR="00186710">
        <w:rPr>
          <w:rStyle w:val="FootnoteReference"/>
          <w:lang w:eastAsia="hu-HU"/>
        </w:rPr>
        <w:footnoteReference w:id="1"/>
      </w:r>
      <w:r w:rsidR="00186710">
        <w:rPr>
          <w:lang w:eastAsia="hu-HU"/>
        </w:rPr>
        <w:t xml:space="preserve"> segítségével töltöttem le. </w:t>
      </w:r>
      <w:r>
        <w:rPr>
          <w:lang w:eastAsia="hu-HU"/>
        </w:rPr>
        <w:t>Ebben az alfejezetben ezekről a könyvtárakról ejtek pár szót.</w:t>
      </w:r>
      <w:r w:rsidR="00186710">
        <w:rPr>
          <w:lang w:eastAsia="hu-HU"/>
        </w:rPr>
        <w:t xml:space="preserve"> </w:t>
      </w:r>
    </w:p>
    <w:p w14:paraId="546BC8D6" w14:textId="77777777" w:rsidR="00CF569E" w:rsidRDefault="00CF569E" w:rsidP="00364300">
      <w:pPr>
        <w:pStyle w:val="Heading3"/>
      </w:pPr>
      <w:bookmarkStart w:id="140" w:name="_Toc406076075"/>
      <w:r>
        <w:t>Json.NET</w:t>
      </w:r>
      <w:bookmarkEnd w:id="140"/>
    </w:p>
    <w:p w14:paraId="4604A989" w14:textId="79BCEE0E" w:rsidR="00CF569E" w:rsidRDefault="00CF569E" w:rsidP="00DE1FBE">
      <w:pPr>
        <w:ind w:firstLine="0"/>
        <w:rPr>
          <w:lang w:eastAsia="hu-HU"/>
        </w:rPr>
      </w:pPr>
      <w:r>
        <w:rPr>
          <w:lang w:eastAsia="hu-HU"/>
        </w:rPr>
        <w:t>Az egy</w:t>
      </w:r>
      <w:r w:rsidR="00612404">
        <w:rPr>
          <w:lang w:eastAsia="hu-HU"/>
        </w:rPr>
        <w:t>ik</w:t>
      </w:r>
      <w:r>
        <w:rPr>
          <w:lang w:eastAsia="hu-HU"/>
        </w:rPr>
        <w:t xml:space="preserve"> legfontosabb </w:t>
      </w:r>
      <w:r w:rsidR="00612404">
        <w:rPr>
          <w:lang w:eastAsia="hu-HU"/>
        </w:rPr>
        <w:t>programkönyvtár az alkalmazásom számára a Json.NET, ami egy nagy teljesítményű JSON keretrendszer .NET-hez.</w:t>
      </w:r>
      <w:r w:rsidR="003D257D">
        <w:rPr>
          <w:lang w:eastAsia="hu-HU"/>
        </w:rPr>
        <w:t xml:space="preserve"> A csomag 6.0.6-o</w:t>
      </w:r>
      <w:r w:rsidR="00F4442B">
        <w:rPr>
          <w:lang w:eastAsia="hu-HU"/>
        </w:rPr>
        <w:t>s verzióját használtam.</w:t>
      </w:r>
      <w:r w:rsidR="00B461C2">
        <w:rPr>
          <w:lang w:eastAsia="hu-HU"/>
        </w:rPr>
        <w:t xml:space="preserve"> Segítségével JSON formátumban levő karaktersorozatból lehet objektumokat készíteni és fordítva. Ezeket a funkciókat alkalmazom, amikor a szervert</w:t>
      </w:r>
      <w:r w:rsidR="00186710">
        <w:rPr>
          <w:lang w:eastAsia="hu-HU"/>
        </w:rPr>
        <w:t>ől kapott üzenetet feldolgozom, illetve az űrlap generálásánál is felhasználom.</w:t>
      </w:r>
    </w:p>
    <w:p w14:paraId="3BE8C6E9" w14:textId="77777777" w:rsidR="00186710" w:rsidRDefault="0006030D" w:rsidP="00364300">
      <w:pPr>
        <w:pStyle w:val="Heading3"/>
      </w:pPr>
      <w:bookmarkStart w:id="141" w:name="_Toc406076076"/>
      <w:r>
        <w:t>QKit</w:t>
      </w:r>
      <w:bookmarkEnd w:id="141"/>
    </w:p>
    <w:p w14:paraId="6C239FD3" w14:textId="30B6690F" w:rsidR="0006030D" w:rsidRDefault="0006030D" w:rsidP="00DE1FBE">
      <w:pPr>
        <w:ind w:firstLine="0"/>
        <w:rPr>
          <w:lang w:eastAsia="hu-HU"/>
        </w:rPr>
      </w:pPr>
      <w:r>
        <w:rPr>
          <w:lang w:eastAsia="hu-HU"/>
        </w:rPr>
        <w:t xml:space="preserve">A QKit egy olyan osztály könyvtár, ami nehezen implementálható vagy gyakran használt eszközöket tartalmaz. </w:t>
      </w:r>
      <w:r w:rsidR="00F4442B">
        <w:rPr>
          <w:lang w:eastAsia="hu-HU"/>
        </w:rPr>
        <w:t xml:space="preserve">A QKit 0.4.1-es változatát használtam. </w:t>
      </w:r>
      <w:r>
        <w:rPr>
          <w:lang w:eastAsia="hu-HU"/>
        </w:rPr>
        <w:t xml:space="preserve">Egyik hasznos eszköze a </w:t>
      </w:r>
      <w:r>
        <w:rPr>
          <w:i/>
          <w:lang w:eastAsia="hu-HU"/>
        </w:rPr>
        <w:t>ListPlaceholder</w:t>
      </w:r>
      <w:r>
        <w:rPr>
          <w:lang w:eastAsia="hu-HU"/>
        </w:rPr>
        <w:t xml:space="preserve">, amivel egy alapértelmezett szöveget helyezhetünk el a listáknál, jelezve, hogy a lista üres. Másik hasznos eleme ennek a könyvtárnak az </w:t>
      </w:r>
      <w:r>
        <w:rPr>
          <w:i/>
          <w:lang w:eastAsia="hu-HU"/>
        </w:rPr>
        <w:t>AlphaJumpList</w:t>
      </w:r>
      <w:r>
        <w:rPr>
          <w:lang w:eastAsia="hu-HU"/>
        </w:rPr>
        <w:t xml:space="preserve">. Ezzel könnyedén átalakíthatjuk a már meglevő </w:t>
      </w:r>
      <w:r w:rsidRPr="0006030D">
        <w:rPr>
          <w:i/>
          <w:lang w:eastAsia="hu-HU"/>
        </w:rPr>
        <w:t>ListView</w:t>
      </w:r>
      <w:r>
        <w:rPr>
          <w:lang w:eastAsia="hu-HU"/>
        </w:rPr>
        <w:t>-t egy ugró listává. Ajánlott az ugró listák használata hosszú listáknál, mivel így a felhasználónak nem kell végig görgetni-e az egész listát, hogy elérjen az utolsó elemi</w:t>
      </w:r>
      <w:r w:rsidR="00E44AD1">
        <w:rPr>
          <w:lang w:eastAsia="hu-HU"/>
        </w:rPr>
        <w:t>g. A lista elemeinek kezdőbetűjé</w:t>
      </w:r>
      <w:r>
        <w:rPr>
          <w:lang w:eastAsia="hu-HU"/>
        </w:rPr>
        <w:t xml:space="preserve">vel </w:t>
      </w:r>
      <w:r w:rsidR="00E44AD1">
        <w:rPr>
          <w:lang w:eastAsia="hu-HU"/>
        </w:rPr>
        <w:t>ugró pontok jelennek meg a képernyőn, amiket me</w:t>
      </w:r>
      <w:r w:rsidR="00045064">
        <w:rPr>
          <w:lang w:eastAsia="hu-HU"/>
        </w:rPr>
        <w:t>gérintve a lista az adott elem</w:t>
      </w:r>
      <w:r w:rsidR="00E44AD1">
        <w:rPr>
          <w:lang w:eastAsia="hu-HU"/>
        </w:rPr>
        <w:t>hez ugrik.</w:t>
      </w:r>
    </w:p>
    <w:p w14:paraId="689456E4" w14:textId="1C0B7B36" w:rsidR="008F1798" w:rsidRDefault="008F1798" w:rsidP="00364300">
      <w:pPr>
        <w:pStyle w:val="Heading3"/>
      </w:pPr>
      <w:bookmarkStart w:id="142" w:name="_Toc406076077"/>
      <w:r>
        <w:t>NotificationsExtensions</w:t>
      </w:r>
      <w:bookmarkEnd w:id="142"/>
    </w:p>
    <w:p w14:paraId="2FCE6528" w14:textId="486EDC2B" w:rsidR="008F1798" w:rsidRPr="008F1798" w:rsidRDefault="008F1798" w:rsidP="00DE1FBE">
      <w:pPr>
        <w:ind w:firstLine="0"/>
        <w:rPr>
          <w:lang w:eastAsia="hu-HU"/>
        </w:rPr>
      </w:pPr>
      <w:r>
        <w:rPr>
          <w:lang w:eastAsia="hu-HU"/>
        </w:rPr>
        <w:t xml:space="preserve">Ezt a </w:t>
      </w:r>
      <w:r w:rsidR="000362FC" w:rsidRPr="000362FC">
        <w:rPr>
          <w:lang w:eastAsia="hu-HU"/>
        </w:rPr>
        <w:t xml:space="preserve">hordozható </w:t>
      </w:r>
      <w:r>
        <w:rPr>
          <w:lang w:eastAsia="hu-HU"/>
        </w:rPr>
        <w:t>k</w:t>
      </w:r>
      <w:r w:rsidR="00303132">
        <w:rPr>
          <w:lang w:eastAsia="hu-HU"/>
        </w:rPr>
        <w:t xml:space="preserve">önyvtárat a Microsoft készítette. A csempékről és értesítésekről szóló minta kódból lehet beszerezni. A könyvtár segítségével XML Document Object Model (DOM) használata nélkül készíthetünk csempéket, jelvényeket (badge) és toast értesítéseket. Ezáltal sokkal egyszerűbben és könnyebben készíthetjük el az alkalmazás értesítéseit. A könyvtár használata a Microsoft </w:t>
      </w:r>
      <w:r w:rsidR="00303132">
        <w:rPr>
          <w:lang w:eastAsia="hu-HU"/>
        </w:rPr>
        <w:lastRenderedPageBreak/>
        <w:t>Limited Public License</w:t>
      </w:r>
      <w:r w:rsidR="00303132">
        <w:rPr>
          <w:rStyle w:val="FootnoteReference"/>
          <w:lang w:eastAsia="hu-HU"/>
        </w:rPr>
        <w:footnoteReference w:id="2"/>
      </w:r>
      <w:r w:rsidR="00303132">
        <w:rPr>
          <w:lang w:eastAsia="hu-HU"/>
        </w:rPr>
        <w:t xml:space="preserve"> (</w:t>
      </w:r>
      <w:r w:rsidR="00303132" w:rsidRPr="00303132">
        <w:rPr>
          <w:lang w:eastAsia="hu-HU"/>
        </w:rPr>
        <w:t>MS-LPL</w:t>
      </w:r>
      <w:r w:rsidR="00303132">
        <w:rPr>
          <w:lang w:eastAsia="hu-HU"/>
        </w:rPr>
        <w:t xml:space="preserve">) alatt áll. Ezt jelenti, hogy saját </w:t>
      </w:r>
      <w:r w:rsidR="00143A4B">
        <w:rPr>
          <w:lang w:eastAsia="hu-HU"/>
        </w:rPr>
        <w:t>felelősségre</w:t>
      </w:r>
      <w:r w:rsidR="00303132">
        <w:rPr>
          <w:lang w:eastAsia="hu-HU"/>
        </w:rPr>
        <w:t>, szabadon felhasználható a program kód.</w:t>
      </w:r>
    </w:p>
    <w:p w14:paraId="2DB750EC" w14:textId="77777777" w:rsidR="00E44AD1" w:rsidRDefault="001F7012" w:rsidP="00364300">
      <w:pPr>
        <w:pStyle w:val="Heading3"/>
      </w:pPr>
      <w:bookmarkStart w:id="143" w:name="_Toc406076078"/>
      <w:r>
        <w:t>NodeTime és DaveSmits.ThemeManager</w:t>
      </w:r>
      <w:bookmarkEnd w:id="143"/>
    </w:p>
    <w:p w14:paraId="6CA83D88" w14:textId="77777777" w:rsidR="002266BF" w:rsidRDefault="001F7012" w:rsidP="00DE1FBE">
      <w:pPr>
        <w:ind w:firstLine="0"/>
        <w:rPr>
          <w:lang w:eastAsia="hu-HU"/>
        </w:rPr>
      </w:pPr>
      <w:r>
        <w:rPr>
          <w:lang w:eastAsia="hu-HU"/>
        </w:rPr>
        <w:t xml:space="preserve">A </w:t>
      </w:r>
      <w:r w:rsidR="00F4442B">
        <w:rPr>
          <w:lang w:eastAsia="hu-HU"/>
        </w:rPr>
        <w:t xml:space="preserve">NodaTime egy dátum és idő </w:t>
      </w:r>
      <w:r w:rsidR="00F4442B" w:rsidRPr="00F4442B">
        <w:rPr>
          <w:lang w:eastAsia="hu-HU"/>
        </w:rPr>
        <w:t>alkalmazásprogramozási interfész</w:t>
      </w:r>
      <w:r w:rsidR="00F4442B">
        <w:rPr>
          <w:lang w:eastAsia="hu-HU"/>
        </w:rPr>
        <w:t xml:space="preserve">, a 1.3.0-ás verzióját használtam. A páciensek életkorának kiszámítására használtam fel. </w:t>
      </w:r>
    </w:p>
    <w:p w14:paraId="0D4D7568" w14:textId="5F2D9468" w:rsidR="001F7012" w:rsidRDefault="00F4442B" w:rsidP="002266BF">
      <w:pPr>
        <w:rPr>
          <w:lang w:eastAsia="hu-HU"/>
        </w:rPr>
      </w:pPr>
      <w:r>
        <w:rPr>
          <w:lang w:eastAsia="hu-HU"/>
        </w:rPr>
        <w:t xml:space="preserve">A DaveSmits.ThemeManager segítségével </w:t>
      </w:r>
      <w:r w:rsidR="00AB2E08">
        <w:rPr>
          <w:lang w:eastAsia="hu-HU"/>
        </w:rPr>
        <w:t>felülírhatjuk készüléken beállított</w:t>
      </w:r>
      <w:r w:rsidR="002266BF">
        <w:rPr>
          <w:lang w:eastAsia="hu-HU"/>
        </w:rPr>
        <w:t xml:space="preserve"> </w:t>
      </w:r>
      <w:r w:rsidR="00AB2E08">
        <w:rPr>
          <w:lang w:eastAsia="hu-HU"/>
        </w:rPr>
        <w:t>téma</w:t>
      </w:r>
      <w:r w:rsidR="002266BF">
        <w:rPr>
          <w:lang w:eastAsia="hu-HU"/>
        </w:rPr>
        <w:t xml:space="preserve">színt (accent color), így egységesebbé téve az alkalmazás kinézetét. Az </w:t>
      </w:r>
      <w:r w:rsidR="002266BF" w:rsidRPr="002266BF">
        <w:rPr>
          <w:lang w:eastAsia="hu-HU"/>
        </w:rPr>
        <w:t>1.1.1</w:t>
      </w:r>
      <w:r w:rsidR="002266BF">
        <w:rPr>
          <w:lang w:eastAsia="hu-HU"/>
        </w:rPr>
        <w:t>-es verziót használtam az alkalmazásban.</w:t>
      </w:r>
    </w:p>
    <w:p w14:paraId="6365CDA5" w14:textId="6AB12244" w:rsidR="005D6C74" w:rsidRDefault="001A3243" w:rsidP="00364300">
      <w:pPr>
        <w:pStyle w:val="Heading2"/>
      </w:pPr>
      <w:bookmarkStart w:id="144" w:name="_Toc406076079"/>
      <w:r>
        <w:t>Megosztott kód</w:t>
      </w:r>
      <w:bookmarkEnd w:id="144"/>
    </w:p>
    <w:p w14:paraId="510C94B1" w14:textId="298B7D9C" w:rsidR="001A3243" w:rsidRDefault="00452BD9" w:rsidP="00DE1FBE">
      <w:pPr>
        <w:ind w:firstLine="0"/>
        <w:rPr>
          <w:lang w:eastAsia="hu-HU"/>
        </w:rPr>
      </w:pPr>
      <w:r>
        <w:rPr>
          <w:lang w:eastAsia="hu-HU"/>
        </w:rPr>
        <w:t xml:space="preserve">A kódnak egy jelentős része a </w:t>
      </w:r>
      <w:r w:rsidRPr="00452BD9">
        <w:rPr>
          <w:i/>
          <w:lang w:eastAsia="hu-HU"/>
        </w:rPr>
        <w:t>DoctorPatientApp.Shared</w:t>
      </w:r>
      <w:r>
        <w:rPr>
          <w:lang w:eastAsia="hu-HU"/>
        </w:rPr>
        <w:t xml:space="preserve"> projektben található. Ez a projekt tartalmazza a megosztott kódot, így ami ebben a projektben van, azt tudja használni a Windows Phone és a Windows projekt is. Itt helyeztem el a különböző segéd osztályokat, az adat modellt, az átalakító osztályokat és a nyelvi támogatáshoz</w:t>
      </w:r>
      <w:r w:rsidR="00143A4B">
        <w:rPr>
          <w:lang w:eastAsia="hu-HU"/>
        </w:rPr>
        <w:t xml:space="preserve"> szükséges fájlokat is. Itt kap</w:t>
      </w:r>
      <w:r>
        <w:rPr>
          <w:lang w:eastAsia="hu-HU"/>
        </w:rPr>
        <w:t xml:space="preserve">ttak helyet az </w:t>
      </w:r>
      <w:r>
        <w:rPr>
          <w:i/>
          <w:lang w:eastAsia="hu-HU"/>
        </w:rPr>
        <w:t>App.xaml</w:t>
      </w:r>
      <w:r>
        <w:rPr>
          <w:lang w:eastAsia="hu-HU"/>
        </w:rPr>
        <w:t xml:space="preserve"> és az </w:t>
      </w:r>
      <w:r>
        <w:rPr>
          <w:i/>
          <w:lang w:eastAsia="hu-HU"/>
        </w:rPr>
        <w:t>App.xaml.cs</w:t>
      </w:r>
      <w:r>
        <w:rPr>
          <w:lang w:eastAsia="hu-HU"/>
        </w:rPr>
        <w:t xml:space="preserve"> fájlok.</w:t>
      </w:r>
    </w:p>
    <w:p w14:paraId="34921CCE" w14:textId="7A002C6E" w:rsidR="00452BD9" w:rsidRDefault="00452BD9" w:rsidP="001A3243">
      <w:pPr>
        <w:rPr>
          <w:lang w:eastAsia="hu-HU"/>
        </w:rPr>
      </w:pPr>
      <w:r>
        <w:rPr>
          <w:lang w:eastAsia="hu-HU"/>
        </w:rPr>
        <w:t xml:space="preserve">A Visual Studio automatikusan létrehozza ezt a két fájlt új projekt </w:t>
      </w:r>
      <w:r w:rsidR="00AB2E08">
        <w:rPr>
          <w:lang w:eastAsia="hu-HU"/>
        </w:rPr>
        <w:t>készítésekor</w:t>
      </w:r>
      <w:r>
        <w:rPr>
          <w:lang w:eastAsia="hu-HU"/>
        </w:rPr>
        <w:t xml:space="preserve">. Az </w:t>
      </w:r>
      <w:r>
        <w:rPr>
          <w:i/>
          <w:lang w:eastAsia="hu-HU"/>
        </w:rPr>
        <w:t>Application</w:t>
      </w:r>
      <w:r>
        <w:rPr>
          <w:lang w:eastAsia="hu-HU"/>
        </w:rPr>
        <w:t xml:space="preserve"> osztály működését egészíti ki az </w:t>
      </w:r>
      <w:r>
        <w:rPr>
          <w:i/>
          <w:lang w:eastAsia="hu-HU"/>
        </w:rPr>
        <w:t>App</w:t>
      </w:r>
      <w:r>
        <w:rPr>
          <w:lang w:eastAsia="hu-HU"/>
        </w:rPr>
        <w:t xml:space="preserve"> osztál</w:t>
      </w:r>
      <w:r w:rsidR="00143A4B">
        <w:rPr>
          <w:lang w:eastAsia="hu-HU"/>
        </w:rPr>
        <w:t>y</w:t>
      </w:r>
      <w:r>
        <w:rPr>
          <w:lang w:eastAsia="hu-HU"/>
        </w:rPr>
        <w:t xml:space="preserve"> az alkalmazás működéséhez szükséges specifikus dolgokkal. Itt kell például lekezelni az alkalmazás felfüggesztését és folytatását. A következő kódsorokkal definiálom, hogy melyik oldalt nyissa meg az alkalmazás indításakor.</w:t>
      </w:r>
      <w:r w:rsidR="009F6BFD">
        <w:rPr>
          <w:lang w:eastAsia="hu-HU"/>
        </w:rPr>
        <w:t xml:space="preserve"> </w:t>
      </w:r>
    </w:p>
    <w:p w14:paraId="7C0F9F3F" w14:textId="77777777" w:rsidR="008E585B" w:rsidRPr="008E585B" w:rsidRDefault="008E585B" w:rsidP="00FB05BB">
      <w:pPr>
        <w:pStyle w:val="Code"/>
        <w:rPr>
          <w:highlight w:val="white"/>
        </w:rPr>
      </w:pPr>
      <w:r w:rsidRPr="008E585B">
        <w:rPr>
          <w:color w:val="0000FF"/>
          <w:highlight w:val="white"/>
        </w:rPr>
        <w:t>if</w:t>
      </w:r>
      <w:r w:rsidRPr="008E585B">
        <w:rPr>
          <w:highlight w:val="white"/>
        </w:rPr>
        <w:t xml:space="preserve"> (!rootFrame.Navigate(</w:t>
      </w:r>
      <w:r w:rsidRPr="008E585B">
        <w:rPr>
          <w:color w:val="0000FF"/>
          <w:highlight w:val="white"/>
        </w:rPr>
        <w:t>typeof</w:t>
      </w:r>
      <w:r w:rsidRPr="008E585B">
        <w:rPr>
          <w:highlight w:val="white"/>
        </w:rPr>
        <w:t>(</w:t>
      </w:r>
      <w:r w:rsidRPr="008E585B">
        <w:rPr>
          <w:color w:val="2B91AF"/>
          <w:highlight w:val="white"/>
        </w:rPr>
        <w:t>LoginPage</w:t>
      </w:r>
      <w:r w:rsidRPr="008E585B">
        <w:rPr>
          <w:highlight w:val="white"/>
        </w:rPr>
        <w:t>), e.Arguments))</w:t>
      </w:r>
    </w:p>
    <w:p w14:paraId="7E5D36B5" w14:textId="77777777" w:rsidR="008E585B" w:rsidRPr="008E585B" w:rsidRDefault="008E585B" w:rsidP="00FB05BB">
      <w:pPr>
        <w:pStyle w:val="Code"/>
        <w:rPr>
          <w:highlight w:val="white"/>
        </w:rPr>
      </w:pPr>
      <w:r w:rsidRPr="008E585B">
        <w:rPr>
          <w:highlight w:val="white"/>
        </w:rPr>
        <w:t>{</w:t>
      </w:r>
    </w:p>
    <w:p w14:paraId="5908C3A6" w14:textId="77777777" w:rsidR="008E585B" w:rsidRPr="008E585B" w:rsidRDefault="008E585B" w:rsidP="00FB05BB">
      <w:pPr>
        <w:pStyle w:val="Code"/>
        <w:rPr>
          <w:highlight w:val="white"/>
        </w:rPr>
      </w:pPr>
      <w:r w:rsidRPr="008E585B">
        <w:rPr>
          <w:highlight w:val="white"/>
        </w:rPr>
        <w:t xml:space="preserve">    </w:t>
      </w:r>
      <w:r w:rsidRPr="008E585B">
        <w:rPr>
          <w:color w:val="0000FF"/>
          <w:highlight w:val="white"/>
        </w:rPr>
        <w:t>throw</w:t>
      </w:r>
      <w:r w:rsidRPr="008E585B">
        <w:rPr>
          <w:highlight w:val="white"/>
        </w:rPr>
        <w:t xml:space="preserve"> </w:t>
      </w:r>
      <w:r w:rsidRPr="008E585B">
        <w:rPr>
          <w:color w:val="0000FF"/>
          <w:highlight w:val="white"/>
        </w:rPr>
        <w:t>new</w:t>
      </w:r>
      <w:r w:rsidRPr="008E585B">
        <w:rPr>
          <w:highlight w:val="white"/>
        </w:rPr>
        <w:t xml:space="preserve"> </w:t>
      </w:r>
      <w:r w:rsidRPr="008E585B">
        <w:rPr>
          <w:color w:val="2B91AF"/>
          <w:highlight w:val="white"/>
        </w:rPr>
        <w:t>Exception</w:t>
      </w:r>
      <w:r w:rsidRPr="008E585B">
        <w:rPr>
          <w:highlight w:val="white"/>
        </w:rPr>
        <w:t>(</w:t>
      </w:r>
      <w:r w:rsidRPr="008E585B">
        <w:rPr>
          <w:color w:val="A31515"/>
          <w:highlight w:val="white"/>
        </w:rPr>
        <w:t>"Failed to create initial page"</w:t>
      </w:r>
      <w:r w:rsidRPr="008E585B">
        <w:rPr>
          <w:highlight w:val="white"/>
        </w:rPr>
        <w:t>);</w:t>
      </w:r>
    </w:p>
    <w:p w14:paraId="10FBEC96" w14:textId="526F4D2C" w:rsidR="008E585B" w:rsidRDefault="008E585B" w:rsidP="00FB05BB">
      <w:pPr>
        <w:pStyle w:val="Code"/>
      </w:pPr>
      <w:r w:rsidRPr="008E585B">
        <w:rPr>
          <w:highlight w:val="white"/>
        </w:rPr>
        <w:t>}</w:t>
      </w:r>
    </w:p>
    <w:p w14:paraId="0D014264" w14:textId="43FDB5F3" w:rsidR="008E585B" w:rsidRDefault="009F6BFD" w:rsidP="00364300">
      <w:pPr>
        <w:pStyle w:val="Heading3"/>
      </w:pPr>
      <w:bookmarkStart w:id="145" w:name="_Toc406076080"/>
      <w:r>
        <w:lastRenderedPageBreak/>
        <w:t>Segédosztályok</w:t>
      </w:r>
      <w:bookmarkEnd w:id="145"/>
    </w:p>
    <w:p w14:paraId="42B20F31" w14:textId="2E4AC004" w:rsidR="009F6BFD" w:rsidRDefault="009F6BFD" w:rsidP="00DE1FBE">
      <w:pPr>
        <w:ind w:firstLine="0"/>
        <w:rPr>
          <w:lang w:eastAsia="hu-HU"/>
        </w:rPr>
      </w:pPr>
      <w:r>
        <w:rPr>
          <w:lang w:eastAsia="hu-HU"/>
        </w:rPr>
        <w:t xml:space="preserve">A </w:t>
      </w:r>
      <w:r>
        <w:rPr>
          <w:i/>
          <w:lang w:eastAsia="hu-HU"/>
        </w:rPr>
        <w:t>Common</w:t>
      </w:r>
      <w:r>
        <w:rPr>
          <w:lang w:eastAsia="hu-HU"/>
        </w:rPr>
        <w:t xml:space="preserve"> névtérben találhatók a segédosztályok, amik kiszolgálják az alkalmazás Viewját és ViewModeljét.</w:t>
      </w:r>
    </w:p>
    <w:p w14:paraId="04B5340C" w14:textId="13C43586" w:rsidR="009F6BFD" w:rsidRDefault="009F6BFD" w:rsidP="009F6BFD">
      <w:pPr>
        <w:rPr>
          <w:lang w:eastAsia="hu-HU"/>
        </w:rPr>
      </w:pPr>
      <w:r>
        <w:rPr>
          <w:lang w:eastAsia="hu-HU"/>
        </w:rPr>
        <w:t xml:space="preserve">A </w:t>
      </w:r>
      <w:r>
        <w:rPr>
          <w:i/>
          <w:lang w:eastAsia="hu-HU"/>
        </w:rPr>
        <w:t>HttpHelper.cs</w:t>
      </w:r>
      <w:r>
        <w:rPr>
          <w:lang w:eastAsia="hu-HU"/>
        </w:rPr>
        <w:t xml:space="preserve"> fájlban található a statikus </w:t>
      </w:r>
      <w:r>
        <w:rPr>
          <w:i/>
          <w:lang w:eastAsia="hu-HU"/>
        </w:rPr>
        <w:t>HttpHelper</w:t>
      </w:r>
      <w:r>
        <w:rPr>
          <w:lang w:eastAsia="hu-HU"/>
        </w:rPr>
        <w:t xml:space="preserve"> osztály. Ez az osztály felelős</w:t>
      </w:r>
      <w:r w:rsidR="00AB2E08">
        <w:rPr>
          <w:lang w:eastAsia="hu-HU"/>
        </w:rPr>
        <w:t xml:space="preserve"> a HTTP kérések lebonyolításáért</w:t>
      </w:r>
      <w:r>
        <w:rPr>
          <w:lang w:eastAsia="hu-HU"/>
        </w:rPr>
        <w:t xml:space="preserve">. A </w:t>
      </w:r>
      <w:r>
        <w:rPr>
          <w:i/>
          <w:lang w:eastAsia="hu-HU"/>
        </w:rPr>
        <w:t>baseUri</w:t>
      </w:r>
      <w:r>
        <w:rPr>
          <w:lang w:eastAsia="hu-HU"/>
        </w:rPr>
        <w:t xml:space="preserve"> adattagjában tárolom a szerver elérhetőségét. Kívülről egy publikus metódussal érhető el.</w:t>
      </w:r>
    </w:p>
    <w:p w14:paraId="1DF586E1" w14:textId="6F441E4E" w:rsidR="009F6BFD" w:rsidRDefault="009F6BFD" w:rsidP="00FB05BB">
      <w:pPr>
        <w:pStyle w:val="Code"/>
        <w:rPr>
          <w:color w:val="000000"/>
        </w:rPr>
      </w:pPr>
      <w:r>
        <w:rPr>
          <w:color w:val="0000FF"/>
          <w:highlight w:val="white"/>
        </w:rPr>
        <w:t>private</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string</w:t>
      </w:r>
      <w:r>
        <w:rPr>
          <w:color w:val="000000"/>
          <w:highlight w:val="white"/>
        </w:rPr>
        <w:t xml:space="preserve"> baseUri = </w:t>
      </w:r>
      <w:r>
        <w:rPr>
          <w:highlight w:val="white"/>
        </w:rPr>
        <w:t>"http://cika.rozsenich.hu/"</w:t>
      </w:r>
      <w:r>
        <w:rPr>
          <w:color w:val="000000"/>
          <w:highlight w:val="white"/>
        </w:rPr>
        <w:t>;</w:t>
      </w:r>
    </w:p>
    <w:p w14:paraId="039D6967" w14:textId="6C290E47" w:rsidR="009F6BFD" w:rsidRDefault="009F6BFD" w:rsidP="00FB05BB">
      <w:pPr>
        <w:pStyle w:val="Code"/>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static</w:t>
      </w:r>
      <w:r>
        <w:rPr>
          <w:color w:val="000000"/>
          <w:highlight w:val="white"/>
        </w:rPr>
        <w:t xml:space="preserve"> </w:t>
      </w:r>
      <w:r>
        <w:rPr>
          <w:color w:val="0000FF"/>
          <w:highlight w:val="white"/>
        </w:rPr>
        <w:t>string</w:t>
      </w:r>
      <w:r>
        <w:rPr>
          <w:color w:val="000000"/>
          <w:highlight w:val="white"/>
        </w:rPr>
        <w:t xml:space="preserve"> BaseUri{</w:t>
      </w:r>
    </w:p>
    <w:p w14:paraId="48E13D41" w14:textId="7E15AD41" w:rsidR="009F6BFD" w:rsidRDefault="009F6BFD" w:rsidP="00FB05BB">
      <w:pPr>
        <w:pStyle w:val="Code"/>
        <w:rPr>
          <w:color w:val="000000"/>
          <w:highlight w:val="white"/>
        </w:rPr>
      </w:pPr>
      <w:r>
        <w:rPr>
          <w:color w:val="000000"/>
          <w:highlight w:val="white"/>
        </w:rPr>
        <w:t xml:space="preserve">        </w:t>
      </w:r>
      <w:r>
        <w:rPr>
          <w:color w:val="0000FF"/>
          <w:highlight w:val="white"/>
        </w:rPr>
        <w:t>get</w:t>
      </w:r>
      <w:r>
        <w:rPr>
          <w:color w:val="000000"/>
          <w:highlight w:val="white"/>
        </w:rPr>
        <w:t xml:space="preserve"> { </w:t>
      </w:r>
      <w:r>
        <w:rPr>
          <w:color w:val="0000FF"/>
          <w:highlight w:val="white"/>
        </w:rPr>
        <w:t>return</w:t>
      </w:r>
      <w:r>
        <w:rPr>
          <w:color w:val="000000"/>
          <w:highlight w:val="white"/>
        </w:rPr>
        <w:t xml:space="preserve"> baseUri; }</w:t>
      </w:r>
    </w:p>
    <w:p w14:paraId="64B6679F" w14:textId="77777777" w:rsidR="009F6BFD" w:rsidRDefault="009F6BFD" w:rsidP="00FB05BB">
      <w:pPr>
        <w:pStyle w:val="Code"/>
        <w:rPr>
          <w:color w:val="000000"/>
          <w:highlight w:val="white"/>
        </w:rPr>
      </w:pPr>
      <w:r>
        <w:rPr>
          <w:color w:val="000000"/>
          <w:highlight w:val="white"/>
        </w:rPr>
        <w:t>}</w:t>
      </w:r>
    </w:p>
    <w:p w14:paraId="72D4BF33" w14:textId="183C1445" w:rsidR="009F6BFD" w:rsidRDefault="009F6BFD" w:rsidP="009F6BFD">
      <w:r>
        <w:rPr>
          <w:highlight w:val="white"/>
        </w:rPr>
        <w:t xml:space="preserve">Erre azért volt szükség, mert a grafikonok megjelenítése WebViewban történik és a betöltendő URL alapját ez a </w:t>
      </w:r>
      <w:r>
        <w:rPr>
          <w:i/>
          <w:highlight w:val="white"/>
        </w:rPr>
        <w:t>baseUri</w:t>
      </w:r>
      <w:r w:rsidR="00071C15">
        <w:rPr>
          <w:highlight w:val="white"/>
        </w:rPr>
        <w:t xml:space="preserve"> képzi. A </w:t>
      </w:r>
      <w:r w:rsidR="00071C15">
        <w:rPr>
          <w:i/>
          <w:highlight w:val="white"/>
        </w:rPr>
        <w:t>HttpHelper</w:t>
      </w:r>
      <w:r w:rsidR="00071C15">
        <w:rPr>
          <w:highlight w:val="white"/>
        </w:rPr>
        <w:t xml:space="preserve"> osztály többi részét a különböző kéréseket lebonyolító metódusok adják. Minden ilyen metódus először megvizsgálja, hogy van-e élő internet kapcsolata a készüléknek. </w:t>
      </w:r>
      <w:r w:rsidR="00071C15">
        <w:t xml:space="preserve">Csak azután engedélyezi lefutni a függvény lényegi részét, ha az </w:t>
      </w:r>
      <w:r w:rsidR="00071C15">
        <w:rPr>
          <w:i/>
        </w:rPr>
        <w:t>IsInternetAvailable</w:t>
      </w:r>
      <w:r w:rsidR="00071C15">
        <w:t xml:space="preserve"> adattag </w:t>
      </w:r>
      <w:r w:rsidR="00071C15" w:rsidRPr="00143A4B">
        <w:rPr>
          <w:i/>
        </w:rPr>
        <w:t>get</w:t>
      </w:r>
      <w:r w:rsidR="00071C15">
        <w:t xml:space="preserve"> metódusa igazzal tér vissza. Ezzel kiküszöbölhetők a nem várt hibák és értesíteni lehet a felhasználót, ha nincs internet kapcsolata.</w:t>
      </w:r>
    </w:p>
    <w:p w14:paraId="1F8330A0" w14:textId="77777777" w:rsidR="00756098" w:rsidRDefault="00756098" w:rsidP="00756098">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bool</w:t>
      </w:r>
      <w:r>
        <w:rPr>
          <w:highlight w:val="white"/>
        </w:rPr>
        <w:t xml:space="preserve"> IsInternetAvailable</w:t>
      </w:r>
    </w:p>
    <w:p w14:paraId="06ED325C" w14:textId="77777777" w:rsidR="00756098" w:rsidRDefault="00756098" w:rsidP="00756098">
      <w:pPr>
        <w:pStyle w:val="Code"/>
        <w:rPr>
          <w:highlight w:val="white"/>
        </w:rPr>
      </w:pPr>
      <w:r>
        <w:rPr>
          <w:highlight w:val="white"/>
        </w:rPr>
        <w:t>{</w:t>
      </w:r>
    </w:p>
    <w:p w14:paraId="54B1AACB" w14:textId="77777777" w:rsidR="00756098" w:rsidRDefault="00756098" w:rsidP="00756098">
      <w:pPr>
        <w:pStyle w:val="Code"/>
        <w:rPr>
          <w:highlight w:val="white"/>
        </w:rPr>
      </w:pPr>
      <w:r>
        <w:rPr>
          <w:highlight w:val="white"/>
        </w:rPr>
        <w:t xml:space="preserve">    </w:t>
      </w:r>
      <w:r>
        <w:rPr>
          <w:color w:val="0000FF"/>
          <w:highlight w:val="white"/>
        </w:rPr>
        <w:t>get</w:t>
      </w:r>
    </w:p>
    <w:p w14:paraId="3EF21081" w14:textId="77777777" w:rsidR="00756098" w:rsidRDefault="00756098" w:rsidP="00756098">
      <w:pPr>
        <w:pStyle w:val="Code"/>
        <w:rPr>
          <w:highlight w:val="white"/>
        </w:rPr>
      </w:pPr>
      <w:r>
        <w:rPr>
          <w:highlight w:val="white"/>
        </w:rPr>
        <w:t xml:space="preserve">    {</w:t>
      </w:r>
    </w:p>
    <w:p w14:paraId="676FE7C6" w14:textId="682C5E5F" w:rsidR="00756098" w:rsidRDefault="00756098" w:rsidP="00756098">
      <w:pPr>
        <w:pStyle w:val="Code"/>
        <w:rPr>
          <w:highlight w:val="white"/>
        </w:rPr>
      </w:pPr>
      <w:r>
        <w:rPr>
          <w:highlight w:val="white"/>
        </w:rPr>
        <w:t xml:space="preserve">        </w:t>
      </w:r>
      <w:r>
        <w:rPr>
          <w:color w:val="0000FF"/>
          <w:highlight w:val="white"/>
        </w:rPr>
        <w:t>var</w:t>
      </w:r>
      <w:r>
        <w:rPr>
          <w:highlight w:val="white"/>
        </w:rPr>
        <w:t xml:space="preserve"> internetProfile = </w:t>
      </w:r>
      <w:r>
        <w:rPr>
          <w:color w:val="2B91AF"/>
          <w:highlight w:val="white"/>
        </w:rPr>
        <w:t>NetworkInformation</w:t>
      </w:r>
      <w:r>
        <w:rPr>
          <w:highlight w:val="white"/>
        </w:rPr>
        <w:t>.GetInternetConnectionProfile();</w:t>
      </w:r>
    </w:p>
    <w:p w14:paraId="4B1B78A3" w14:textId="77777777" w:rsidR="00756098" w:rsidRDefault="00756098" w:rsidP="00756098">
      <w:pPr>
        <w:pStyle w:val="Code"/>
        <w:rPr>
          <w:highlight w:val="white"/>
        </w:rPr>
      </w:pPr>
      <w:r>
        <w:rPr>
          <w:highlight w:val="white"/>
        </w:rPr>
        <w:t xml:space="preserve">        </w:t>
      </w:r>
      <w:r>
        <w:rPr>
          <w:color w:val="0000FF"/>
          <w:highlight w:val="white"/>
        </w:rPr>
        <w:t>return</w:t>
      </w:r>
      <w:r>
        <w:rPr>
          <w:highlight w:val="white"/>
        </w:rPr>
        <w:t xml:space="preserve"> (internetProfile != </w:t>
      </w:r>
      <w:r>
        <w:rPr>
          <w:color w:val="0000FF"/>
          <w:highlight w:val="white"/>
        </w:rPr>
        <w:t>null</w:t>
      </w:r>
      <w:r>
        <w:rPr>
          <w:highlight w:val="white"/>
        </w:rPr>
        <w:t xml:space="preserve"> &amp;&amp; internetProfile.GetNetworkConnectivityLevel() == </w:t>
      </w:r>
      <w:r>
        <w:rPr>
          <w:color w:val="2B91AF"/>
          <w:highlight w:val="white"/>
        </w:rPr>
        <w:t>NetworkConnectivityLevel</w:t>
      </w:r>
      <w:r>
        <w:rPr>
          <w:highlight w:val="white"/>
        </w:rPr>
        <w:t>.InternetAccess);</w:t>
      </w:r>
    </w:p>
    <w:p w14:paraId="77EFD9A8" w14:textId="77777777" w:rsidR="00756098" w:rsidRDefault="00756098" w:rsidP="00756098">
      <w:pPr>
        <w:pStyle w:val="Code"/>
        <w:rPr>
          <w:highlight w:val="white"/>
        </w:rPr>
      </w:pPr>
      <w:r>
        <w:rPr>
          <w:highlight w:val="white"/>
        </w:rPr>
        <w:t xml:space="preserve">    }</w:t>
      </w:r>
    </w:p>
    <w:p w14:paraId="0C36AD16" w14:textId="477DF712" w:rsidR="00756098" w:rsidRDefault="00756098" w:rsidP="00756098">
      <w:pPr>
        <w:pStyle w:val="Code"/>
        <w:rPr>
          <w:lang w:eastAsia="hu-HU"/>
        </w:rPr>
      </w:pPr>
      <w:r>
        <w:rPr>
          <w:highlight w:val="white"/>
        </w:rPr>
        <w:t>}</w:t>
      </w:r>
    </w:p>
    <w:p w14:paraId="346AA98C" w14:textId="77777777" w:rsidR="00A13305" w:rsidRDefault="00071C15" w:rsidP="00C82D2C">
      <w:pPr>
        <w:rPr>
          <w:lang w:eastAsia="hu-HU"/>
        </w:rPr>
      </w:pPr>
      <w:r>
        <w:rPr>
          <w:lang w:eastAsia="hu-HU"/>
        </w:rPr>
        <w:t>Két HTTP kérés metódusát emel</w:t>
      </w:r>
      <w:r w:rsidR="00C82D2C">
        <w:rPr>
          <w:lang w:eastAsia="hu-HU"/>
        </w:rPr>
        <w:t xml:space="preserve">ném ki. Az egyik lenne a vérnyomás értékét rögzítő POST kérés, aminek </w:t>
      </w:r>
      <w:r w:rsidR="00C82D2C" w:rsidRPr="00C82D2C">
        <w:rPr>
          <w:i/>
          <w:lang w:eastAsia="hu-HU"/>
        </w:rPr>
        <w:t>AddNewBloodpressureReading</w:t>
      </w:r>
      <w:r w:rsidR="00C82D2C">
        <w:rPr>
          <w:lang w:eastAsia="hu-HU"/>
        </w:rPr>
        <w:t xml:space="preserve"> a neve. A másik ennek párja, a </w:t>
      </w:r>
      <w:r w:rsidR="00C82D2C" w:rsidRPr="00C82D2C">
        <w:rPr>
          <w:i/>
          <w:lang w:eastAsia="hu-HU"/>
        </w:rPr>
        <w:t>G</w:t>
      </w:r>
      <w:r w:rsidR="00C82D2C">
        <w:rPr>
          <w:i/>
          <w:lang w:eastAsia="hu-HU"/>
        </w:rPr>
        <w:t>etPatientsBloodpressure</w:t>
      </w:r>
      <w:r w:rsidR="00C82D2C" w:rsidRPr="00C82D2C">
        <w:rPr>
          <w:i/>
          <w:lang w:eastAsia="hu-HU"/>
        </w:rPr>
        <w:t>Readings</w:t>
      </w:r>
      <w:r w:rsidR="00C82D2C">
        <w:rPr>
          <w:lang w:eastAsia="hu-HU"/>
        </w:rPr>
        <w:t xml:space="preserve"> metódus, ami egy GET kérést küld a </w:t>
      </w:r>
      <w:r w:rsidR="00C82D2C">
        <w:rPr>
          <w:lang w:eastAsia="hu-HU"/>
        </w:rPr>
        <w:lastRenderedPageBreak/>
        <w:t xml:space="preserve">szerver felé, hogy lekérje az adott páciens vérnyomás értékeit. Először a vérnyomás hozzáadásával kezdeném. </w:t>
      </w:r>
    </w:p>
    <w:p w14:paraId="751D8B5B" w14:textId="622BA60C" w:rsidR="00A13305" w:rsidRPr="00A13305" w:rsidRDefault="00A13305" w:rsidP="00E23BAB">
      <w:pPr>
        <w:pStyle w:val="Code"/>
        <w:rPr>
          <w:lang w:eastAsia="hu-HU"/>
        </w:rPr>
      </w:pPr>
      <w:r w:rsidRPr="00A13305">
        <w:rPr>
          <w:color w:val="0000FF"/>
          <w:highlight w:val="white"/>
        </w:rPr>
        <w:t>public</w:t>
      </w:r>
      <w:r w:rsidRPr="00A13305">
        <w:rPr>
          <w:highlight w:val="white"/>
        </w:rPr>
        <w:t xml:space="preserve"> </w:t>
      </w:r>
      <w:r w:rsidRPr="00A13305">
        <w:rPr>
          <w:color w:val="0000FF"/>
          <w:highlight w:val="white"/>
        </w:rPr>
        <w:t>static</w:t>
      </w:r>
      <w:r w:rsidRPr="00A13305">
        <w:rPr>
          <w:highlight w:val="white"/>
        </w:rPr>
        <w:t xml:space="preserve"> </w:t>
      </w:r>
      <w:r w:rsidRPr="00A13305">
        <w:rPr>
          <w:color w:val="0000FF"/>
          <w:highlight w:val="white"/>
        </w:rPr>
        <w:t>async</w:t>
      </w:r>
      <w:r w:rsidRPr="00A13305">
        <w:rPr>
          <w:highlight w:val="white"/>
        </w:rPr>
        <w:t xml:space="preserve"> </w:t>
      </w:r>
      <w:r w:rsidRPr="00A13305">
        <w:rPr>
          <w:color w:val="2B91AF"/>
          <w:highlight w:val="white"/>
        </w:rPr>
        <w:t>Task</w:t>
      </w:r>
      <w:r w:rsidRPr="00A13305">
        <w:rPr>
          <w:highlight w:val="white"/>
        </w:rPr>
        <w:t>&lt;</w:t>
      </w:r>
      <w:r w:rsidRPr="00A13305">
        <w:rPr>
          <w:color w:val="0000FF"/>
          <w:highlight w:val="white"/>
        </w:rPr>
        <w:t>bool</w:t>
      </w:r>
      <w:r w:rsidRPr="00A13305">
        <w:rPr>
          <w:highlight w:val="white"/>
        </w:rPr>
        <w:t>&gt; AddNewBloodpressureReading(</w:t>
      </w:r>
      <w:r w:rsidRPr="00A13305">
        <w:rPr>
          <w:color w:val="0000FF"/>
          <w:highlight w:val="white"/>
        </w:rPr>
        <w:t>string</w:t>
      </w:r>
      <w:r w:rsidRPr="00A13305">
        <w:rPr>
          <w:highlight w:val="white"/>
        </w:rPr>
        <w:t xml:space="preserve"> sys, </w:t>
      </w:r>
      <w:r w:rsidRPr="00A13305">
        <w:rPr>
          <w:color w:val="0000FF"/>
          <w:highlight w:val="white"/>
        </w:rPr>
        <w:t>string</w:t>
      </w:r>
      <w:r w:rsidRPr="00A13305">
        <w:rPr>
          <w:highlight w:val="white"/>
        </w:rPr>
        <w:t xml:space="preserve"> dia)</w:t>
      </w:r>
    </w:p>
    <w:p w14:paraId="41D1097A" w14:textId="77777777" w:rsidR="00A13305" w:rsidRDefault="00C82D2C" w:rsidP="00C82D2C">
      <w:pPr>
        <w:rPr>
          <w:lang w:eastAsia="hu-HU"/>
        </w:rPr>
      </w:pPr>
      <w:r>
        <w:rPr>
          <w:lang w:eastAsia="hu-HU"/>
        </w:rPr>
        <w:t xml:space="preserve">Két string paramétert igényel, a vérnyomás mérés során kapott szisztolés és diasztolés értéket. </w:t>
      </w:r>
      <w:r w:rsidR="00A13305">
        <w:rPr>
          <w:lang w:eastAsia="hu-HU"/>
        </w:rPr>
        <w:t xml:space="preserve">A metódus hívása aszinkron és </w:t>
      </w:r>
      <w:r w:rsidRPr="003E0EB9">
        <w:rPr>
          <w:i/>
          <w:lang w:eastAsia="hu-HU"/>
        </w:rPr>
        <w:t>Task&lt;bool&gt;</w:t>
      </w:r>
      <w:r>
        <w:rPr>
          <w:i/>
          <w:lang w:eastAsia="hu-HU"/>
        </w:rPr>
        <w:t xml:space="preserve"> </w:t>
      </w:r>
      <w:r>
        <w:rPr>
          <w:lang w:eastAsia="hu-HU"/>
        </w:rPr>
        <w:t xml:space="preserve">a visszatérési értéke. A </w:t>
      </w:r>
      <w:r w:rsidRPr="003E0EB9">
        <w:rPr>
          <w:i/>
          <w:lang w:eastAsia="hu-HU"/>
        </w:rPr>
        <w:t>Task</w:t>
      </w:r>
      <w:r>
        <w:rPr>
          <w:lang w:eastAsia="hu-HU"/>
        </w:rPr>
        <w:t xml:space="preserve"> osztály típus azért szükséges, hogy a metódust awaitable legyen</w:t>
      </w:r>
      <w:r w:rsidR="00A13305">
        <w:rPr>
          <w:lang w:eastAsia="hu-HU"/>
        </w:rPr>
        <w:t xml:space="preserve">, azaz megvárható. Ezáltal a felhasználói felület ugyanúgy válaszképes marad, amíg a HTTP kérés végbemegy a háttérben. </w:t>
      </w:r>
    </w:p>
    <w:p w14:paraId="76E66013" w14:textId="7138106D" w:rsidR="009F6BFD" w:rsidRDefault="00A13305" w:rsidP="00C82D2C">
      <w:pPr>
        <w:rPr>
          <w:lang w:eastAsia="hu-HU"/>
        </w:rPr>
      </w:pPr>
      <w:r>
        <w:rPr>
          <w:lang w:eastAsia="hu-HU"/>
        </w:rPr>
        <w:t xml:space="preserve">Az élő internet kapcsolat esetén egy try-catch blokkba lép a program, ahol megtörténik a tényleges HTTP kérés. A </w:t>
      </w:r>
      <w:r w:rsidRPr="003E0EB9">
        <w:rPr>
          <w:i/>
          <w:lang w:eastAsia="hu-HU"/>
        </w:rPr>
        <w:t>Windows.Web.Http.HttpClient</w:t>
      </w:r>
      <w:r w:rsidRPr="00A13305">
        <w:rPr>
          <w:lang w:eastAsia="hu-HU"/>
        </w:rPr>
        <w:t xml:space="preserve"> </w:t>
      </w:r>
      <w:r>
        <w:rPr>
          <w:lang w:eastAsia="hu-HU"/>
        </w:rPr>
        <w:t>osztály segí</w:t>
      </w:r>
      <w:r w:rsidR="009411DA">
        <w:rPr>
          <w:lang w:eastAsia="hu-HU"/>
        </w:rPr>
        <w:t xml:space="preserve">tségével bonyolítom le a kérést. Először létrehozok egy új példányt a </w:t>
      </w:r>
      <w:r w:rsidR="009411DA" w:rsidRPr="003E0EB9">
        <w:rPr>
          <w:i/>
          <w:lang w:eastAsia="hu-HU"/>
        </w:rPr>
        <w:t>HttpClient</w:t>
      </w:r>
      <w:r w:rsidR="009411DA">
        <w:rPr>
          <w:lang w:eastAsia="hu-HU"/>
        </w:rPr>
        <w:t xml:space="preserve"> osztályból és beállítom a megfelelő URI-t. Előkészítem az üzenet tartalmát a </w:t>
      </w:r>
      <w:r w:rsidR="009411DA">
        <w:rPr>
          <w:i/>
          <w:lang w:eastAsia="hu-HU"/>
        </w:rPr>
        <w:t>msg</w:t>
      </w:r>
      <w:r w:rsidR="009411DA">
        <w:rPr>
          <w:lang w:eastAsia="hu-HU"/>
        </w:rPr>
        <w:t xml:space="preserve"> változóba. </w:t>
      </w:r>
    </w:p>
    <w:p w14:paraId="6CB67144" w14:textId="77777777" w:rsidR="00A727D6" w:rsidRDefault="00A727D6" w:rsidP="00756098">
      <w:pPr>
        <w:autoSpaceDE w:val="0"/>
        <w:autoSpaceDN w:val="0"/>
        <w:adjustRightInd w:val="0"/>
        <w:spacing w:before="240"/>
        <w:ind w:left="709" w:firstLine="0"/>
        <w:jc w:val="left"/>
        <w:rPr>
          <w:rFonts w:ascii="Consolas" w:hAnsi="Consolas" w:cs="Consolas"/>
          <w:color w:val="000000"/>
          <w:sz w:val="19"/>
          <w:szCs w:val="19"/>
          <w:highlight w:val="white"/>
        </w:rPr>
      </w:pPr>
      <w:r>
        <w:rPr>
          <w:rFonts w:ascii="Consolas" w:hAnsi="Consolas" w:cs="Consolas"/>
          <w:color w:val="2B91AF"/>
          <w:sz w:val="19"/>
          <w:szCs w:val="19"/>
          <w:highlight w:val="white"/>
        </w:rPr>
        <w:t>HttpClient</w:t>
      </w:r>
      <w:r>
        <w:rPr>
          <w:rFonts w:ascii="Consolas" w:hAnsi="Consolas" w:cs="Consolas"/>
          <w:color w:val="000000"/>
          <w:sz w:val="19"/>
          <w:szCs w:val="19"/>
          <w:highlight w:val="white"/>
        </w:rPr>
        <w:t xml:space="preserve"> httpClient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HttpClient</w:t>
      </w:r>
      <w:r>
        <w:rPr>
          <w:rFonts w:ascii="Consolas" w:hAnsi="Consolas" w:cs="Consolas"/>
          <w:color w:val="000000"/>
          <w:sz w:val="19"/>
          <w:szCs w:val="19"/>
          <w:highlight w:val="white"/>
        </w:rPr>
        <w:t>();</w:t>
      </w:r>
    </w:p>
    <w:p w14:paraId="2E243AE9" w14:textId="77777777" w:rsidR="00A727D6" w:rsidRDefault="00A727D6" w:rsidP="00756098">
      <w:pPr>
        <w:autoSpaceDE w:val="0"/>
        <w:autoSpaceDN w:val="0"/>
        <w:adjustRightInd w:val="0"/>
        <w:ind w:left="709" w:firstLine="0"/>
        <w:jc w:val="left"/>
        <w:rPr>
          <w:rFonts w:ascii="Consolas" w:hAnsi="Consolas" w:cs="Consolas"/>
          <w:color w:val="000000"/>
          <w:sz w:val="19"/>
          <w:szCs w:val="19"/>
          <w:highlight w:val="white"/>
        </w:rPr>
      </w:pPr>
      <w:r>
        <w:rPr>
          <w:rFonts w:ascii="Consolas" w:hAnsi="Consolas" w:cs="Consolas"/>
          <w:color w:val="2B91AF"/>
          <w:sz w:val="19"/>
          <w:szCs w:val="19"/>
          <w:highlight w:val="white"/>
        </w:rPr>
        <w:t>Uri</w:t>
      </w:r>
      <w:r>
        <w:rPr>
          <w:rFonts w:ascii="Consolas" w:hAnsi="Consolas" w:cs="Consolas"/>
          <w:color w:val="000000"/>
          <w:sz w:val="19"/>
          <w:szCs w:val="19"/>
          <w:highlight w:val="white"/>
        </w:rPr>
        <w:t xml:space="preserve"> uri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Uri</w:t>
      </w:r>
      <w:r>
        <w:rPr>
          <w:rFonts w:ascii="Consolas" w:hAnsi="Consolas" w:cs="Consolas"/>
          <w:color w:val="000000"/>
          <w:sz w:val="19"/>
          <w:szCs w:val="19"/>
          <w:highlight w:val="white"/>
        </w:rPr>
        <w:t xml:space="preserve">(baseUri + </w:t>
      </w:r>
      <w:r>
        <w:rPr>
          <w:rFonts w:ascii="Consolas" w:hAnsi="Consolas" w:cs="Consolas"/>
          <w:color w:val="A31515"/>
          <w:sz w:val="19"/>
          <w:szCs w:val="19"/>
          <w:highlight w:val="white"/>
        </w:rPr>
        <w:t>"bloodpressure"</w:t>
      </w:r>
      <w:r>
        <w:rPr>
          <w:rFonts w:ascii="Consolas" w:hAnsi="Consolas" w:cs="Consolas"/>
          <w:color w:val="000000"/>
          <w:sz w:val="19"/>
          <w:szCs w:val="19"/>
          <w:highlight w:val="white"/>
        </w:rPr>
        <w:t>);</w:t>
      </w:r>
    </w:p>
    <w:p w14:paraId="3EF4C434" w14:textId="77777777" w:rsidR="00A727D6" w:rsidRDefault="00A727D6" w:rsidP="00756098">
      <w:pPr>
        <w:autoSpaceDE w:val="0"/>
        <w:autoSpaceDN w:val="0"/>
        <w:adjustRightInd w:val="0"/>
        <w:ind w:left="709"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msg = </w:t>
      </w:r>
      <w:r>
        <w:rPr>
          <w:rFonts w:ascii="Consolas" w:hAnsi="Consolas" w:cs="Consolas"/>
          <w:color w:val="0000F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"{{\"params\":{{\"bpr_sys\": \"{0}\" ,\"bpr_dia\": \"{1}\", \"bpr_datetime\": \"{2}\", \"patient_id\": \"{3}\" }} }}"</w:t>
      </w:r>
      <w:r>
        <w:rPr>
          <w:rFonts w:ascii="Consolas" w:hAnsi="Consolas" w:cs="Consolas"/>
          <w:color w:val="000000"/>
          <w:sz w:val="19"/>
          <w:szCs w:val="19"/>
          <w:highlight w:val="white"/>
        </w:rPr>
        <w:t xml:space="preserve">, sys, dia,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.Now.ToString(</w:t>
      </w:r>
      <w:r>
        <w:rPr>
          <w:rFonts w:ascii="Consolas" w:hAnsi="Consolas" w:cs="Consolas"/>
          <w:color w:val="A31515"/>
          <w:sz w:val="19"/>
          <w:szCs w:val="19"/>
          <w:highlight w:val="white"/>
        </w:rPr>
        <w:t>"yyyy.MM.dd. HH:mm:ss"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SettingsHelper</w:t>
      </w:r>
      <w:r>
        <w:rPr>
          <w:rFonts w:ascii="Consolas" w:hAnsi="Consolas" w:cs="Consolas"/>
          <w:color w:val="000000"/>
          <w:sz w:val="19"/>
          <w:szCs w:val="19"/>
          <w:highlight w:val="white"/>
        </w:rPr>
        <w:t>.GetUserTypeId());</w:t>
      </w:r>
    </w:p>
    <w:p w14:paraId="4F17C446" w14:textId="77777777" w:rsidR="00A727D6" w:rsidRDefault="00A727D6" w:rsidP="00756098">
      <w:pPr>
        <w:autoSpaceDE w:val="0"/>
        <w:autoSpaceDN w:val="0"/>
        <w:adjustRightInd w:val="0"/>
        <w:ind w:left="709" w:firstLine="0"/>
        <w:jc w:val="left"/>
        <w:rPr>
          <w:rFonts w:ascii="Consolas" w:hAnsi="Consolas" w:cs="Consolas"/>
          <w:color w:val="000000"/>
          <w:sz w:val="19"/>
          <w:szCs w:val="19"/>
          <w:highlight w:val="white"/>
        </w:rPr>
      </w:pPr>
      <w:r>
        <w:rPr>
          <w:rFonts w:ascii="Consolas" w:hAnsi="Consolas" w:cs="Consolas"/>
          <w:color w:val="2B91AF"/>
          <w:sz w:val="19"/>
          <w:szCs w:val="19"/>
          <w:highlight w:val="white"/>
        </w:rPr>
        <w:t>IHttpContent</w:t>
      </w:r>
      <w:r>
        <w:rPr>
          <w:rFonts w:ascii="Consolas" w:hAnsi="Consolas" w:cs="Consolas"/>
          <w:color w:val="000000"/>
          <w:sz w:val="19"/>
          <w:szCs w:val="19"/>
          <w:highlight w:val="white"/>
        </w:rPr>
        <w:t xml:space="preserve"> jsonContent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HttpJsonContent</w:t>
      </w:r>
      <w:r>
        <w:rPr>
          <w:rFonts w:ascii="Consolas" w:hAnsi="Consolas" w:cs="Consolas"/>
          <w:color w:val="000000"/>
          <w:sz w:val="19"/>
          <w:szCs w:val="19"/>
          <w:highlight w:val="white"/>
        </w:rPr>
        <w:t>(</w:t>
      </w:r>
      <w:r>
        <w:rPr>
          <w:rFonts w:ascii="Consolas" w:hAnsi="Consolas" w:cs="Consolas"/>
          <w:color w:val="2B91AF"/>
          <w:sz w:val="19"/>
          <w:szCs w:val="19"/>
          <w:highlight w:val="white"/>
        </w:rPr>
        <w:t>JsonValue</w:t>
      </w:r>
      <w:r>
        <w:rPr>
          <w:rFonts w:ascii="Consolas" w:hAnsi="Consolas" w:cs="Consolas"/>
          <w:color w:val="000000"/>
          <w:sz w:val="19"/>
          <w:szCs w:val="19"/>
          <w:highlight w:val="white"/>
        </w:rPr>
        <w:t>.Parse(msg));</w:t>
      </w:r>
    </w:p>
    <w:p w14:paraId="092D47F8" w14:textId="77777777" w:rsidR="00756098" w:rsidRDefault="00A727D6" w:rsidP="00756098">
      <w:pPr>
        <w:spacing w:after="240"/>
        <w:ind w:left="709"/>
        <w:jc w:val="left"/>
        <w:rPr>
          <w:rFonts w:ascii="Consolas" w:hAnsi="Consolas" w:cs="Consolas"/>
          <w:color w:val="000000"/>
          <w:sz w:val="19"/>
          <w:szCs w:val="19"/>
        </w:rPr>
      </w:pPr>
      <w:r>
        <w:rPr>
          <w:rFonts w:ascii="Consolas" w:hAnsi="Consolas" w:cs="Consolas"/>
          <w:color w:val="2B91AF"/>
          <w:sz w:val="19"/>
          <w:szCs w:val="19"/>
          <w:highlight w:val="white"/>
        </w:rPr>
        <w:t>Htt</w:t>
      </w:r>
      <w:r w:rsidRPr="00756098">
        <w:rPr>
          <w:rFonts w:ascii="Consolas" w:hAnsi="Consolas" w:cs="Consolas"/>
          <w:color w:val="2B91AF"/>
          <w:sz w:val="19"/>
          <w:szCs w:val="19"/>
          <w:highlight w:val="white"/>
        </w:rPr>
        <w:t>pRespon</w:t>
      </w:r>
      <w:r>
        <w:rPr>
          <w:rFonts w:ascii="Consolas" w:hAnsi="Consolas" w:cs="Consolas"/>
          <w:color w:val="2B91AF"/>
          <w:sz w:val="19"/>
          <w:szCs w:val="19"/>
          <w:highlight w:val="white"/>
        </w:rPr>
        <w:t>seMessage</w:t>
      </w:r>
      <w:r>
        <w:rPr>
          <w:rFonts w:ascii="Consolas" w:hAnsi="Consolas" w:cs="Consolas"/>
          <w:color w:val="000000"/>
          <w:sz w:val="19"/>
          <w:szCs w:val="19"/>
          <w:highlight w:val="white"/>
        </w:rPr>
        <w:t xml:space="preserve"> response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httpClient.PostAsync(uri, jsonContent);</w:t>
      </w:r>
    </w:p>
    <w:p w14:paraId="4C3D5BD8" w14:textId="292EA653" w:rsidR="00A13305" w:rsidRPr="009411DA" w:rsidRDefault="009411DA" w:rsidP="00A727D6">
      <w:pPr>
        <w:jc w:val="left"/>
        <w:rPr>
          <w:lang w:eastAsia="hu-HU"/>
        </w:rPr>
      </w:pPr>
      <w:r>
        <w:rPr>
          <w:lang w:eastAsia="hu-HU"/>
        </w:rPr>
        <w:t xml:space="preserve">Ezek után a </w:t>
      </w:r>
      <w:r>
        <w:rPr>
          <w:i/>
          <w:lang w:eastAsia="hu-HU"/>
        </w:rPr>
        <w:t xml:space="preserve"> msg</w:t>
      </w:r>
      <w:r>
        <w:rPr>
          <w:lang w:eastAsia="hu-HU"/>
        </w:rPr>
        <w:t xml:space="preserve"> változó tartalmát átadom a </w:t>
      </w:r>
      <w:r w:rsidRPr="003E0EB9">
        <w:rPr>
          <w:i/>
          <w:lang w:eastAsia="hu-HU"/>
        </w:rPr>
        <w:t>Windows.Web.Http.IHttpContent</w:t>
      </w:r>
    </w:p>
    <w:p w14:paraId="7031756F" w14:textId="42831391" w:rsidR="00C82D2C" w:rsidRDefault="009411DA" w:rsidP="00143A4B">
      <w:pPr>
        <w:ind w:firstLine="0"/>
        <w:rPr>
          <w:lang w:eastAsia="hu-HU"/>
        </w:rPr>
      </w:pPr>
      <w:r>
        <w:rPr>
          <w:lang w:eastAsia="hu-HU"/>
        </w:rPr>
        <w:t xml:space="preserve">osztály egy példányának. A </w:t>
      </w:r>
      <w:r w:rsidRPr="003E0EB9">
        <w:rPr>
          <w:i/>
          <w:lang w:eastAsia="hu-HU"/>
        </w:rPr>
        <w:t>HttpJsonContent</w:t>
      </w:r>
      <w:r>
        <w:rPr>
          <w:lang w:eastAsia="hu-HU"/>
        </w:rPr>
        <w:t xml:space="preserve"> szintén egy segédosztály, de ez nem része a hivatalos API-nak, hanem ezt a Microsoft készítette HTTP kéréseket b</w:t>
      </w:r>
      <w:r w:rsidR="00303132">
        <w:rPr>
          <w:lang w:eastAsia="hu-HU"/>
        </w:rPr>
        <w:t xml:space="preserve">emutató minta kódjához. Ez az osztály szintén az </w:t>
      </w:r>
      <w:r w:rsidR="00303132" w:rsidRPr="00303132">
        <w:rPr>
          <w:lang w:eastAsia="hu-HU"/>
        </w:rPr>
        <w:t>MS-LPL</w:t>
      </w:r>
      <w:r w:rsidR="00303132">
        <w:rPr>
          <w:lang w:eastAsia="hu-HU"/>
        </w:rPr>
        <w:t xml:space="preserve"> alatt áll</w:t>
      </w:r>
      <w:r w:rsidR="00851F08">
        <w:rPr>
          <w:lang w:eastAsia="hu-HU"/>
        </w:rPr>
        <w:t xml:space="preserve">. A </w:t>
      </w:r>
      <w:r w:rsidR="00851F08" w:rsidRPr="00914755">
        <w:rPr>
          <w:i/>
          <w:lang w:eastAsia="hu-HU"/>
        </w:rPr>
        <w:t>HttpJsonContent</w:t>
      </w:r>
      <w:r w:rsidR="00851F08">
        <w:rPr>
          <w:lang w:eastAsia="hu-HU"/>
        </w:rPr>
        <w:t xml:space="preserve"> osztály megfelelően beállítja a HTTP kérés tartalmát. A </w:t>
      </w:r>
      <w:r w:rsidR="003E0EB9" w:rsidRPr="00914755">
        <w:rPr>
          <w:i/>
          <w:lang w:eastAsia="hu-HU"/>
        </w:rPr>
        <w:t>Windows.Web.Http.HttpResponseMessage</w:t>
      </w:r>
      <w:r w:rsidR="003E0EB9">
        <w:rPr>
          <w:lang w:eastAsia="hu-HU"/>
        </w:rPr>
        <w:t xml:space="preserve"> osztály tárolja le a </w:t>
      </w:r>
      <w:r w:rsidR="003E0EB9" w:rsidRPr="00914755">
        <w:rPr>
          <w:i/>
          <w:lang w:eastAsia="hu-HU"/>
        </w:rPr>
        <w:t>PostAsync</w:t>
      </w:r>
      <w:r w:rsidR="003E0EB9">
        <w:rPr>
          <w:lang w:eastAsia="hu-HU"/>
        </w:rPr>
        <w:t xml:space="preserve"> metódustól visszaérkező választ. </w:t>
      </w:r>
    </w:p>
    <w:p w14:paraId="7AE0040D" w14:textId="279FC3C4" w:rsidR="00143A4B" w:rsidRPr="00143A4B" w:rsidRDefault="00143A4B" w:rsidP="00756098">
      <w:pPr>
        <w:pStyle w:val="Code"/>
        <w:keepNext/>
        <w:rPr>
          <w:highlight w:val="white"/>
        </w:rPr>
      </w:pPr>
      <w:r w:rsidRPr="00756098">
        <w:rPr>
          <w:color w:val="2B91AF"/>
          <w:highlight w:val="white"/>
        </w:rPr>
        <w:lastRenderedPageBreak/>
        <w:t>IHttpContent</w:t>
      </w:r>
      <w:r w:rsidRPr="00143A4B">
        <w:rPr>
          <w:highlight w:val="white"/>
        </w:rPr>
        <w:t xml:space="preserve"> jsonContent = </w:t>
      </w:r>
      <w:r w:rsidRPr="00143A4B">
        <w:rPr>
          <w:color w:val="0000FF"/>
          <w:highlight w:val="white"/>
        </w:rPr>
        <w:t>new</w:t>
      </w:r>
      <w:r w:rsidRPr="00143A4B">
        <w:rPr>
          <w:highlight w:val="white"/>
        </w:rPr>
        <w:t xml:space="preserve"> </w:t>
      </w:r>
      <w:r w:rsidRPr="00756098">
        <w:rPr>
          <w:color w:val="2B91AF"/>
          <w:highlight w:val="white"/>
        </w:rPr>
        <w:t>HttpJsonContent</w:t>
      </w:r>
      <w:r w:rsidRPr="00143A4B">
        <w:rPr>
          <w:highlight w:val="white"/>
        </w:rPr>
        <w:t>(JsonValue.Parse(msg));</w:t>
      </w:r>
    </w:p>
    <w:p w14:paraId="66E36B7C" w14:textId="77777777" w:rsidR="00143A4B" w:rsidRPr="00143A4B" w:rsidRDefault="00143A4B" w:rsidP="00756098">
      <w:pPr>
        <w:pStyle w:val="Code"/>
        <w:keepNext/>
        <w:rPr>
          <w:lang w:eastAsia="hu-HU"/>
        </w:rPr>
      </w:pPr>
      <w:r w:rsidRPr="00756098">
        <w:rPr>
          <w:color w:val="2B91AF"/>
          <w:highlight w:val="white"/>
        </w:rPr>
        <w:t>HttpResponseMessage</w:t>
      </w:r>
      <w:r w:rsidRPr="00143A4B">
        <w:rPr>
          <w:highlight w:val="white"/>
        </w:rPr>
        <w:t xml:space="preserve"> response = </w:t>
      </w:r>
      <w:r w:rsidRPr="00143A4B">
        <w:rPr>
          <w:color w:val="0000FF"/>
          <w:highlight w:val="white"/>
        </w:rPr>
        <w:t>await</w:t>
      </w:r>
      <w:r w:rsidRPr="00143A4B">
        <w:rPr>
          <w:highlight w:val="white"/>
        </w:rPr>
        <w:t xml:space="preserve"> httpClient.PostAsync(uri, jsonContent).AsTask(cts.Token);</w:t>
      </w:r>
      <w:r w:rsidRPr="00143A4B">
        <w:rPr>
          <w:lang w:eastAsia="hu-HU"/>
        </w:rPr>
        <w:t xml:space="preserve"> </w:t>
      </w:r>
    </w:p>
    <w:p w14:paraId="19AD5226" w14:textId="10DFEC57" w:rsidR="003E0EB9" w:rsidRDefault="003E0EB9" w:rsidP="00143A4B">
      <w:pPr>
        <w:rPr>
          <w:lang w:eastAsia="hu-HU"/>
        </w:rPr>
      </w:pPr>
      <w:r>
        <w:rPr>
          <w:lang w:eastAsia="hu-HU"/>
        </w:rPr>
        <w:t>Ezek után fel kell dolgozni a választ, amit ka</w:t>
      </w:r>
      <w:r w:rsidR="00143A4B">
        <w:rPr>
          <w:lang w:eastAsia="hu-HU"/>
        </w:rPr>
        <w:t>ptunk. Ellenőrzö</w:t>
      </w:r>
      <w:r>
        <w:rPr>
          <w:lang w:eastAsia="hu-HU"/>
        </w:rPr>
        <w:t>m a státusz kód helyességét és átalakítom karaktersorozattá a válasz tartalmát.</w:t>
      </w:r>
    </w:p>
    <w:p w14:paraId="093F4222" w14:textId="77777777" w:rsidR="003E0EB9" w:rsidRPr="00A727D6" w:rsidRDefault="003E0EB9" w:rsidP="00A727D6">
      <w:pPr>
        <w:pStyle w:val="Code"/>
        <w:rPr>
          <w:highlight w:val="white"/>
        </w:rPr>
      </w:pPr>
      <w:r w:rsidRPr="00A727D6">
        <w:rPr>
          <w:highlight w:val="white"/>
        </w:rPr>
        <w:t>response.EnsureSuccessStatusCode();</w:t>
      </w:r>
    </w:p>
    <w:p w14:paraId="5BF33D39" w14:textId="5AD8C6E0" w:rsidR="003E0EB9" w:rsidRPr="00914755" w:rsidRDefault="003E0EB9" w:rsidP="00A727D6">
      <w:pPr>
        <w:pStyle w:val="Code"/>
        <w:rPr>
          <w:color w:val="000000"/>
        </w:rPr>
      </w:pPr>
      <w:r w:rsidRPr="00914755">
        <w:rPr>
          <w:color w:val="0000FF"/>
          <w:highlight w:val="white"/>
        </w:rPr>
        <w:t>var</w:t>
      </w:r>
      <w:r w:rsidRPr="00914755">
        <w:rPr>
          <w:color w:val="000000"/>
          <w:highlight w:val="white"/>
        </w:rPr>
        <w:t xml:space="preserve"> responseText = </w:t>
      </w:r>
      <w:r w:rsidRPr="00914755">
        <w:rPr>
          <w:color w:val="0000FF"/>
          <w:highlight w:val="white"/>
        </w:rPr>
        <w:t>await</w:t>
      </w:r>
      <w:r w:rsidRPr="00914755">
        <w:rPr>
          <w:color w:val="000000"/>
          <w:highlight w:val="white"/>
        </w:rPr>
        <w:t xml:space="preserve"> response.Content.ReadAsStringAsync();</w:t>
      </w:r>
    </w:p>
    <w:p w14:paraId="495265E0" w14:textId="17121B47" w:rsidR="003E0EB9" w:rsidRPr="00914755" w:rsidRDefault="003E0EB9" w:rsidP="003E0EB9">
      <w:pPr>
        <w:rPr>
          <w:lang w:eastAsia="hu-HU"/>
        </w:rPr>
      </w:pPr>
      <w:r>
        <w:rPr>
          <w:lang w:eastAsia="hu-HU"/>
        </w:rPr>
        <w:t xml:space="preserve">A </w:t>
      </w:r>
      <w:r>
        <w:rPr>
          <w:i/>
          <w:lang w:eastAsia="hu-HU"/>
        </w:rPr>
        <w:t>responseText</w:t>
      </w:r>
      <w:r>
        <w:rPr>
          <w:lang w:eastAsia="hu-HU"/>
        </w:rPr>
        <w:t xml:space="preserve"> változó tartalma JSON formátumban van, ezt át kell alakítanom objektumokká, hogy dolgozhassak vele. Itt hívom segítségül a Json.NET keretrendszert. A </w:t>
      </w:r>
      <w:r w:rsidRPr="00914755">
        <w:rPr>
          <w:i/>
          <w:lang w:eastAsia="hu-HU"/>
        </w:rPr>
        <w:t>ResponseMessage</w:t>
      </w:r>
      <w:r>
        <w:rPr>
          <w:lang w:eastAsia="hu-HU"/>
        </w:rPr>
        <w:t xml:space="preserve"> </w:t>
      </w:r>
      <w:r w:rsidR="00914755">
        <w:rPr>
          <w:lang w:eastAsia="hu-HU"/>
        </w:rPr>
        <w:t>egy az</w:t>
      </w:r>
      <w:r>
        <w:rPr>
          <w:lang w:eastAsia="hu-HU"/>
        </w:rPr>
        <w:t xml:space="preserve"> adat modellben található osztály, ez alapján dolgozza fel </w:t>
      </w:r>
      <w:r w:rsidRPr="003E0EB9">
        <w:rPr>
          <w:i/>
          <w:lang w:eastAsia="hu-HU"/>
        </w:rPr>
        <w:t>responseText</w:t>
      </w:r>
      <w:r>
        <w:rPr>
          <w:lang w:eastAsia="hu-HU"/>
        </w:rPr>
        <w:t xml:space="preserve"> </w:t>
      </w:r>
      <w:r>
        <w:t xml:space="preserve">változót a </w:t>
      </w:r>
      <w:r w:rsidRPr="00914755">
        <w:rPr>
          <w:i/>
        </w:rPr>
        <w:t>JsonConvert.DeserializeObject</w:t>
      </w:r>
      <w:r>
        <w:t xml:space="preserve"> metódus, aminek eredménye egy </w:t>
      </w:r>
      <w:r w:rsidRPr="00914755">
        <w:rPr>
          <w:i/>
        </w:rPr>
        <w:t>ResponseMessage</w:t>
      </w:r>
      <w:r>
        <w:t xml:space="preserve"> típusú objektum. Így már elérhetjük az</w:t>
      </w:r>
      <w:r w:rsidR="00914755">
        <w:t xml:space="preserve"> üzenet</w:t>
      </w:r>
      <w:r>
        <w:t xml:space="preserve"> adattagjait</w:t>
      </w:r>
      <w:r>
        <w:rPr>
          <w:lang w:eastAsia="hu-HU"/>
        </w:rPr>
        <w:t xml:space="preserve">. Az </w:t>
      </w:r>
      <w:r>
        <w:rPr>
          <w:i/>
          <w:lang w:eastAsia="hu-HU"/>
        </w:rPr>
        <w:t>AddNewBloodpressure</w:t>
      </w:r>
      <w:r w:rsidR="00914755">
        <w:rPr>
          <w:lang w:eastAsia="hu-HU"/>
        </w:rPr>
        <w:t xml:space="preserve"> </w:t>
      </w:r>
      <w:r w:rsidR="00AB2E08">
        <w:rPr>
          <w:lang w:eastAsia="hu-HU"/>
        </w:rPr>
        <w:t>függvény</w:t>
      </w:r>
      <w:r w:rsidR="00914755">
        <w:rPr>
          <w:lang w:eastAsia="hu-HU"/>
        </w:rPr>
        <w:t xml:space="preserve"> esetén csak azt kell tudnom, hogy sikerült-e a rögzítés vagy sem. Ezt a </w:t>
      </w:r>
      <w:r w:rsidR="00914755">
        <w:rPr>
          <w:i/>
          <w:lang w:eastAsia="hu-HU"/>
        </w:rPr>
        <w:t>Params.Succes</w:t>
      </w:r>
      <w:r w:rsidR="00914755">
        <w:rPr>
          <w:lang w:eastAsia="hu-HU"/>
        </w:rPr>
        <w:t xml:space="preserve"> logikai változó tartalmazza. Ha ez igaz, akkor minden rendben volt és igazzal tér vissza a függvény</w:t>
      </w:r>
      <w:r w:rsidR="00143A4B">
        <w:rPr>
          <w:lang w:eastAsia="hu-HU"/>
        </w:rPr>
        <w:t xml:space="preserve"> is</w:t>
      </w:r>
      <w:r w:rsidR="00914755">
        <w:rPr>
          <w:lang w:eastAsia="hu-HU"/>
        </w:rPr>
        <w:t xml:space="preserve">. Ha hamis értéket kaptunk vissza, akkor </w:t>
      </w:r>
      <w:r w:rsidR="00AB2E08">
        <w:rPr>
          <w:lang w:eastAsia="hu-HU"/>
        </w:rPr>
        <w:t xml:space="preserve">a metódus is </w:t>
      </w:r>
      <w:r w:rsidR="00914755">
        <w:rPr>
          <w:lang w:eastAsia="hu-HU"/>
        </w:rPr>
        <w:t xml:space="preserve">hamis értéket ad vissza. Mindkét esetben eldobjuk az eddig használt </w:t>
      </w:r>
      <w:r w:rsidR="00914755">
        <w:rPr>
          <w:i/>
          <w:lang w:eastAsia="hu-HU"/>
        </w:rPr>
        <w:t>httpClient</w:t>
      </w:r>
      <w:r w:rsidR="00914755">
        <w:rPr>
          <w:lang w:eastAsia="hu-HU"/>
        </w:rPr>
        <w:t xml:space="preserve"> változót.</w:t>
      </w:r>
    </w:p>
    <w:p w14:paraId="4CBF9431" w14:textId="77777777" w:rsidR="00914755" w:rsidRPr="00914755" w:rsidRDefault="00914755" w:rsidP="00756098">
      <w:pPr>
        <w:pStyle w:val="Code"/>
        <w:rPr>
          <w:highlight w:val="white"/>
        </w:rPr>
      </w:pPr>
      <w:r w:rsidRPr="00756098">
        <w:rPr>
          <w:color w:val="2B91AF"/>
          <w:highlight w:val="white"/>
        </w:rPr>
        <w:t>ResponseMessage</w:t>
      </w:r>
      <w:r w:rsidRPr="00914755">
        <w:rPr>
          <w:highlight w:val="white"/>
        </w:rPr>
        <w:t xml:space="preserve"> responseMessage = JsonConvert.DeserializeObject&lt;</w:t>
      </w:r>
      <w:r w:rsidRPr="00756098">
        <w:rPr>
          <w:color w:val="2B91AF"/>
          <w:highlight w:val="white"/>
        </w:rPr>
        <w:t>ResponseMessage</w:t>
      </w:r>
      <w:r w:rsidRPr="00914755">
        <w:rPr>
          <w:highlight w:val="white"/>
        </w:rPr>
        <w:t>&gt;(responseText);</w:t>
      </w:r>
    </w:p>
    <w:p w14:paraId="3D3082EE" w14:textId="6CA4E8F9" w:rsidR="00914755" w:rsidRPr="00914755" w:rsidRDefault="00914755" w:rsidP="00756098">
      <w:pPr>
        <w:pStyle w:val="Code"/>
      </w:pPr>
      <w:r w:rsidRPr="00756098">
        <w:rPr>
          <w:color w:val="2B91AF"/>
          <w:highlight w:val="white"/>
        </w:rPr>
        <w:t>Params</w:t>
      </w:r>
      <w:r w:rsidRPr="00914755">
        <w:rPr>
          <w:highlight w:val="white"/>
        </w:rPr>
        <w:t xml:space="preserve"> _params = responseMessage.Params;</w:t>
      </w:r>
    </w:p>
    <w:p w14:paraId="4E4A6914" w14:textId="77777777" w:rsidR="00EA3A58" w:rsidRDefault="00914755" w:rsidP="00756098">
      <w:pPr>
        <w:pStyle w:val="Code"/>
        <w:rPr>
          <w:highlight w:val="white"/>
        </w:rPr>
      </w:pPr>
      <w:r w:rsidRPr="00914755">
        <w:rPr>
          <w:color w:val="0000FF"/>
          <w:highlight w:val="white"/>
        </w:rPr>
        <w:t>if</w:t>
      </w:r>
      <w:r>
        <w:rPr>
          <w:highlight w:val="white"/>
        </w:rPr>
        <w:t xml:space="preserve"> (_params.Success)</w:t>
      </w:r>
    </w:p>
    <w:p w14:paraId="349CAB31" w14:textId="17ADFA23" w:rsidR="00914755" w:rsidRPr="00914755" w:rsidRDefault="00914755" w:rsidP="00756098">
      <w:pPr>
        <w:pStyle w:val="Code"/>
        <w:rPr>
          <w:highlight w:val="white"/>
        </w:rPr>
      </w:pPr>
      <w:r w:rsidRPr="00914755">
        <w:rPr>
          <w:highlight w:val="white"/>
        </w:rPr>
        <w:t>{</w:t>
      </w:r>
    </w:p>
    <w:p w14:paraId="79604014" w14:textId="77777777" w:rsidR="00914755" w:rsidRPr="00914755" w:rsidRDefault="00914755" w:rsidP="00756098">
      <w:pPr>
        <w:pStyle w:val="Code"/>
        <w:rPr>
          <w:highlight w:val="white"/>
        </w:rPr>
      </w:pPr>
      <w:r w:rsidRPr="00914755">
        <w:rPr>
          <w:highlight w:val="white"/>
        </w:rPr>
        <w:t xml:space="preserve">    httpClient.Dispose();</w:t>
      </w:r>
    </w:p>
    <w:p w14:paraId="7C8731D4" w14:textId="77777777" w:rsidR="00914755" w:rsidRPr="00914755" w:rsidRDefault="00914755" w:rsidP="00756098">
      <w:pPr>
        <w:pStyle w:val="Code"/>
        <w:rPr>
          <w:highlight w:val="white"/>
        </w:rPr>
      </w:pPr>
      <w:r w:rsidRPr="00914755">
        <w:rPr>
          <w:highlight w:val="white"/>
        </w:rPr>
        <w:t xml:space="preserve">    </w:t>
      </w:r>
      <w:r w:rsidRPr="00914755">
        <w:rPr>
          <w:color w:val="0000FF"/>
          <w:highlight w:val="white"/>
        </w:rPr>
        <w:t>return</w:t>
      </w:r>
      <w:r w:rsidRPr="00914755">
        <w:rPr>
          <w:highlight w:val="white"/>
        </w:rPr>
        <w:t xml:space="preserve"> </w:t>
      </w:r>
      <w:r w:rsidRPr="00914755">
        <w:rPr>
          <w:color w:val="0000FF"/>
          <w:highlight w:val="white"/>
        </w:rPr>
        <w:t>true</w:t>
      </w:r>
      <w:r w:rsidRPr="00914755">
        <w:rPr>
          <w:highlight w:val="white"/>
        </w:rPr>
        <w:t>;</w:t>
      </w:r>
    </w:p>
    <w:p w14:paraId="698F87E0" w14:textId="77777777" w:rsidR="00914755" w:rsidRPr="00914755" w:rsidRDefault="00914755" w:rsidP="00756098">
      <w:pPr>
        <w:pStyle w:val="Code"/>
        <w:rPr>
          <w:highlight w:val="white"/>
        </w:rPr>
      </w:pPr>
      <w:r w:rsidRPr="00914755">
        <w:rPr>
          <w:highlight w:val="white"/>
        </w:rPr>
        <w:t>}</w:t>
      </w:r>
    </w:p>
    <w:p w14:paraId="747D70C0" w14:textId="77777777" w:rsidR="00EA3A58" w:rsidRDefault="00914755" w:rsidP="00756098">
      <w:pPr>
        <w:pStyle w:val="Code"/>
        <w:rPr>
          <w:color w:val="0000FF"/>
          <w:highlight w:val="white"/>
        </w:rPr>
      </w:pPr>
      <w:r w:rsidRPr="00914755">
        <w:rPr>
          <w:color w:val="0000FF"/>
          <w:highlight w:val="white"/>
        </w:rPr>
        <w:t>else</w:t>
      </w:r>
    </w:p>
    <w:p w14:paraId="74577DCD" w14:textId="0B5B72A9" w:rsidR="00914755" w:rsidRPr="00914755" w:rsidRDefault="00914755" w:rsidP="00756098">
      <w:pPr>
        <w:pStyle w:val="Code"/>
        <w:rPr>
          <w:highlight w:val="white"/>
        </w:rPr>
      </w:pPr>
      <w:r w:rsidRPr="00914755">
        <w:rPr>
          <w:highlight w:val="white"/>
        </w:rPr>
        <w:t>{</w:t>
      </w:r>
    </w:p>
    <w:p w14:paraId="5B82049A" w14:textId="77777777" w:rsidR="00914755" w:rsidRPr="00914755" w:rsidRDefault="00914755" w:rsidP="00756098">
      <w:pPr>
        <w:pStyle w:val="Code"/>
        <w:rPr>
          <w:highlight w:val="white"/>
        </w:rPr>
      </w:pPr>
      <w:r w:rsidRPr="00914755">
        <w:rPr>
          <w:highlight w:val="white"/>
        </w:rPr>
        <w:t xml:space="preserve">    httpClient.Dispose();</w:t>
      </w:r>
    </w:p>
    <w:p w14:paraId="0D8A9C1C" w14:textId="1C52B648" w:rsidR="00914755" w:rsidRPr="00A23D3B" w:rsidRDefault="00914755" w:rsidP="00A23D3B">
      <w:pPr>
        <w:pStyle w:val="Code"/>
        <w:rPr>
          <w:highlight w:val="white"/>
        </w:rPr>
      </w:pPr>
      <w:r w:rsidRPr="00914755">
        <w:rPr>
          <w:highlight w:val="white"/>
        </w:rPr>
        <w:t xml:space="preserve">    </w:t>
      </w:r>
      <w:r w:rsidRPr="00914755">
        <w:rPr>
          <w:color w:val="0000FF"/>
          <w:highlight w:val="white"/>
        </w:rPr>
        <w:t>return</w:t>
      </w:r>
      <w:r w:rsidRPr="00914755">
        <w:rPr>
          <w:highlight w:val="white"/>
        </w:rPr>
        <w:t xml:space="preserve"> </w:t>
      </w:r>
      <w:r w:rsidRPr="00914755">
        <w:rPr>
          <w:color w:val="0000FF"/>
          <w:highlight w:val="white"/>
        </w:rPr>
        <w:t>false</w:t>
      </w:r>
      <w:r w:rsidRPr="00914755">
        <w:rPr>
          <w:highlight w:val="white"/>
        </w:rPr>
        <w:t>;}</w:t>
      </w:r>
    </w:p>
    <w:p w14:paraId="7173CB05" w14:textId="3A0F1211" w:rsidR="00914755" w:rsidRDefault="00773BFC" w:rsidP="00914755">
      <w:pPr>
        <w:rPr>
          <w:lang w:eastAsia="hu-HU"/>
        </w:rPr>
      </w:pPr>
      <w:r>
        <w:rPr>
          <w:lang w:eastAsia="hu-HU"/>
        </w:rPr>
        <w:t xml:space="preserve">A </w:t>
      </w:r>
      <w:r w:rsidRPr="00773BFC">
        <w:rPr>
          <w:i/>
          <w:lang w:eastAsia="hu-HU"/>
        </w:rPr>
        <w:t>GetPatientsBloodpressureReadings</w:t>
      </w:r>
      <w:r>
        <w:rPr>
          <w:lang w:eastAsia="hu-HU"/>
        </w:rPr>
        <w:t xml:space="preserve"> metódus hasonló az előzőhöz, de pár dologban eltér. </w:t>
      </w:r>
      <w:r w:rsidR="009F163E">
        <w:rPr>
          <w:lang w:eastAsia="hu-HU"/>
        </w:rPr>
        <w:t xml:space="preserve">Visszatérési típusa </w:t>
      </w:r>
      <w:r w:rsidR="009F163E" w:rsidRPr="009F163E">
        <w:rPr>
          <w:i/>
          <w:lang w:eastAsia="hu-HU"/>
        </w:rPr>
        <w:t xml:space="preserve">Task&lt;ObservableCollection&lt; </w:t>
      </w:r>
      <w:r w:rsidR="009F163E" w:rsidRPr="009F163E">
        <w:rPr>
          <w:i/>
          <w:lang w:eastAsia="hu-HU"/>
        </w:rPr>
        <w:lastRenderedPageBreak/>
        <w:t>BloodpressureReading&gt;&gt;</w:t>
      </w:r>
      <w:r w:rsidR="009F163E">
        <w:rPr>
          <w:lang w:eastAsia="hu-HU"/>
        </w:rPr>
        <w:t xml:space="preserve">. </w:t>
      </w:r>
      <w:r>
        <w:rPr>
          <w:lang w:eastAsia="hu-HU"/>
        </w:rPr>
        <w:t>A kérés GET metódust használja, ekkor a következőre módosul az URI és a kérés küldése.</w:t>
      </w:r>
    </w:p>
    <w:p w14:paraId="643B86D2" w14:textId="2EE1CE10" w:rsidR="00773BFC" w:rsidRDefault="00773BFC" w:rsidP="00756098">
      <w:pPr>
        <w:pStyle w:val="Code"/>
        <w:rPr>
          <w:highlight w:val="white"/>
        </w:rPr>
      </w:pPr>
      <w:r>
        <w:rPr>
          <w:color w:val="2B91AF"/>
          <w:highlight w:val="white"/>
        </w:rPr>
        <w:t>Uri</w:t>
      </w:r>
      <w:r>
        <w:rPr>
          <w:highlight w:val="white"/>
        </w:rPr>
        <w:t xml:space="preserve"> uri = </w:t>
      </w:r>
      <w:r>
        <w:rPr>
          <w:color w:val="0000FF"/>
          <w:highlight w:val="white"/>
        </w:rPr>
        <w:t>new</w:t>
      </w:r>
      <w:r>
        <w:rPr>
          <w:highlight w:val="white"/>
        </w:rPr>
        <w:t xml:space="preserve"> </w:t>
      </w:r>
      <w:r>
        <w:rPr>
          <w:color w:val="2B91AF"/>
          <w:highlight w:val="white"/>
        </w:rPr>
        <w:t>Uri</w:t>
      </w:r>
      <w:r>
        <w:rPr>
          <w:highlight w:val="white"/>
        </w:rPr>
        <w:t xml:space="preserve">(baseUri + </w:t>
      </w:r>
      <w:r>
        <w:rPr>
          <w:color w:val="A31515"/>
          <w:highlight w:val="white"/>
        </w:rPr>
        <w:t>"/bloodpressure?patient_id="</w:t>
      </w:r>
      <w:r>
        <w:rPr>
          <w:highlight w:val="white"/>
        </w:rPr>
        <w:t xml:space="preserve"> + patientId + </w:t>
      </w:r>
      <w:r>
        <w:rPr>
          <w:color w:val="A31515"/>
          <w:highlight w:val="white"/>
        </w:rPr>
        <w:t>"&amp;nocache="</w:t>
      </w:r>
      <w:r>
        <w:rPr>
          <w:highlight w:val="white"/>
        </w:rPr>
        <w:t xml:space="preserve"> + </w:t>
      </w:r>
      <w:r>
        <w:rPr>
          <w:color w:val="2B91AF"/>
          <w:highlight w:val="white"/>
        </w:rPr>
        <w:t>Guid</w:t>
      </w:r>
      <w:r>
        <w:rPr>
          <w:highlight w:val="white"/>
        </w:rPr>
        <w:t>.NewGuid().ToString());</w:t>
      </w:r>
    </w:p>
    <w:p w14:paraId="593866B2" w14:textId="5AB00CA4" w:rsidR="00773BFC" w:rsidRDefault="00773BFC" w:rsidP="00756098">
      <w:pPr>
        <w:pStyle w:val="Code"/>
      </w:pPr>
      <w:r>
        <w:rPr>
          <w:color w:val="2B91AF"/>
          <w:highlight w:val="white"/>
        </w:rPr>
        <w:t>HttpResponseMessage</w:t>
      </w:r>
      <w:r>
        <w:rPr>
          <w:highlight w:val="white"/>
        </w:rPr>
        <w:t xml:space="preserve"> response = </w:t>
      </w:r>
      <w:r>
        <w:rPr>
          <w:color w:val="0000FF"/>
          <w:highlight w:val="white"/>
        </w:rPr>
        <w:t>await</w:t>
      </w:r>
      <w:r>
        <w:rPr>
          <w:highlight w:val="white"/>
        </w:rPr>
        <w:t xml:space="preserve"> httpClient.GetAsync(uri);</w:t>
      </w:r>
    </w:p>
    <w:p w14:paraId="50FBB076" w14:textId="5EFFB32C" w:rsidR="00773BFC" w:rsidRDefault="00773BFC" w:rsidP="00773BFC">
      <w:r>
        <w:rPr>
          <w:lang w:eastAsia="hu-HU"/>
        </w:rPr>
        <w:t>Ez esetben nem kell külön üzenetet összeállítani, hanem elég az URI-ban megadni a megf</w:t>
      </w:r>
      <w:r w:rsidR="009F163E">
        <w:rPr>
          <w:lang w:eastAsia="hu-HU"/>
        </w:rPr>
        <w:t>elelő adatokat, jelen esetben a</w:t>
      </w:r>
      <w:r>
        <w:rPr>
          <w:lang w:eastAsia="hu-HU"/>
        </w:rPr>
        <w:t xml:space="preserve"> páciens azonosítóját. A GET kérések esetén az URI-t kibővítem a </w:t>
      </w:r>
      <w:r w:rsidRPr="00773BFC">
        <w:rPr>
          <w:highlight w:val="white"/>
        </w:rPr>
        <w:t>"&amp;nocache=" + Guid.NewGuid().ToString()</w:t>
      </w:r>
      <w:r w:rsidR="009F163E">
        <w:t xml:space="preserve"> kódsorral a következő okok miatt. Az operációs</w:t>
      </w:r>
      <w:r w:rsidR="00B2134E">
        <w:t xml:space="preserve"> </w:t>
      </w:r>
      <w:r>
        <w:t xml:space="preserve">rendszer eltárolja </w:t>
      </w:r>
      <w:r w:rsidR="009F163E">
        <w:t xml:space="preserve">a </w:t>
      </w:r>
      <w:r>
        <w:t>gyorsítótárában a GET</w:t>
      </w:r>
      <w:r w:rsidR="009F163E">
        <w:t xml:space="preserve"> kéréseket</w:t>
      </w:r>
      <w:r>
        <w:t>, amivel sok esetben nem a megfelelő hatást érjük el. Ennek kik</w:t>
      </w:r>
      <w:r w:rsidR="009F163E">
        <w:t>üszöbölésére kibővítem egy egyedi</w:t>
      </w:r>
      <w:r>
        <w:t xml:space="preserve"> azonosítóval</w:t>
      </w:r>
      <w:r w:rsidR="009F163E">
        <w:t>, aminek hatására mindig más URI képződik és így mindig a legfrissebb adatokat kapjuk vissza.</w:t>
      </w:r>
    </w:p>
    <w:p w14:paraId="6F34ED3D" w14:textId="7266A622" w:rsidR="009F163E" w:rsidRDefault="009F163E" w:rsidP="00773BFC">
      <w:r>
        <w:t>Sikeres adatátvitel után, hasonlóképpen kapjuk meg az üzenet tartalmát. A tartalom paraméterei közül kiolvassuk a vérnyomás méréseket a következő módon.</w:t>
      </w:r>
    </w:p>
    <w:p w14:paraId="7402DB85" w14:textId="77777777" w:rsidR="009F163E" w:rsidRDefault="009F163E" w:rsidP="00756098">
      <w:pPr>
        <w:pStyle w:val="Code"/>
        <w:keepNext/>
        <w:rPr>
          <w:highlight w:val="white"/>
        </w:rPr>
      </w:pPr>
      <w:r>
        <w:rPr>
          <w:color w:val="0000FF"/>
          <w:highlight w:val="white"/>
        </w:rPr>
        <w:t>if</w:t>
      </w:r>
      <w:r>
        <w:rPr>
          <w:highlight w:val="white"/>
        </w:rPr>
        <w:t xml:space="preserve"> (_params.Bloodpressure_readings != </w:t>
      </w:r>
      <w:r>
        <w:rPr>
          <w:color w:val="0000FF"/>
          <w:highlight w:val="white"/>
        </w:rPr>
        <w:t>null</w:t>
      </w:r>
      <w:r>
        <w:rPr>
          <w:highlight w:val="white"/>
        </w:rPr>
        <w:t>)</w:t>
      </w:r>
    </w:p>
    <w:p w14:paraId="2CAC720E" w14:textId="77777777" w:rsidR="009F163E" w:rsidRDefault="009F163E" w:rsidP="00756098">
      <w:pPr>
        <w:pStyle w:val="Code"/>
        <w:keepNext/>
        <w:rPr>
          <w:highlight w:val="white"/>
        </w:rPr>
      </w:pPr>
      <w:r>
        <w:rPr>
          <w:highlight w:val="white"/>
        </w:rPr>
        <w:t>{</w:t>
      </w:r>
    </w:p>
    <w:p w14:paraId="6EA05CEC" w14:textId="5CEB556F" w:rsidR="009F163E" w:rsidRDefault="009F163E" w:rsidP="00756098">
      <w:pPr>
        <w:pStyle w:val="Code"/>
        <w:keepNext/>
        <w:rPr>
          <w:highlight w:val="white"/>
        </w:rPr>
      </w:pPr>
      <w:r>
        <w:rPr>
          <w:highlight w:val="white"/>
        </w:rPr>
        <w:t xml:space="preserve"> </w:t>
      </w:r>
      <w:r w:rsidR="00756098">
        <w:rPr>
          <w:highlight w:val="white"/>
        </w:rPr>
        <w:t xml:space="preserve"> </w:t>
      </w:r>
      <w:r w:rsidR="00756098">
        <w:rPr>
          <w:highlight w:val="white"/>
        </w:rPr>
        <w:tab/>
      </w:r>
      <w:r>
        <w:rPr>
          <w:highlight w:val="white"/>
        </w:rPr>
        <w:t>httpClient.Dispose();</w:t>
      </w:r>
    </w:p>
    <w:p w14:paraId="1919C1C6" w14:textId="4FA43F41" w:rsidR="009F163E" w:rsidRDefault="009F163E" w:rsidP="00756098">
      <w:pPr>
        <w:pStyle w:val="Code"/>
        <w:ind w:firstLine="0"/>
        <w:rPr>
          <w:highlight w:val="white"/>
        </w:rPr>
      </w:pPr>
      <w:r>
        <w:rPr>
          <w:color w:val="2B91AF"/>
          <w:highlight w:val="white"/>
        </w:rPr>
        <w:t>ObservableCollection</w:t>
      </w:r>
      <w:r>
        <w:rPr>
          <w:highlight w:val="white"/>
        </w:rPr>
        <w:t>&lt;</w:t>
      </w:r>
      <w:r>
        <w:rPr>
          <w:color w:val="2B91AF"/>
          <w:highlight w:val="white"/>
        </w:rPr>
        <w:t>BloodpressureReading</w:t>
      </w:r>
      <w:r>
        <w:rPr>
          <w:highlight w:val="white"/>
        </w:rPr>
        <w:t xml:space="preserve">&gt; readings = </w:t>
      </w:r>
      <w:r>
        <w:rPr>
          <w:color w:val="0000FF"/>
          <w:highlight w:val="white"/>
        </w:rPr>
        <w:t>new</w:t>
      </w:r>
      <w:r>
        <w:rPr>
          <w:highlight w:val="white"/>
        </w:rPr>
        <w:t xml:space="preserve"> </w:t>
      </w:r>
      <w:r>
        <w:rPr>
          <w:color w:val="2B91AF"/>
          <w:highlight w:val="white"/>
        </w:rPr>
        <w:t>ObservableCollection</w:t>
      </w:r>
      <w:r>
        <w:rPr>
          <w:highlight w:val="white"/>
        </w:rPr>
        <w:t>&lt;</w:t>
      </w:r>
      <w:r>
        <w:rPr>
          <w:color w:val="2B91AF"/>
          <w:highlight w:val="white"/>
        </w:rPr>
        <w:t>BloodpressureReading</w:t>
      </w:r>
      <w:r>
        <w:rPr>
          <w:highlight w:val="white"/>
        </w:rPr>
        <w:t>&gt;();</w:t>
      </w:r>
    </w:p>
    <w:p w14:paraId="0C2B7C1C" w14:textId="09274072" w:rsidR="009F163E" w:rsidRDefault="009F163E" w:rsidP="00756098">
      <w:pPr>
        <w:pStyle w:val="Code"/>
        <w:ind w:firstLine="0"/>
        <w:rPr>
          <w:highlight w:val="white"/>
        </w:rPr>
      </w:pPr>
      <w:r>
        <w:rPr>
          <w:color w:val="0000FF"/>
          <w:highlight w:val="white"/>
        </w:rPr>
        <w:t>foreach</w:t>
      </w:r>
      <w:r>
        <w:rPr>
          <w:highlight w:val="white"/>
        </w:rPr>
        <w:t xml:space="preserve"> (</w:t>
      </w:r>
      <w:r>
        <w:rPr>
          <w:color w:val="0000FF"/>
          <w:highlight w:val="white"/>
        </w:rPr>
        <w:t>var</w:t>
      </w:r>
      <w:r>
        <w:rPr>
          <w:highlight w:val="white"/>
        </w:rPr>
        <w:t xml:space="preserve"> reading </w:t>
      </w:r>
      <w:r>
        <w:rPr>
          <w:color w:val="0000FF"/>
          <w:highlight w:val="white"/>
        </w:rPr>
        <w:t>in</w:t>
      </w:r>
      <w:r>
        <w:rPr>
          <w:highlight w:val="white"/>
        </w:rPr>
        <w:t xml:space="preserve"> _params.Bloodpressure_readings)</w:t>
      </w:r>
    </w:p>
    <w:p w14:paraId="3521E7FC" w14:textId="77777777" w:rsidR="00756098" w:rsidRDefault="00756098" w:rsidP="00756098">
      <w:pPr>
        <w:pStyle w:val="Code"/>
        <w:ind w:firstLine="0"/>
        <w:rPr>
          <w:highlight w:val="white"/>
        </w:rPr>
      </w:pPr>
      <w:r>
        <w:rPr>
          <w:highlight w:val="white"/>
        </w:rPr>
        <w:t>{</w:t>
      </w:r>
    </w:p>
    <w:p w14:paraId="1F505AF8" w14:textId="70CD774D" w:rsidR="009F163E" w:rsidRDefault="009F163E" w:rsidP="00756098">
      <w:pPr>
        <w:pStyle w:val="Code"/>
        <w:ind w:left="1418" w:firstLine="0"/>
        <w:rPr>
          <w:highlight w:val="white"/>
        </w:rPr>
      </w:pPr>
      <w:r>
        <w:rPr>
          <w:highlight w:val="white"/>
        </w:rPr>
        <w:t>readings.Add(reading);</w:t>
      </w:r>
    </w:p>
    <w:p w14:paraId="68BEA8E5" w14:textId="48E5CA73" w:rsidR="009F163E" w:rsidRDefault="009F163E" w:rsidP="00756098">
      <w:pPr>
        <w:pStyle w:val="Code"/>
        <w:ind w:firstLine="0"/>
        <w:rPr>
          <w:highlight w:val="white"/>
        </w:rPr>
      </w:pPr>
      <w:r>
        <w:rPr>
          <w:highlight w:val="white"/>
        </w:rPr>
        <w:t>}</w:t>
      </w:r>
    </w:p>
    <w:p w14:paraId="756239FF" w14:textId="3B3B6E98" w:rsidR="009F163E" w:rsidRDefault="00756098" w:rsidP="00756098">
      <w:pPr>
        <w:pStyle w:val="Code"/>
        <w:rPr>
          <w:highlight w:val="white"/>
        </w:rPr>
      </w:pPr>
      <w:r>
        <w:rPr>
          <w:highlight w:val="white"/>
        </w:rPr>
        <w:t xml:space="preserve">   </w:t>
      </w:r>
      <w:r>
        <w:rPr>
          <w:highlight w:val="white"/>
        </w:rPr>
        <w:tab/>
      </w:r>
      <w:r w:rsidR="009F163E">
        <w:rPr>
          <w:color w:val="0000FF"/>
          <w:highlight w:val="white"/>
        </w:rPr>
        <w:t>return</w:t>
      </w:r>
      <w:r w:rsidR="009F163E">
        <w:rPr>
          <w:highlight w:val="white"/>
        </w:rPr>
        <w:t xml:space="preserve"> readings;</w:t>
      </w:r>
    </w:p>
    <w:p w14:paraId="5457DF8D" w14:textId="77777777" w:rsidR="009F163E" w:rsidRDefault="009F163E" w:rsidP="00756098">
      <w:pPr>
        <w:pStyle w:val="Code"/>
        <w:rPr>
          <w:highlight w:val="white"/>
        </w:rPr>
      </w:pPr>
      <w:r>
        <w:rPr>
          <w:highlight w:val="white"/>
        </w:rPr>
        <w:t>}</w:t>
      </w:r>
    </w:p>
    <w:p w14:paraId="57CDF0E8" w14:textId="05186599" w:rsidR="009F163E" w:rsidRDefault="009F163E" w:rsidP="009F163E">
      <w:pPr>
        <w:rPr>
          <w:lang w:eastAsia="hu-HU"/>
        </w:rPr>
      </w:pPr>
      <w:r>
        <w:rPr>
          <w:lang w:eastAsia="hu-HU"/>
        </w:rPr>
        <w:t xml:space="preserve">Egy foreach segítségével végig haladunk a vérnyomás mérések listáján és hozzáadjuk az egyes elemeket egy </w:t>
      </w:r>
      <w:r>
        <w:rPr>
          <w:i/>
          <w:lang w:eastAsia="hu-HU"/>
        </w:rPr>
        <w:t>ObservableCollection</w:t>
      </w:r>
      <w:r>
        <w:rPr>
          <w:lang w:eastAsia="hu-HU"/>
        </w:rPr>
        <w:t xml:space="preserve">höz. Ez egy speciális lista típus, ami értesíteni tudja a Viewt, ha megváltozott a tartalma. </w:t>
      </w:r>
      <w:r w:rsidR="00FF07D3">
        <w:rPr>
          <w:lang w:eastAsia="hu-HU"/>
        </w:rPr>
        <w:t>Azért használom ezt a típust, m</w:t>
      </w:r>
      <w:r>
        <w:rPr>
          <w:lang w:eastAsia="hu-HU"/>
        </w:rPr>
        <w:t>ivel a kapott listát hozz</w:t>
      </w:r>
      <w:r w:rsidR="00FF07D3">
        <w:rPr>
          <w:lang w:eastAsia="hu-HU"/>
        </w:rPr>
        <w:t>á</w:t>
      </w:r>
      <w:r>
        <w:rPr>
          <w:lang w:eastAsia="hu-HU"/>
        </w:rPr>
        <w:t xml:space="preserve"> fogom később rendelni az adott oldal</w:t>
      </w:r>
      <w:r w:rsidR="00B55C05">
        <w:rPr>
          <w:lang w:eastAsia="hu-HU"/>
        </w:rPr>
        <w:t xml:space="preserve"> adat kontextusához</w:t>
      </w:r>
      <w:r w:rsidR="00FF07D3">
        <w:rPr>
          <w:lang w:eastAsia="hu-HU"/>
        </w:rPr>
        <w:t xml:space="preserve"> (data context).</w:t>
      </w:r>
    </w:p>
    <w:p w14:paraId="2CDE17A4" w14:textId="1B8E653F" w:rsidR="00FF07D3" w:rsidRDefault="00A111BC" w:rsidP="009F163E">
      <w:pPr>
        <w:rPr>
          <w:lang w:eastAsia="hu-HU"/>
        </w:rPr>
      </w:pPr>
      <w:r>
        <w:rPr>
          <w:lang w:eastAsia="hu-HU"/>
        </w:rPr>
        <w:t xml:space="preserve">A </w:t>
      </w:r>
      <w:r w:rsidRPr="00A111BC">
        <w:rPr>
          <w:i/>
          <w:lang w:eastAsia="hu-HU"/>
        </w:rPr>
        <w:t>SettingsHelper.cs</w:t>
      </w:r>
      <w:r>
        <w:rPr>
          <w:lang w:eastAsia="hu-HU"/>
        </w:rPr>
        <w:t xml:space="preserve"> fájlban található </w:t>
      </w:r>
      <w:r w:rsidRPr="00A111BC">
        <w:rPr>
          <w:i/>
          <w:lang w:eastAsia="hu-HU"/>
        </w:rPr>
        <w:t>SettingsHelper</w:t>
      </w:r>
      <w:r>
        <w:rPr>
          <w:lang w:eastAsia="hu-HU"/>
        </w:rPr>
        <w:t xml:space="preserve"> osztály segítségével mentem el a bejelentkezett felhasználó adatait. Az adatok egy részét csak a </w:t>
      </w:r>
      <w:r>
        <w:rPr>
          <w:lang w:eastAsia="hu-HU"/>
        </w:rPr>
        <w:lastRenderedPageBreak/>
        <w:t>memóriában tárolom, de egy részét el is mentem az alkalmazás számára fent tartott</w:t>
      </w:r>
      <w:r w:rsidR="000362FC">
        <w:rPr>
          <w:lang w:eastAsia="hu-HU"/>
        </w:rPr>
        <w:t>,</w:t>
      </w:r>
      <w:r>
        <w:rPr>
          <w:lang w:eastAsia="hu-HU"/>
        </w:rPr>
        <w:t xml:space="preserve"> a többi alkalmazástól elkülönített tárhelyen. Ezt a tárhelyet csak is ez az alkalmazás képes elérni, így az ide mentett adatok biztonságban vannak. </w:t>
      </w:r>
    </w:p>
    <w:p w14:paraId="40E1FA69" w14:textId="7EAC6BFC" w:rsidR="001B4D11" w:rsidRDefault="001B4D11" w:rsidP="001B4D11">
      <w:pPr>
        <w:pStyle w:val="Code"/>
        <w:rPr>
          <w:color w:val="0000FF"/>
          <w:highlight w:val="white"/>
        </w:rPr>
      </w:pPr>
      <w:r>
        <w:rPr>
          <w:color w:val="0000FF"/>
          <w:highlight w:val="white"/>
        </w:rPr>
        <w:t>private</w:t>
      </w:r>
      <w:r>
        <w:rPr>
          <w:highlight w:val="white"/>
        </w:rPr>
        <w:t xml:space="preserve"> </w:t>
      </w:r>
      <w:r>
        <w:rPr>
          <w:color w:val="0000FF"/>
          <w:highlight w:val="white"/>
        </w:rPr>
        <w:t>static</w:t>
      </w:r>
      <w:r>
        <w:rPr>
          <w:highlight w:val="white"/>
        </w:rPr>
        <w:t xml:space="preserve"> </w:t>
      </w:r>
      <w:r>
        <w:rPr>
          <w:color w:val="2B91AF"/>
          <w:highlight w:val="white"/>
        </w:rPr>
        <w:t>ApplicationDataContainer</w:t>
      </w:r>
      <w:r>
        <w:rPr>
          <w:highlight w:val="white"/>
        </w:rPr>
        <w:t xml:space="preserve"> localSettings = </w:t>
      </w:r>
      <w:r>
        <w:rPr>
          <w:color w:val="2B91AF"/>
          <w:highlight w:val="white"/>
        </w:rPr>
        <w:t>ApplicationData</w:t>
      </w:r>
      <w:r>
        <w:rPr>
          <w:highlight w:val="white"/>
        </w:rPr>
        <w:t>.Current.LocalSettings;</w:t>
      </w:r>
    </w:p>
    <w:p w14:paraId="5593B25E" w14:textId="77777777" w:rsidR="001B4D11" w:rsidRDefault="001B4D11" w:rsidP="001B4D11">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0000FF"/>
          <w:highlight w:val="white"/>
        </w:rPr>
        <w:t>void</w:t>
      </w:r>
      <w:r>
        <w:rPr>
          <w:highlight w:val="white"/>
        </w:rPr>
        <w:t xml:space="preserve"> SetUserame(</w:t>
      </w:r>
      <w:r>
        <w:rPr>
          <w:color w:val="0000FF"/>
          <w:highlight w:val="white"/>
        </w:rPr>
        <w:t>string</w:t>
      </w:r>
      <w:r>
        <w:rPr>
          <w:highlight w:val="white"/>
        </w:rPr>
        <w:t xml:space="preserve"> username) </w:t>
      </w:r>
    </w:p>
    <w:p w14:paraId="1E2E91BF" w14:textId="77777777" w:rsidR="001B4D11" w:rsidRDefault="001B4D11" w:rsidP="001B4D11">
      <w:pPr>
        <w:pStyle w:val="Code"/>
        <w:rPr>
          <w:highlight w:val="white"/>
        </w:rPr>
      </w:pPr>
      <w:r>
        <w:rPr>
          <w:highlight w:val="white"/>
        </w:rPr>
        <w:t>{</w:t>
      </w:r>
    </w:p>
    <w:p w14:paraId="7B9A1ECE" w14:textId="77777777" w:rsidR="001B4D11" w:rsidRDefault="001B4D11" w:rsidP="001B4D11">
      <w:pPr>
        <w:pStyle w:val="Code"/>
        <w:rPr>
          <w:highlight w:val="white"/>
        </w:rPr>
      </w:pPr>
      <w:r>
        <w:rPr>
          <w:highlight w:val="white"/>
        </w:rPr>
        <w:t xml:space="preserve">        localSettings.Values[</w:t>
      </w:r>
      <w:r>
        <w:rPr>
          <w:color w:val="A31515"/>
          <w:highlight w:val="white"/>
        </w:rPr>
        <w:t>"userName"</w:t>
      </w:r>
      <w:r>
        <w:rPr>
          <w:highlight w:val="white"/>
        </w:rPr>
        <w:t>] = username;</w:t>
      </w:r>
    </w:p>
    <w:p w14:paraId="6E32C9DE" w14:textId="629CBD8B" w:rsidR="001B4D11" w:rsidRDefault="001B4D11" w:rsidP="001B4D11">
      <w:pPr>
        <w:pStyle w:val="Code"/>
        <w:rPr>
          <w:color w:val="0000FF"/>
        </w:rPr>
      </w:pPr>
      <w:r>
        <w:rPr>
          <w:highlight w:val="white"/>
        </w:rPr>
        <w:t>}</w:t>
      </w:r>
    </w:p>
    <w:p w14:paraId="49BEF65B" w14:textId="37B799AF" w:rsidR="00C87AD2" w:rsidRDefault="00A111BC" w:rsidP="001B4D11">
      <w:r>
        <w:t>A fenti kódrészlet segítségével mentem el a bejelent</w:t>
      </w:r>
      <w:r w:rsidR="00C87AD2">
        <w:t>kezett felhasználó e-mail címét, ha bejelentkezéskor kipipálta, hogy az alkalmazás jegyezze meg az e-mail címét. A memóriában tárolt adatok publikus és statikus változókként jelennek meg az osztályban. Azért választottam azt a megoldást, mert így bármilyen oldal ViewModeljéhez elérhetem a kellő adatokat, és az adatok így egy helyen vannak tárolva. Sok adatot elég egyszer lekérni a szerverről, így ebből az osztályból azt elérhetem, és nem kell fölöslegesen terhelnem a hálózatot.</w:t>
      </w:r>
    </w:p>
    <w:p w14:paraId="5ECDB189" w14:textId="1E87DC28" w:rsidR="00C87AD2" w:rsidRDefault="00C87AD2" w:rsidP="00A111BC">
      <w:r>
        <w:t xml:space="preserve">A </w:t>
      </w:r>
      <w:r w:rsidRPr="00C87AD2">
        <w:rPr>
          <w:i/>
        </w:rPr>
        <w:t>TileHelper</w:t>
      </w:r>
      <w:r>
        <w:t xml:space="preserve"> osztály felelős az élő csempe frissen tartásához, amíg az alkalmazás fut. Az alkalmazás élő csempéjén jelenítem meg a függőben levő betegeket és azok számát. Ha az alkalmazásban az orvos elfogadott vagy elutasított betegeket, akkor ennek megfelelően kell frissíteni a csempét is, hogy az alkalmazás bezárásával az aktuális értéket mutassa. Ennek véghezviteléhez használom a </w:t>
      </w:r>
      <w:r w:rsidRPr="00C87AD2">
        <w:rPr>
          <w:i/>
        </w:rPr>
        <w:t>NotificationsExtensions</w:t>
      </w:r>
      <w:r w:rsidR="00B55C05">
        <w:t xml:space="preserve"> könyvtár</w:t>
      </w:r>
      <w:r>
        <w:t xml:space="preserve">t. </w:t>
      </w:r>
      <w:r w:rsidR="000362FC">
        <w:t xml:space="preserve">Az osztály egy darab publikus, statikus függvényt tartalmaz, ami a függőben levő betegek listáját várja paraméteréül. </w:t>
      </w:r>
    </w:p>
    <w:p w14:paraId="4AC5B92F" w14:textId="19174877" w:rsidR="00BF0AFA" w:rsidRDefault="00BF0AFA" w:rsidP="00A111BC">
      <w:r>
        <w:t xml:space="preserve">A </w:t>
      </w:r>
      <w:r w:rsidRPr="00BF0AFA">
        <w:rPr>
          <w:i/>
        </w:rPr>
        <w:t xml:space="preserve">Resoucre.cs </w:t>
      </w:r>
      <w:r>
        <w:t xml:space="preserve">fájlban található </w:t>
      </w:r>
      <w:r w:rsidRPr="00BF0AFA">
        <w:rPr>
          <w:i/>
        </w:rPr>
        <w:t>Resoucre</w:t>
      </w:r>
      <w:r>
        <w:t xml:space="preserve"> osztályt segít betölteni a megfelelő nyelvhez tartozó szövegrészletet. </w:t>
      </w:r>
      <w:r w:rsidR="004247AE">
        <w:t>Az osztálynak az alábbi két adattagja van:</w:t>
      </w:r>
    </w:p>
    <w:p w14:paraId="692F3436" w14:textId="7BAA3ACF" w:rsidR="00BF0AFA" w:rsidRDefault="00BF0AFA" w:rsidP="001B4D11">
      <w:pPr>
        <w:pStyle w:val="Code"/>
        <w:rPr>
          <w:highlight w:val="white"/>
        </w:rPr>
      </w:pPr>
      <w:r>
        <w:rPr>
          <w:color w:val="0000FF"/>
          <w:highlight w:val="white"/>
        </w:rPr>
        <w:t>private</w:t>
      </w:r>
      <w:r>
        <w:rPr>
          <w:highlight w:val="white"/>
        </w:rPr>
        <w:t xml:space="preserve"> </w:t>
      </w:r>
      <w:r>
        <w:rPr>
          <w:color w:val="0000FF"/>
          <w:highlight w:val="white"/>
        </w:rPr>
        <w:t>static</w:t>
      </w:r>
      <w:r>
        <w:rPr>
          <w:highlight w:val="white"/>
        </w:rPr>
        <w:t xml:space="preserve"> </w:t>
      </w:r>
      <w:r>
        <w:rPr>
          <w:color w:val="2B91AF"/>
          <w:highlight w:val="white"/>
        </w:rPr>
        <w:t>ResourceLoader</w:t>
      </w:r>
      <w:r>
        <w:rPr>
          <w:highlight w:val="white"/>
        </w:rPr>
        <w:t xml:space="preserve"> loader = </w:t>
      </w:r>
      <w:r>
        <w:rPr>
          <w:color w:val="0000FF"/>
          <w:highlight w:val="white"/>
        </w:rPr>
        <w:t>new</w:t>
      </w:r>
      <w:r>
        <w:rPr>
          <w:highlight w:val="white"/>
        </w:rPr>
        <w:t xml:space="preserve"> Windows.ApplicationModel.Resources.</w:t>
      </w:r>
      <w:r>
        <w:rPr>
          <w:color w:val="2B91AF"/>
          <w:highlight w:val="white"/>
        </w:rPr>
        <w:t>ResourceLoader</w:t>
      </w:r>
      <w:r>
        <w:rPr>
          <w:highlight w:val="white"/>
        </w:rPr>
        <w:t>();</w:t>
      </w:r>
    </w:p>
    <w:p w14:paraId="0D671242" w14:textId="1AC614DA" w:rsidR="00BF0AFA" w:rsidRDefault="00BF0AFA" w:rsidP="001B4D11">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r>
        <w:rPr>
          <w:color w:val="2B91AF"/>
          <w:highlight w:val="white"/>
        </w:rPr>
        <w:t>ResourceLoader</w:t>
      </w:r>
      <w:r>
        <w:rPr>
          <w:highlight w:val="white"/>
        </w:rPr>
        <w:t xml:space="preserve"> Loader{</w:t>
      </w:r>
    </w:p>
    <w:p w14:paraId="46343037" w14:textId="68380B9D" w:rsidR="00BF0AFA" w:rsidRDefault="00BF0AFA" w:rsidP="001B4D11">
      <w:pPr>
        <w:pStyle w:val="Code"/>
        <w:rPr>
          <w:highlight w:val="white"/>
        </w:rPr>
      </w:pPr>
      <w:r>
        <w:rPr>
          <w:highlight w:val="white"/>
        </w:rPr>
        <w:t xml:space="preserve">    </w:t>
      </w:r>
      <w:r>
        <w:rPr>
          <w:color w:val="0000FF"/>
          <w:highlight w:val="white"/>
        </w:rPr>
        <w:t>get</w:t>
      </w:r>
      <w:r>
        <w:rPr>
          <w:highlight w:val="white"/>
        </w:rPr>
        <w:t xml:space="preserve"> { </w:t>
      </w:r>
      <w:r>
        <w:rPr>
          <w:color w:val="0000FF"/>
          <w:highlight w:val="white"/>
        </w:rPr>
        <w:t>return</w:t>
      </w:r>
      <w:r>
        <w:rPr>
          <w:highlight w:val="white"/>
        </w:rPr>
        <w:t xml:space="preserve"> loader; }</w:t>
      </w:r>
    </w:p>
    <w:p w14:paraId="1A432120" w14:textId="49228557" w:rsidR="00BF0AFA" w:rsidRDefault="00BF0AFA" w:rsidP="001B4D11">
      <w:pPr>
        <w:pStyle w:val="Code"/>
      </w:pPr>
      <w:r>
        <w:rPr>
          <w:highlight w:val="white"/>
        </w:rPr>
        <w:t>}</w:t>
      </w:r>
    </w:p>
    <w:p w14:paraId="3564758A" w14:textId="49D99AFE" w:rsidR="001B4D11" w:rsidRDefault="001B4D11" w:rsidP="001B4D11">
      <w:r>
        <w:t>Ezek használatával a következő</w:t>
      </w:r>
      <w:r w:rsidR="004247AE">
        <w:t>ké</w:t>
      </w:r>
      <w:r w:rsidR="00AB4DA9">
        <w:t>p</w:t>
      </w:r>
      <w:r w:rsidR="004247AE">
        <w:t>pen lehet betöl</w:t>
      </w:r>
      <w:r>
        <w:t>teni a megfelelő szöveg forrást,</w:t>
      </w:r>
      <w:r w:rsidR="004247AE">
        <w:t xml:space="preserve"> </w:t>
      </w:r>
      <w:r>
        <w:rPr>
          <w:color w:val="000000"/>
        </w:rPr>
        <w:t>ahol „</w:t>
      </w:r>
      <w:r>
        <w:rPr>
          <w:highlight w:val="white"/>
        </w:rPr>
        <w:t>MessageDoctorMissingTitle</w:t>
      </w:r>
      <w:r>
        <w:t>” az értékhez tartozó kulcs.</w:t>
      </w:r>
    </w:p>
    <w:p w14:paraId="263980BB" w14:textId="77777777" w:rsidR="001B4D11" w:rsidRDefault="001B4D11" w:rsidP="001B4D11">
      <w:pPr>
        <w:spacing w:before="240" w:after="240"/>
        <w:ind w:left="709" w:firstLine="0"/>
        <w:rPr>
          <w:rFonts w:ascii="Consolas" w:hAnsi="Consolas" w:cs="Consolas"/>
          <w:color w:val="000000"/>
          <w:sz w:val="19"/>
          <w:szCs w:val="19"/>
        </w:rPr>
      </w:pPr>
      <w:r>
        <w:rPr>
          <w:rFonts w:ascii="Consolas" w:hAnsi="Consolas" w:cs="Consolas"/>
          <w:color w:val="2B91AF"/>
          <w:sz w:val="19"/>
          <w:szCs w:val="19"/>
          <w:highlight w:val="white"/>
        </w:rPr>
        <w:lastRenderedPageBreak/>
        <w:t>Resource</w:t>
      </w:r>
      <w:r>
        <w:rPr>
          <w:rFonts w:ascii="Consolas" w:hAnsi="Consolas" w:cs="Consolas"/>
          <w:color w:val="000000"/>
          <w:sz w:val="19"/>
          <w:szCs w:val="19"/>
          <w:highlight w:val="white"/>
        </w:rPr>
        <w:t>.Loader.GetString(</w:t>
      </w:r>
      <w:r>
        <w:rPr>
          <w:rFonts w:ascii="Consolas" w:hAnsi="Consolas" w:cs="Consolas"/>
          <w:color w:val="A31515"/>
          <w:sz w:val="19"/>
          <w:szCs w:val="19"/>
          <w:highlight w:val="white"/>
        </w:rPr>
        <w:t>"MessageDoctorMissingTitle"</w:t>
      </w:r>
      <w:r>
        <w:rPr>
          <w:rFonts w:ascii="Consolas" w:hAnsi="Consolas" w:cs="Consolas"/>
          <w:color w:val="000000"/>
          <w:sz w:val="19"/>
          <w:szCs w:val="19"/>
          <w:highlight w:val="white"/>
        </w:rPr>
        <w:t>)</w:t>
      </w:r>
    </w:p>
    <w:p w14:paraId="61555114" w14:textId="070C3A89" w:rsidR="00A616F2" w:rsidRDefault="00A616F2" w:rsidP="00A616F2">
      <w:pPr>
        <w:rPr>
          <w:lang w:eastAsia="hu-HU"/>
        </w:rPr>
      </w:pPr>
      <w:r>
        <w:rPr>
          <w:lang w:eastAsia="hu-HU"/>
        </w:rPr>
        <w:t xml:space="preserve">Az alkalmazás során használt jelszavakat SHA512-es hash képző algoritmussal titkosítom. A </w:t>
      </w:r>
      <w:r w:rsidRPr="00A616F2">
        <w:rPr>
          <w:i/>
          <w:lang w:eastAsia="hu-HU"/>
        </w:rPr>
        <w:t>CryptographicHelper</w:t>
      </w:r>
      <w:r>
        <w:rPr>
          <w:lang w:eastAsia="hu-HU"/>
        </w:rPr>
        <w:t xml:space="preserve"> osztályban található </w:t>
      </w:r>
      <w:r>
        <w:rPr>
          <w:i/>
          <w:lang w:eastAsia="hu-HU"/>
        </w:rPr>
        <w:t>HashPassword</w:t>
      </w:r>
      <w:r>
        <w:rPr>
          <w:lang w:eastAsia="hu-HU"/>
        </w:rPr>
        <w:t xml:space="preserve"> metódus képzi a hasht. Mivel csak egy teszt szerver állt rendelkezésemre, további titkosítást nem implementáltam. </w:t>
      </w:r>
    </w:p>
    <w:p w14:paraId="4C622562" w14:textId="1013D5B2" w:rsidR="00BF0AFA" w:rsidRDefault="004247AE" w:rsidP="00364300">
      <w:pPr>
        <w:pStyle w:val="Heading3"/>
      </w:pPr>
      <w:bookmarkStart w:id="146" w:name="_Toc406076081"/>
      <w:r>
        <w:t>Átalakítók</w:t>
      </w:r>
      <w:bookmarkEnd w:id="146"/>
    </w:p>
    <w:p w14:paraId="1252DDCE" w14:textId="7F7A3A79" w:rsidR="004247AE" w:rsidRDefault="004247AE" w:rsidP="00DE1FBE">
      <w:pPr>
        <w:ind w:firstLine="0"/>
        <w:rPr>
          <w:lang w:eastAsia="hu-HU"/>
        </w:rPr>
      </w:pPr>
      <w:r>
        <w:rPr>
          <w:lang w:eastAsia="hu-HU"/>
        </w:rPr>
        <w:t xml:space="preserve">A </w:t>
      </w:r>
      <w:r w:rsidRPr="004247AE">
        <w:rPr>
          <w:i/>
          <w:lang w:eastAsia="hu-HU"/>
        </w:rPr>
        <w:t>Converters</w:t>
      </w:r>
      <w:r>
        <w:rPr>
          <w:lang w:eastAsia="hu-HU"/>
        </w:rPr>
        <w:t xml:space="preserve"> mappában található három darab átalakító osztály. Ezek az osztályok az </w:t>
      </w:r>
      <w:r>
        <w:rPr>
          <w:i/>
          <w:lang w:eastAsia="hu-HU"/>
        </w:rPr>
        <w:t>IValueConverter</w:t>
      </w:r>
      <w:r>
        <w:rPr>
          <w:lang w:eastAsia="hu-HU"/>
        </w:rPr>
        <w:t xml:space="preserve"> interfészt implementálják. Az osztályok úgy lettel elnevezve, hogy a nevükből egyértelműen kiderüljön, hogy miből mivé alakítanak át változókat. Mindhárom osztálynak van egy </w:t>
      </w:r>
      <w:r w:rsidRPr="004247AE">
        <w:rPr>
          <w:i/>
          <w:lang w:eastAsia="hu-HU"/>
        </w:rPr>
        <w:t>Convert</w:t>
      </w:r>
      <w:r>
        <w:rPr>
          <w:lang w:eastAsia="hu-HU"/>
        </w:rPr>
        <w:t xml:space="preserve"> és egy </w:t>
      </w:r>
      <w:r w:rsidRPr="004247AE">
        <w:rPr>
          <w:i/>
          <w:lang w:eastAsia="hu-HU"/>
        </w:rPr>
        <w:t>ConvertBack</w:t>
      </w:r>
      <w:r>
        <w:rPr>
          <w:lang w:eastAsia="hu-HU"/>
        </w:rPr>
        <w:t xml:space="preserve"> metódusa, de csak a </w:t>
      </w:r>
      <w:r w:rsidRPr="004247AE">
        <w:rPr>
          <w:i/>
          <w:lang w:eastAsia="hu-HU"/>
        </w:rPr>
        <w:t>Convert</w:t>
      </w:r>
      <w:r>
        <w:rPr>
          <w:lang w:eastAsia="hu-HU"/>
        </w:rPr>
        <w:t xml:space="preserve"> lett implementálva, mivel csak erre volt szükségem. A </w:t>
      </w:r>
      <w:r w:rsidRPr="004247AE">
        <w:rPr>
          <w:i/>
          <w:lang w:eastAsia="hu-HU"/>
        </w:rPr>
        <w:t>DateTimeToAgeConverter</w:t>
      </w:r>
      <w:r>
        <w:rPr>
          <w:lang w:eastAsia="hu-HU"/>
        </w:rPr>
        <w:t xml:space="preserve"> osztály </w:t>
      </w:r>
      <w:r>
        <w:rPr>
          <w:i/>
          <w:lang w:eastAsia="hu-HU"/>
        </w:rPr>
        <w:t>DateTime</w:t>
      </w:r>
      <w:r>
        <w:rPr>
          <w:lang w:eastAsia="hu-HU"/>
        </w:rPr>
        <w:t xml:space="preserve"> típusú születési dátumot alakít át </w:t>
      </w:r>
      <w:r w:rsidR="00B55C05">
        <w:rPr>
          <w:lang w:eastAsia="hu-HU"/>
        </w:rPr>
        <w:t>életkorrá a NodaTime</w:t>
      </w:r>
      <w:r>
        <w:rPr>
          <w:lang w:eastAsia="hu-HU"/>
        </w:rPr>
        <w:t xml:space="preserve"> könyvtár segítségével. A </w:t>
      </w:r>
      <w:r w:rsidRPr="004247AE">
        <w:rPr>
          <w:i/>
          <w:lang w:eastAsia="hu-HU"/>
        </w:rPr>
        <w:t>DateTimeToStringConverter</w:t>
      </w:r>
      <w:r>
        <w:rPr>
          <w:lang w:eastAsia="hu-HU"/>
        </w:rPr>
        <w:t xml:space="preserve"> osztály </w:t>
      </w:r>
      <w:r w:rsidRPr="004247AE">
        <w:rPr>
          <w:i/>
          <w:lang w:eastAsia="hu-HU"/>
        </w:rPr>
        <w:t>DateTime</w:t>
      </w:r>
      <w:r>
        <w:rPr>
          <w:lang w:eastAsia="hu-HU"/>
        </w:rPr>
        <w:t xml:space="preserve"> típusú változóból készít stringet, ami csak a dátumot tartalmazza. A </w:t>
      </w:r>
      <w:r w:rsidRPr="004247AE">
        <w:rPr>
          <w:i/>
          <w:lang w:eastAsia="hu-HU"/>
        </w:rPr>
        <w:t>GenderToStringConverter</w:t>
      </w:r>
      <w:r>
        <w:rPr>
          <w:lang w:eastAsia="hu-HU"/>
        </w:rPr>
        <w:t xml:space="preserve"> osztály „f”</w:t>
      </w:r>
      <w:r w:rsidR="00B46202">
        <w:rPr>
          <w:lang w:eastAsia="hu-HU"/>
        </w:rPr>
        <w:t xml:space="preserve"> (férfi)</w:t>
      </w:r>
      <w:r>
        <w:rPr>
          <w:lang w:eastAsia="hu-HU"/>
        </w:rPr>
        <w:t xml:space="preserve"> és „n”</w:t>
      </w:r>
      <w:r w:rsidR="00B46202">
        <w:rPr>
          <w:lang w:eastAsia="hu-HU"/>
        </w:rPr>
        <w:t xml:space="preserve"> (nő)</w:t>
      </w:r>
      <w:r>
        <w:rPr>
          <w:lang w:eastAsia="hu-HU"/>
        </w:rPr>
        <w:t xml:space="preserve"> betűket alakítja át </w:t>
      </w:r>
      <w:r w:rsidR="00B46202">
        <w:rPr>
          <w:lang w:eastAsia="hu-HU"/>
        </w:rPr>
        <w:t>teljes szavas változatukká, figyelembe véve a nyelvi beállításokat.</w:t>
      </w:r>
      <w:r>
        <w:rPr>
          <w:lang w:eastAsia="hu-HU"/>
        </w:rPr>
        <w:t xml:space="preserve">  </w:t>
      </w:r>
    </w:p>
    <w:p w14:paraId="3FAF59E0" w14:textId="0927B363" w:rsidR="00B46202" w:rsidRDefault="00B46202" w:rsidP="00364300">
      <w:pPr>
        <w:pStyle w:val="Heading3"/>
      </w:pPr>
      <w:bookmarkStart w:id="147" w:name="_Toc406076082"/>
      <w:r>
        <w:t>Adat modell</w:t>
      </w:r>
      <w:bookmarkEnd w:id="147"/>
    </w:p>
    <w:p w14:paraId="5AC0D50A" w14:textId="0F222254" w:rsidR="00B46202" w:rsidRDefault="00B46202" w:rsidP="00DE1FBE">
      <w:pPr>
        <w:ind w:firstLine="0"/>
        <w:rPr>
          <w:lang w:eastAsia="hu-HU"/>
        </w:rPr>
      </w:pPr>
      <w:r>
        <w:rPr>
          <w:lang w:eastAsia="hu-HU"/>
        </w:rPr>
        <w:t xml:space="preserve">A </w:t>
      </w:r>
      <w:r w:rsidRPr="00B46202">
        <w:rPr>
          <w:i/>
          <w:lang w:eastAsia="hu-HU"/>
        </w:rPr>
        <w:t>DataModel</w:t>
      </w:r>
      <w:r>
        <w:rPr>
          <w:i/>
          <w:lang w:eastAsia="hu-HU"/>
        </w:rPr>
        <w:t xml:space="preserve"> </w:t>
      </w:r>
      <w:r>
        <w:rPr>
          <w:lang w:eastAsia="hu-HU"/>
        </w:rPr>
        <w:t xml:space="preserve">mappában kaptak helyett a Modelhez és ViewModelhez tartozó osztályok. A </w:t>
      </w:r>
      <w:r w:rsidRPr="00B46202">
        <w:rPr>
          <w:i/>
          <w:lang w:eastAsia="hu-HU"/>
        </w:rPr>
        <w:t>Doctor</w:t>
      </w:r>
      <w:r>
        <w:rPr>
          <w:lang w:eastAsia="hu-HU"/>
        </w:rPr>
        <w:t xml:space="preserve"> és a </w:t>
      </w:r>
      <w:r>
        <w:rPr>
          <w:i/>
          <w:lang w:eastAsia="hu-HU"/>
        </w:rPr>
        <w:t>Patient</w:t>
      </w:r>
      <w:r>
        <w:rPr>
          <w:lang w:eastAsia="hu-HU"/>
        </w:rPr>
        <w:t xml:space="preserve"> osztály tartalmazza az orvos és a beteg modelljét. Mindkét osztály imp</w:t>
      </w:r>
      <w:r w:rsidR="00B55C05">
        <w:rPr>
          <w:lang w:eastAsia="hu-HU"/>
        </w:rPr>
        <w:t>l</w:t>
      </w:r>
      <w:r>
        <w:rPr>
          <w:lang w:eastAsia="hu-HU"/>
        </w:rPr>
        <w:t>ementálja a</w:t>
      </w:r>
      <w:r w:rsidR="00EA3A58">
        <w:rPr>
          <w:lang w:eastAsia="hu-HU"/>
        </w:rPr>
        <w:t>z</w:t>
      </w:r>
      <w:r>
        <w:rPr>
          <w:lang w:eastAsia="hu-HU"/>
        </w:rPr>
        <w:t xml:space="preserve"> </w:t>
      </w:r>
      <w:r w:rsidRPr="00B46202">
        <w:rPr>
          <w:i/>
          <w:lang w:eastAsia="hu-HU"/>
        </w:rPr>
        <w:t>INotifyPropertyChanged</w:t>
      </w:r>
      <w:r>
        <w:rPr>
          <w:i/>
          <w:lang w:eastAsia="hu-HU"/>
        </w:rPr>
        <w:t xml:space="preserve"> </w:t>
      </w:r>
      <w:r>
        <w:rPr>
          <w:lang w:eastAsia="hu-HU"/>
        </w:rPr>
        <w:t xml:space="preserve">interfészt, aminek használatával értesíthetjük a Viewt, ha az adott érték megváltozott az osztályban. Az alábbi kódrészlet bemutatja az </w:t>
      </w:r>
      <w:r w:rsidRPr="00B46202">
        <w:rPr>
          <w:i/>
          <w:lang w:eastAsia="hu-HU"/>
        </w:rPr>
        <w:t>INotifyPropertyChanged</w:t>
      </w:r>
      <w:r>
        <w:rPr>
          <w:i/>
          <w:lang w:eastAsia="hu-HU"/>
        </w:rPr>
        <w:t xml:space="preserve"> </w:t>
      </w:r>
      <w:r>
        <w:rPr>
          <w:lang w:eastAsia="hu-HU"/>
        </w:rPr>
        <w:t xml:space="preserve">interfész megfelelő implementálását egy adattag példájával. Az adattag publikus része felett levő sorban közlöm a JSON szerializálóval, hogy mindig ezzel a névvel használja ezt az adattagot. </w:t>
      </w:r>
    </w:p>
    <w:p w14:paraId="54E8AFE9" w14:textId="77777777" w:rsidR="001B4D11" w:rsidRPr="001B4D11" w:rsidRDefault="001B4D11" w:rsidP="00B55C05">
      <w:pPr>
        <w:keepNext/>
        <w:autoSpaceDE w:val="0"/>
        <w:autoSpaceDN w:val="0"/>
        <w:adjustRightInd w:val="0"/>
        <w:spacing w:before="240"/>
        <w:ind w:left="993" w:hanging="284"/>
        <w:jc w:val="left"/>
        <w:rPr>
          <w:rFonts w:ascii="Consolas" w:hAnsi="Consolas" w:cs="Consolas"/>
          <w:color w:val="000000"/>
          <w:sz w:val="20"/>
          <w:szCs w:val="20"/>
          <w:highlight w:val="white"/>
        </w:rPr>
      </w:pPr>
      <w:r w:rsidRPr="001B4D11">
        <w:rPr>
          <w:rFonts w:ascii="Consolas" w:hAnsi="Consolas" w:cs="Consolas"/>
          <w:color w:val="0000FF"/>
          <w:sz w:val="20"/>
          <w:szCs w:val="20"/>
          <w:highlight w:val="white"/>
        </w:rPr>
        <w:lastRenderedPageBreak/>
        <w:t>private</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string</w:t>
      </w:r>
      <w:r w:rsidRPr="001B4D11">
        <w:rPr>
          <w:rFonts w:ascii="Consolas" w:hAnsi="Consolas" w:cs="Consolas"/>
          <w:color w:val="000000"/>
          <w:sz w:val="20"/>
          <w:szCs w:val="20"/>
          <w:highlight w:val="white"/>
        </w:rPr>
        <w:t xml:space="preserve"> address;</w:t>
      </w:r>
    </w:p>
    <w:p w14:paraId="7DB16F3B" w14:textId="77777777" w:rsidR="001B4D11" w:rsidRPr="001B4D11" w:rsidRDefault="001B4D11" w:rsidP="00B55C05">
      <w:pPr>
        <w:keepNext/>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w:t>
      </w:r>
      <w:r w:rsidRPr="001B4D11">
        <w:rPr>
          <w:rFonts w:ascii="Consolas" w:hAnsi="Consolas" w:cs="Consolas"/>
          <w:color w:val="2B91AF"/>
          <w:sz w:val="20"/>
          <w:szCs w:val="20"/>
          <w:highlight w:val="white"/>
        </w:rPr>
        <w:t>JsonProperty</w:t>
      </w:r>
      <w:r w:rsidRPr="001B4D11">
        <w:rPr>
          <w:rFonts w:ascii="Consolas" w:hAnsi="Consolas" w:cs="Consolas"/>
          <w:color w:val="000000"/>
          <w:sz w:val="20"/>
          <w:szCs w:val="20"/>
          <w:highlight w:val="white"/>
        </w:rPr>
        <w:t>(</w:t>
      </w:r>
      <w:r w:rsidRPr="001B4D11">
        <w:rPr>
          <w:rFonts w:ascii="Consolas" w:hAnsi="Consolas" w:cs="Consolas"/>
          <w:color w:val="A31515"/>
          <w:sz w:val="20"/>
          <w:szCs w:val="20"/>
          <w:highlight w:val="white"/>
        </w:rPr>
        <w:t>"doctor_address"</w:t>
      </w:r>
      <w:r w:rsidRPr="001B4D11">
        <w:rPr>
          <w:rFonts w:ascii="Consolas" w:hAnsi="Consolas" w:cs="Consolas"/>
          <w:color w:val="000000"/>
          <w:sz w:val="20"/>
          <w:szCs w:val="20"/>
          <w:highlight w:val="white"/>
        </w:rPr>
        <w:t>)]</w:t>
      </w:r>
    </w:p>
    <w:p w14:paraId="1B0538BA" w14:textId="77777777" w:rsidR="001B4D11" w:rsidRPr="001B4D11" w:rsidRDefault="001B4D11" w:rsidP="00B55C05">
      <w:pPr>
        <w:keepNext/>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FF"/>
          <w:sz w:val="20"/>
          <w:szCs w:val="20"/>
          <w:highlight w:val="white"/>
        </w:rPr>
        <w:t>public</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string</w:t>
      </w:r>
      <w:r w:rsidRPr="001B4D11">
        <w:rPr>
          <w:rFonts w:ascii="Consolas" w:hAnsi="Consolas" w:cs="Consolas"/>
          <w:color w:val="000000"/>
          <w:sz w:val="20"/>
          <w:szCs w:val="20"/>
          <w:highlight w:val="white"/>
        </w:rPr>
        <w:t xml:space="preserve"> Address</w:t>
      </w:r>
    </w:p>
    <w:p w14:paraId="325DE8A6" w14:textId="77777777" w:rsidR="001B4D11" w:rsidRPr="001B4D11" w:rsidRDefault="001B4D11" w:rsidP="00B55C05">
      <w:pPr>
        <w:keepNext/>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w:t>
      </w:r>
    </w:p>
    <w:p w14:paraId="57B3012B" w14:textId="77777777" w:rsidR="001B4D11" w:rsidRPr="001B4D11" w:rsidRDefault="001B4D11" w:rsidP="00B55C05">
      <w:pPr>
        <w:keepNext/>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get</w:t>
      </w:r>
      <w:r w:rsidRPr="001B4D11">
        <w:rPr>
          <w:rFonts w:ascii="Consolas" w:hAnsi="Consolas" w:cs="Consolas"/>
          <w:color w:val="000000"/>
          <w:sz w:val="20"/>
          <w:szCs w:val="20"/>
          <w:highlight w:val="white"/>
        </w:rPr>
        <w:t xml:space="preserve"> { </w:t>
      </w:r>
      <w:r w:rsidRPr="001B4D11">
        <w:rPr>
          <w:rFonts w:ascii="Consolas" w:hAnsi="Consolas" w:cs="Consolas"/>
          <w:color w:val="0000FF"/>
          <w:sz w:val="20"/>
          <w:szCs w:val="20"/>
          <w:highlight w:val="white"/>
        </w:rPr>
        <w:t>return</w:t>
      </w:r>
      <w:r w:rsidRPr="001B4D11">
        <w:rPr>
          <w:rFonts w:ascii="Consolas" w:hAnsi="Consolas" w:cs="Consolas"/>
          <w:color w:val="000000"/>
          <w:sz w:val="20"/>
          <w:szCs w:val="20"/>
          <w:highlight w:val="white"/>
        </w:rPr>
        <w:t xml:space="preserve"> address; }</w:t>
      </w:r>
    </w:p>
    <w:p w14:paraId="0940B8CC"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set</w:t>
      </w:r>
    </w:p>
    <w:p w14:paraId="12FE2C59"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3BF81BB0"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if</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value</w:t>
      </w:r>
      <w:r w:rsidRPr="001B4D11">
        <w:rPr>
          <w:rFonts w:ascii="Consolas" w:hAnsi="Consolas" w:cs="Consolas"/>
          <w:color w:val="000000"/>
          <w:sz w:val="20"/>
          <w:szCs w:val="20"/>
          <w:highlight w:val="white"/>
        </w:rPr>
        <w:t xml:space="preserve"> != </w:t>
      </w:r>
      <w:r w:rsidRPr="001B4D11">
        <w:rPr>
          <w:rFonts w:ascii="Consolas" w:hAnsi="Consolas" w:cs="Consolas"/>
          <w:color w:val="0000FF"/>
          <w:sz w:val="20"/>
          <w:szCs w:val="20"/>
          <w:highlight w:val="white"/>
        </w:rPr>
        <w:t>this</w:t>
      </w:r>
      <w:r w:rsidRPr="001B4D11">
        <w:rPr>
          <w:rFonts w:ascii="Consolas" w:hAnsi="Consolas" w:cs="Consolas"/>
          <w:color w:val="000000"/>
          <w:sz w:val="20"/>
          <w:szCs w:val="20"/>
          <w:highlight w:val="white"/>
        </w:rPr>
        <w:t>.address)</w:t>
      </w:r>
    </w:p>
    <w:p w14:paraId="384B021C"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309CB77A"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this</w:t>
      </w:r>
      <w:r w:rsidRPr="001B4D11">
        <w:rPr>
          <w:rFonts w:ascii="Consolas" w:hAnsi="Consolas" w:cs="Consolas"/>
          <w:color w:val="000000"/>
          <w:sz w:val="20"/>
          <w:szCs w:val="20"/>
          <w:highlight w:val="white"/>
        </w:rPr>
        <w:t xml:space="preserve">.address = </w:t>
      </w:r>
      <w:r w:rsidRPr="001B4D11">
        <w:rPr>
          <w:rFonts w:ascii="Consolas" w:hAnsi="Consolas" w:cs="Consolas"/>
          <w:color w:val="0000FF"/>
          <w:sz w:val="20"/>
          <w:szCs w:val="20"/>
          <w:highlight w:val="white"/>
        </w:rPr>
        <w:t>value</w:t>
      </w:r>
      <w:r w:rsidRPr="001B4D11">
        <w:rPr>
          <w:rFonts w:ascii="Consolas" w:hAnsi="Consolas" w:cs="Consolas"/>
          <w:color w:val="000000"/>
          <w:sz w:val="20"/>
          <w:szCs w:val="20"/>
          <w:highlight w:val="white"/>
        </w:rPr>
        <w:t>;</w:t>
      </w:r>
    </w:p>
    <w:p w14:paraId="07378BDB"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NotifyPropertyChanged(</w:t>
      </w:r>
      <w:r w:rsidRPr="001B4D11">
        <w:rPr>
          <w:rFonts w:ascii="Consolas" w:hAnsi="Consolas" w:cs="Consolas"/>
          <w:color w:val="A31515"/>
          <w:sz w:val="20"/>
          <w:szCs w:val="20"/>
          <w:highlight w:val="white"/>
        </w:rPr>
        <w:t>"Address"</w:t>
      </w:r>
      <w:r w:rsidRPr="001B4D11">
        <w:rPr>
          <w:rFonts w:ascii="Consolas" w:hAnsi="Consolas" w:cs="Consolas"/>
          <w:color w:val="000000"/>
          <w:sz w:val="20"/>
          <w:szCs w:val="20"/>
          <w:highlight w:val="white"/>
        </w:rPr>
        <w:t>);</w:t>
      </w:r>
    </w:p>
    <w:p w14:paraId="78FCFD70"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1C93AA53"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7B7A85AC" w14:textId="0291FB23"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Pr>
          <w:rFonts w:ascii="Consolas" w:hAnsi="Consolas" w:cs="Consolas"/>
          <w:color w:val="000000"/>
          <w:sz w:val="20"/>
          <w:szCs w:val="20"/>
          <w:highlight w:val="white"/>
        </w:rPr>
        <w:t xml:space="preserve">}        </w:t>
      </w:r>
    </w:p>
    <w:p w14:paraId="591EEE0D" w14:textId="28869C9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FF"/>
          <w:sz w:val="20"/>
          <w:szCs w:val="20"/>
          <w:highlight w:val="white"/>
        </w:rPr>
        <w:t>public</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event</w:t>
      </w:r>
      <w:r w:rsidRPr="001B4D11">
        <w:rPr>
          <w:rFonts w:ascii="Consolas" w:hAnsi="Consolas" w:cs="Consolas"/>
          <w:color w:val="000000"/>
          <w:sz w:val="20"/>
          <w:szCs w:val="20"/>
          <w:highlight w:val="white"/>
        </w:rPr>
        <w:t xml:space="preserve"> </w:t>
      </w:r>
      <w:r w:rsidRPr="001B4D11">
        <w:rPr>
          <w:rFonts w:ascii="Consolas" w:hAnsi="Consolas" w:cs="Consolas"/>
          <w:color w:val="2B91AF"/>
          <w:sz w:val="20"/>
          <w:szCs w:val="20"/>
          <w:highlight w:val="white"/>
        </w:rPr>
        <w:t>PropertyChangedEventHandler</w:t>
      </w:r>
      <w:r>
        <w:rPr>
          <w:rFonts w:ascii="Consolas" w:hAnsi="Consolas" w:cs="Consolas"/>
          <w:color w:val="000000"/>
          <w:sz w:val="20"/>
          <w:szCs w:val="20"/>
          <w:highlight w:val="white"/>
        </w:rPr>
        <w:t xml:space="preserve"> PropertyChanged;</w:t>
      </w:r>
    </w:p>
    <w:p w14:paraId="129F3E25"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FF"/>
          <w:sz w:val="20"/>
          <w:szCs w:val="20"/>
          <w:highlight w:val="white"/>
        </w:rPr>
        <w:t>private</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void</w:t>
      </w:r>
      <w:r w:rsidRPr="001B4D11">
        <w:rPr>
          <w:rFonts w:ascii="Consolas" w:hAnsi="Consolas" w:cs="Consolas"/>
          <w:color w:val="000000"/>
          <w:sz w:val="20"/>
          <w:szCs w:val="20"/>
          <w:highlight w:val="white"/>
        </w:rPr>
        <w:t xml:space="preserve"> NotifyPropertyChanged([</w:t>
      </w:r>
      <w:r w:rsidRPr="001B4D11">
        <w:rPr>
          <w:rFonts w:ascii="Consolas" w:hAnsi="Consolas" w:cs="Consolas"/>
          <w:color w:val="2B91AF"/>
          <w:sz w:val="20"/>
          <w:szCs w:val="20"/>
          <w:highlight w:val="white"/>
        </w:rPr>
        <w:t>CallerMemberName</w:t>
      </w:r>
      <w:r w:rsidRPr="001B4D11">
        <w:rPr>
          <w:rFonts w:ascii="Consolas" w:hAnsi="Consolas" w:cs="Consolas"/>
          <w:color w:val="000000"/>
          <w:sz w:val="20"/>
          <w:szCs w:val="20"/>
          <w:highlight w:val="white"/>
        </w:rPr>
        <w:t xml:space="preserve">] </w:t>
      </w:r>
      <w:r w:rsidRPr="001B4D11">
        <w:rPr>
          <w:rFonts w:ascii="Consolas" w:hAnsi="Consolas" w:cs="Consolas"/>
          <w:color w:val="2B91AF"/>
          <w:sz w:val="20"/>
          <w:szCs w:val="20"/>
          <w:highlight w:val="white"/>
        </w:rPr>
        <w:t>String</w:t>
      </w:r>
      <w:r w:rsidRPr="001B4D11">
        <w:rPr>
          <w:rFonts w:ascii="Consolas" w:hAnsi="Consolas" w:cs="Consolas"/>
          <w:color w:val="000000"/>
          <w:sz w:val="20"/>
          <w:szCs w:val="20"/>
          <w:highlight w:val="white"/>
        </w:rPr>
        <w:t xml:space="preserve"> propertyName = </w:t>
      </w:r>
      <w:r w:rsidRPr="001B4D11">
        <w:rPr>
          <w:rFonts w:ascii="Consolas" w:hAnsi="Consolas" w:cs="Consolas"/>
          <w:color w:val="A31515"/>
          <w:sz w:val="20"/>
          <w:szCs w:val="20"/>
          <w:highlight w:val="white"/>
        </w:rPr>
        <w:t>""</w:t>
      </w:r>
      <w:r w:rsidRPr="001B4D11">
        <w:rPr>
          <w:rFonts w:ascii="Consolas" w:hAnsi="Consolas" w:cs="Consolas"/>
          <w:color w:val="000000"/>
          <w:sz w:val="20"/>
          <w:szCs w:val="20"/>
          <w:highlight w:val="white"/>
        </w:rPr>
        <w:t>)</w:t>
      </w:r>
    </w:p>
    <w:p w14:paraId="021FC79E"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w:t>
      </w:r>
    </w:p>
    <w:p w14:paraId="1839B864"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if</w:t>
      </w:r>
      <w:r w:rsidRPr="001B4D11">
        <w:rPr>
          <w:rFonts w:ascii="Consolas" w:hAnsi="Consolas" w:cs="Consolas"/>
          <w:color w:val="000000"/>
          <w:sz w:val="20"/>
          <w:szCs w:val="20"/>
          <w:highlight w:val="white"/>
        </w:rPr>
        <w:t xml:space="preserve"> (PropertyChanged != </w:t>
      </w:r>
      <w:r w:rsidRPr="001B4D11">
        <w:rPr>
          <w:rFonts w:ascii="Consolas" w:hAnsi="Consolas" w:cs="Consolas"/>
          <w:color w:val="0000FF"/>
          <w:sz w:val="20"/>
          <w:szCs w:val="20"/>
          <w:highlight w:val="white"/>
        </w:rPr>
        <w:t>null</w:t>
      </w:r>
      <w:r w:rsidRPr="001B4D11">
        <w:rPr>
          <w:rFonts w:ascii="Consolas" w:hAnsi="Consolas" w:cs="Consolas"/>
          <w:color w:val="000000"/>
          <w:sz w:val="20"/>
          <w:szCs w:val="20"/>
          <w:highlight w:val="white"/>
        </w:rPr>
        <w:t>)</w:t>
      </w:r>
    </w:p>
    <w:p w14:paraId="79638C73"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7B100A7D"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PropertyChanged(</w:t>
      </w:r>
      <w:r w:rsidRPr="001B4D11">
        <w:rPr>
          <w:rFonts w:ascii="Consolas" w:hAnsi="Consolas" w:cs="Consolas"/>
          <w:color w:val="0000FF"/>
          <w:sz w:val="20"/>
          <w:szCs w:val="20"/>
          <w:highlight w:val="white"/>
        </w:rPr>
        <w:t>this</w:t>
      </w:r>
      <w:r w:rsidRPr="001B4D11">
        <w:rPr>
          <w:rFonts w:ascii="Consolas" w:hAnsi="Consolas" w:cs="Consolas"/>
          <w:color w:val="000000"/>
          <w:sz w:val="20"/>
          <w:szCs w:val="20"/>
          <w:highlight w:val="white"/>
        </w:rPr>
        <w:t xml:space="preserve">, </w:t>
      </w:r>
      <w:r w:rsidRPr="001B4D11">
        <w:rPr>
          <w:rFonts w:ascii="Consolas" w:hAnsi="Consolas" w:cs="Consolas"/>
          <w:color w:val="0000FF"/>
          <w:sz w:val="20"/>
          <w:szCs w:val="20"/>
          <w:highlight w:val="white"/>
        </w:rPr>
        <w:t>new</w:t>
      </w:r>
      <w:r w:rsidRPr="001B4D11">
        <w:rPr>
          <w:rFonts w:ascii="Consolas" w:hAnsi="Consolas" w:cs="Consolas"/>
          <w:color w:val="000000"/>
          <w:sz w:val="20"/>
          <w:szCs w:val="20"/>
          <w:highlight w:val="white"/>
        </w:rPr>
        <w:t xml:space="preserve"> </w:t>
      </w:r>
      <w:r w:rsidRPr="001B4D11">
        <w:rPr>
          <w:rFonts w:ascii="Consolas" w:hAnsi="Consolas" w:cs="Consolas"/>
          <w:color w:val="2B91AF"/>
          <w:sz w:val="20"/>
          <w:szCs w:val="20"/>
          <w:highlight w:val="white"/>
        </w:rPr>
        <w:t>PropertyChangedEventArgs</w:t>
      </w:r>
      <w:r w:rsidRPr="001B4D11">
        <w:rPr>
          <w:rFonts w:ascii="Consolas" w:hAnsi="Consolas" w:cs="Consolas"/>
          <w:color w:val="000000"/>
          <w:sz w:val="20"/>
          <w:szCs w:val="20"/>
          <w:highlight w:val="white"/>
        </w:rPr>
        <w:t>(propertyName));</w:t>
      </w:r>
    </w:p>
    <w:p w14:paraId="316F6136" w14:textId="77777777" w:rsidR="001B4D11" w:rsidRPr="001B4D11" w:rsidRDefault="001B4D11" w:rsidP="001B4D11">
      <w:pPr>
        <w:autoSpaceDE w:val="0"/>
        <w:autoSpaceDN w:val="0"/>
        <w:adjustRightInd w:val="0"/>
        <w:ind w:left="993" w:hanging="284"/>
        <w:jc w:val="left"/>
        <w:rPr>
          <w:rFonts w:ascii="Consolas" w:hAnsi="Consolas" w:cs="Consolas"/>
          <w:color w:val="000000"/>
          <w:sz w:val="20"/>
          <w:szCs w:val="20"/>
          <w:highlight w:val="white"/>
        </w:rPr>
      </w:pPr>
      <w:r w:rsidRPr="001B4D11">
        <w:rPr>
          <w:rFonts w:ascii="Consolas" w:hAnsi="Consolas" w:cs="Consolas"/>
          <w:color w:val="000000"/>
          <w:sz w:val="20"/>
          <w:szCs w:val="20"/>
          <w:highlight w:val="white"/>
        </w:rPr>
        <w:t xml:space="preserve">    }</w:t>
      </w:r>
    </w:p>
    <w:p w14:paraId="57428B25" w14:textId="18F11B94" w:rsidR="001B4D11" w:rsidRPr="001B4D11" w:rsidRDefault="001B4D11" w:rsidP="001B4D11">
      <w:pPr>
        <w:spacing w:after="240"/>
        <w:ind w:left="993" w:hanging="284"/>
        <w:rPr>
          <w:rFonts w:ascii="Consolas" w:hAnsi="Consolas" w:cs="Consolas"/>
          <w:color w:val="0000FF"/>
          <w:sz w:val="20"/>
          <w:szCs w:val="20"/>
        </w:rPr>
      </w:pPr>
      <w:r w:rsidRPr="001B4D11">
        <w:rPr>
          <w:rFonts w:ascii="Consolas" w:hAnsi="Consolas" w:cs="Consolas"/>
          <w:color w:val="000000"/>
          <w:sz w:val="20"/>
          <w:szCs w:val="20"/>
          <w:highlight w:val="white"/>
        </w:rPr>
        <w:t>}</w:t>
      </w:r>
    </w:p>
    <w:p w14:paraId="5E3768A9" w14:textId="2C042320" w:rsidR="00B46202" w:rsidRDefault="00B46202" w:rsidP="002B2407">
      <w:pPr>
        <w:rPr>
          <w:lang w:eastAsia="hu-HU"/>
        </w:rPr>
      </w:pPr>
      <w:r>
        <w:rPr>
          <w:lang w:eastAsia="hu-HU"/>
        </w:rPr>
        <w:t>A fenti módszer szerint implementáltam minden olyan modellt, amit fontos frissen tartani a Viewban.</w:t>
      </w:r>
      <w:r w:rsidR="002B2407">
        <w:rPr>
          <w:lang w:eastAsia="hu-HU"/>
        </w:rPr>
        <w:t xml:space="preserve"> </w:t>
      </w:r>
    </w:p>
    <w:p w14:paraId="5FC6FB49" w14:textId="77777777" w:rsidR="00A616F2" w:rsidRDefault="00A616F2" w:rsidP="005F595D">
      <w:pPr>
        <w:rPr>
          <w:lang w:eastAsia="hu-HU"/>
        </w:rPr>
      </w:pPr>
    </w:p>
    <w:p w14:paraId="5A5EEEEE" w14:textId="77777777" w:rsidR="00A616F2" w:rsidRDefault="00A616F2" w:rsidP="00A616F2">
      <w:pPr>
        <w:keepNext/>
        <w:ind w:firstLine="0"/>
        <w:jc w:val="center"/>
      </w:pPr>
      <w:r w:rsidRPr="00EA3A58">
        <w:rPr>
          <w:noProof/>
          <w:lang w:eastAsia="hu-HU"/>
        </w:rPr>
        <w:drawing>
          <wp:inline distT="0" distB="0" distL="0" distR="0" wp14:anchorId="4BB1AC18" wp14:editId="7A23E304">
            <wp:extent cx="5040630" cy="1621319"/>
            <wp:effectExtent l="0" t="0" r="0" b="0"/>
            <wp:docPr id="13" name="Picture 13" descr="H:\Szakdolgozat\Képek\MessageModel osztál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Szakdolgozat\Képek\MessageModel osztál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0630" cy="1621319"/>
                    </a:xfrm>
                    <a:prstGeom prst="rect">
                      <a:avLst/>
                    </a:prstGeom>
                    <a:noFill/>
                    <a:ln>
                      <a:noFill/>
                    </a:ln>
                  </pic:spPr>
                </pic:pic>
              </a:graphicData>
            </a:graphic>
          </wp:inline>
        </w:drawing>
      </w:r>
    </w:p>
    <w:p w14:paraId="6FA2FA08" w14:textId="59B2C752" w:rsidR="00A616F2" w:rsidRDefault="002C44FB" w:rsidP="00006B92">
      <w:pPr>
        <w:pStyle w:val="Caption"/>
      </w:pPr>
      <w:r>
        <w:rPr>
          <w:lang w:eastAsia="hu-HU"/>
        </w:rPr>
        <w:fldChar w:fldCharType="begin"/>
      </w:r>
      <w:r>
        <w:rPr>
          <w:lang w:eastAsia="hu-HU"/>
        </w:rPr>
        <w:instrText xml:space="preserve"> STYLEREF 1 \s </w:instrText>
      </w:r>
      <w:r>
        <w:rPr>
          <w:lang w:eastAsia="hu-HU"/>
        </w:rPr>
        <w:fldChar w:fldCharType="separate"/>
      </w:r>
      <w:bookmarkStart w:id="148" w:name="_Toc406111976"/>
      <w:r w:rsidR="00712BA7">
        <w:rPr>
          <w:lang w:eastAsia="hu-HU"/>
        </w:rPr>
        <w:t>6</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2</w:t>
      </w:r>
      <w:r>
        <w:rPr>
          <w:lang w:eastAsia="hu-HU"/>
        </w:rPr>
        <w:fldChar w:fldCharType="end"/>
      </w:r>
      <w:r w:rsidR="00A616F2">
        <w:t xml:space="preserve">. ábra MessagesModel.cs </w:t>
      </w:r>
      <w:r w:rsidR="00A616F2" w:rsidRPr="00006B92">
        <w:t>osztályainak</w:t>
      </w:r>
      <w:r w:rsidR="00A616F2">
        <w:t xml:space="preserve"> osztálydiagramja</w:t>
      </w:r>
      <w:bookmarkEnd w:id="148"/>
    </w:p>
    <w:p w14:paraId="257AB00B" w14:textId="408CAF62" w:rsidR="005F595D" w:rsidRDefault="002B2407" w:rsidP="005F595D">
      <w:pPr>
        <w:rPr>
          <w:lang w:eastAsia="hu-HU"/>
        </w:rPr>
      </w:pPr>
      <w:r>
        <w:rPr>
          <w:lang w:eastAsia="hu-HU"/>
        </w:rPr>
        <w:lastRenderedPageBreak/>
        <w:t xml:space="preserve">A </w:t>
      </w:r>
      <w:r w:rsidRPr="002B2407">
        <w:rPr>
          <w:i/>
          <w:lang w:eastAsia="hu-HU"/>
        </w:rPr>
        <w:t>Messages.cs</w:t>
      </w:r>
      <w:r>
        <w:rPr>
          <w:lang w:eastAsia="hu-HU"/>
        </w:rPr>
        <w:t xml:space="preserve"> fájl két osztályt tartalmaz, a </w:t>
      </w:r>
      <w:r w:rsidRPr="002B2407">
        <w:rPr>
          <w:i/>
          <w:lang w:eastAsia="hu-HU"/>
        </w:rPr>
        <w:t>Message</w:t>
      </w:r>
      <w:r>
        <w:rPr>
          <w:lang w:eastAsia="hu-HU"/>
        </w:rPr>
        <w:t xml:space="preserve"> osztályt és a </w:t>
      </w:r>
      <w:r w:rsidRPr="002B2407">
        <w:rPr>
          <w:i/>
          <w:lang w:eastAsia="hu-HU"/>
        </w:rPr>
        <w:t>MessagesModel</w:t>
      </w:r>
      <w:r w:rsidR="00EA3A58">
        <w:rPr>
          <w:lang w:eastAsia="hu-HU"/>
        </w:rPr>
        <w:t xml:space="preserve"> osztályt. Az előbbi a Modelt míg</w:t>
      </w:r>
      <w:r>
        <w:rPr>
          <w:lang w:eastAsia="hu-HU"/>
        </w:rPr>
        <w:t xml:space="preserve"> az utóbbi a ViewModelt képviseli. </w:t>
      </w:r>
      <w:r w:rsidR="005F595D">
        <w:rPr>
          <w:lang w:eastAsia="hu-HU"/>
        </w:rPr>
        <w:t xml:space="preserve">A két osztály viszonya jól látható a 6.2-es ábrán. </w:t>
      </w:r>
      <w:r>
        <w:rPr>
          <w:lang w:eastAsia="hu-HU"/>
        </w:rPr>
        <w:t xml:space="preserve">A </w:t>
      </w:r>
      <w:r w:rsidRPr="002B2407">
        <w:rPr>
          <w:i/>
          <w:lang w:eastAsia="hu-HU"/>
        </w:rPr>
        <w:t>MessagesModel</w:t>
      </w:r>
      <w:r>
        <w:rPr>
          <w:lang w:eastAsia="hu-HU"/>
        </w:rPr>
        <w:t xml:space="preserve"> osztályban levő </w:t>
      </w:r>
      <w:r>
        <w:rPr>
          <w:i/>
          <w:lang w:eastAsia="hu-HU"/>
        </w:rPr>
        <w:t>CreateMessages()</w:t>
      </w:r>
      <w:r>
        <w:rPr>
          <w:lang w:eastAsia="hu-HU"/>
        </w:rPr>
        <w:t xml:space="preserve"> metódus készíti el az üzeneteket, amik megjelennek az orvos vagy páciens Hub oldalának üdvözlő képernyőjén. </w:t>
      </w:r>
    </w:p>
    <w:p w14:paraId="257FCF06" w14:textId="6FF08D6C" w:rsidR="0090379F" w:rsidRDefault="00EA3A58" w:rsidP="0090379F">
      <w:pPr>
        <w:keepNext/>
        <w:ind w:firstLine="0"/>
      </w:pPr>
      <w:r w:rsidRPr="00EA3A58">
        <w:rPr>
          <w:noProof/>
          <w:lang w:eastAsia="hu-HU"/>
        </w:rPr>
        <w:drawing>
          <wp:inline distT="0" distB="0" distL="0" distR="0" wp14:anchorId="790B72E3" wp14:editId="5AF90E9F">
            <wp:extent cx="4977442" cy="3616609"/>
            <wp:effectExtent l="0" t="0" r="0" b="0"/>
            <wp:docPr id="14" name="Picture 14" descr="H:\Szakdolgozat\Képek\FormModel osztál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Szakdolgozat\Képek\FormModel osztály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0205" cy="3625883"/>
                    </a:xfrm>
                    <a:prstGeom prst="rect">
                      <a:avLst/>
                    </a:prstGeom>
                    <a:noFill/>
                    <a:ln>
                      <a:noFill/>
                    </a:ln>
                  </pic:spPr>
                </pic:pic>
              </a:graphicData>
            </a:graphic>
          </wp:inline>
        </w:drawing>
      </w:r>
    </w:p>
    <w:p w14:paraId="69CD6F73" w14:textId="6384C287" w:rsidR="0090379F" w:rsidRDefault="002C44FB" w:rsidP="001A5B2E">
      <w:pPr>
        <w:pStyle w:val="Caption"/>
      </w:pPr>
      <w:r>
        <w:fldChar w:fldCharType="begin"/>
      </w:r>
      <w:r>
        <w:instrText xml:space="preserve"> STYLEREF 1 \s </w:instrText>
      </w:r>
      <w:r>
        <w:fldChar w:fldCharType="separate"/>
      </w:r>
      <w:bookmarkStart w:id="149" w:name="_Toc406111977"/>
      <w:r w:rsidR="00712BA7">
        <w:t>6</w:t>
      </w:r>
      <w:r>
        <w:fldChar w:fldCharType="end"/>
      </w:r>
      <w:r>
        <w:t>.</w:t>
      </w:r>
      <w:r>
        <w:fldChar w:fldCharType="begin"/>
      </w:r>
      <w:r>
        <w:instrText xml:space="preserve"> SEQ ábra \* ARABIC \s 1 </w:instrText>
      </w:r>
      <w:r>
        <w:fldChar w:fldCharType="separate"/>
      </w:r>
      <w:r w:rsidR="00712BA7">
        <w:t>3</w:t>
      </w:r>
      <w:r>
        <w:fldChar w:fldCharType="end"/>
      </w:r>
      <w:r w:rsidR="0090379F">
        <w:t xml:space="preserve">. ábra </w:t>
      </w:r>
      <w:r w:rsidR="0090379F" w:rsidRPr="001A5B2E">
        <w:t>FormModel</w:t>
      </w:r>
      <w:r w:rsidR="0090379F">
        <w:t>.cs osztályainak osztálydiagramja</w:t>
      </w:r>
      <w:bookmarkEnd w:id="149"/>
    </w:p>
    <w:p w14:paraId="23355D2B" w14:textId="7C92D9FA" w:rsidR="00A616F2" w:rsidRDefault="00A616F2" w:rsidP="00A616F2">
      <w:r>
        <w:t xml:space="preserve">A </w:t>
      </w:r>
      <w:r w:rsidRPr="005F595D">
        <w:rPr>
          <w:i/>
        </w:rPr>
        <w:t>FormModel.cs</w:t>
      </w:r>
      <w:r>
        <w:t xml:space="preserve"> fájlban találhatjuk az űrlap modelljét. Egy űrlap egy dokumentumból áll, amiben szekciók vannak. Egy szekciónak van egy címe és akár több mezője is. A mezőnek van címkéje, típusa (egyszerű beviteli mező, rádió gomb, jelölő négyzet), értéke, szerkeszthetősége, és tulajdonságai. Az osztályok kapcsolatát és adattagjait szemlélteti a 6.3-as ábra. </w:t>
      </w:r>
    </w:p>
    <w:p w14:paraId="3DDEF6B4" w14:textId="408F046A" w:rsidR="0090379F" w:rsidRDefault="0090379F" w:rsidP="0090379F">
      <w:r>
        <w:t xml:space="preserve">A </w:t>
      </w:r>
      <w:r w:rsidRPr="0090379F">
        <w:rPr>
          <w:i/>
        </w:rPr>
        <w:t>ResponseMessage.cs</w:t>
      </w:r>
      <w:r>
        <w:t xml:space="preserve"> fájlban található osztályok reprezentálják a HTTP kérésekben visszakapott üzenet modelljét. Ennek az osztálynak a segítségével deszerializálom a JSON karaktersorozatot </w:t>
      </w:r>
      <w:r w:rsidRPr="0090379F">
        <w:rPr>
          <w:i/>
        </w:rPr>
        <w:t>ResponseMessage</w:t>
      </w:r>
      <w:r>
        <w:t xml:space="preserve"> objektummá, hogy kinyerhessem az üzenet tartalmát. A </w:t>
      </w:r>
      <w:r w:rsidRPr="0090379F">
        <w:rPr>
          <w:i/>
        </w:rPr>
        <w:t>ResponseMessage</w:t>
      </w:r>
      <w:r>
        <w:rPr>
          <w:i/>
        </w:rPr>
        <w:t xml:space="preserve"> </w:t>
      </w:r>
      <w:r>
        <w:t xml:space="preserve">osztály legfontosabb </w:t>
      </w:r>
      <w:r w:rsidR="00B10203">
        <w:t>része</w:t>
      </w:r>
      <w:r>
        <w:t xml:space="preserve"> egy </w:t>
      </w:r>
      <w:r>
        <w:rPr>
          <w:i/>
        </w:rPr>
        <w:t xml:space="preserve">Params </w:t>
      </w:r>
      <w:r>
        <w:t xml:space="preserve">osztály típusú adattag. A </w:t>
      </w:r>
      <w:r>
        <w:rPr>
          <w:i/>
        </w:rPr>
        <w:t>Params</w:t>
      </w:r>
      <w:r>
        <w:t xml:space="preserve"> osztályban sok féle adattag került, hogy lefedjem az üzenetben érkező adatokat. </w:t>
      </w:r>
      <w:r w:rsidR="00A85691">
        <w:t>Ezeket az osztályoka</w:t>
      </w:r>
      <w:r w:rsidR="00832608">
        <w:t xml:space="preserve">t és adattagokat szemlélteti a következő </w:t>
      </w:r>
      <w:r w:rsidR="00A85691">
        <w:t xml:space="preserve">ábra. </w:t>
      </w:r>
    </w:p>
    <w:p w14:paraId="69FED1F0" w14:textId="0F00DF47" w:rsidR="00A85691" w:rsidRDefault="00756098" w:rsidP="00A85691">
      <w:pPr>
        <w:keepNext/>
        <w:ind w:firstLine="0"/>
        <w:jc w:val="center"/>
      </w:pPr>
      <w:r>
        <w:rPr>
          <w:noProof/>
          <w:lang w:eastAsia="hu-HU"/>
        </w:rPr>
        <w:lastRenderedPageBreak/>
        <w:drawing>
          <wp:inline distT="0" distB="0" distL="0" distR="0" wp14:anchorId="297DE34F" wp14:editId="402CBAA3">
            <wp:extent cx="4229100" cy="4819650"/>
            <wp:effectExtent l="0" t="0" r="0" b="0"/>
            <wp:docPr id="15" name="Picture 1" descr="params cod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s code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4819650"/>
                    </a:xfrm>
                    <a:prstGeom prst="rect">
                      <a:avLst/>
                    </a:prstGeom>
                    <a:noFill/>
                    <a:ln>
                      <a:noFill/>
                    </a:ln>
                  </pic:spPr>
                </pic:pic>
              </a:graphicData>
            </a:graphic>
          </wp:inline>
        </w:drawing>
      </w:r>
    </w:p>
    <w:p w14:paraId="177158F3" w14:textId="03F69DEE" w:rsidR="0090379F" w:rsidRDefault="002C44FB" w:rsidP="001A5B2E">
      <w:pPr>
        <w:pStyle w:val="Caption"/>
      </w:pPr>
      <w:r>
        <w:fldChar w:fldCharType="begin"/>
      </w:r>
      <w:r>
        <w:instrText xml:space="preserve"> STYLEREF 1 \s </w:instrText>
      </w:r>
      <w:r>
        <w:fldChar w:fldCharType="separate"/>
      </w:r>
      <w:bookmarkStart w:id="150" w:name="_Toc406111978"/>
      <w:r w:rsidR="00712BA7">
        <w:t>6</w:t>
      </w:r>
      <w:r>
        <w:fldChar w:fldCharType="end"/>
      </w:r>
      <w:r>
        <w:t>.</w:t>
      </w:r>
      <w:r>
        <w:fldChar w:fldCharType="begin"/>
      </w:r>
      <w:r>
        <w:instrText xml:space="preserve"> SEQ ábra \* ARABIC \s 1 </w:instrText>
      </w:r>
      <w:r>
        <w:fldChar w:fldCharType="separate"/>
      </w:r>
      <w:r w:rsidR="00712BA7">
        <w:t>4</w:t>
      </w:r>
      <w:r>
        <w:fldChar w:fldCharType="end"/>
      </w:r>
      <w:r w:rsidR="00A85691">
        <w:t>. ábra Params osztály szemléltetve a Code Map-en</w:t>
      </w:r>
      <w:bookmarkEnd w:id="150"/>
    </w:p>
    <w:p w14:paraId="246861FB" w14:textId="3E75173F" w:rsidR="00A85691" w:rsidRDefault="00A85691" w:rsidP="00364300">
      <w:pPr>
        <w:pStyle w:val="Heading3"/>
      </w:pPr>
      <w:bookmarkStart w:id="151" w:name="_Toc406076083"/>
      <w:r>
        <w:t>Nyelvi támogatás</w:t>
      </w:r>
      <w:bookmarkEnd w:id="151"/>
    </w:p>
    <w:p w14:paraId="4C8FA9E2" w14:textId="440B4186" w:rsidR="00A85691" w:rsidRDefault="00A85691" w:rsidP="00DE1FBE">
      <w:pPr>
        <w:ind w:firstLine="0"/>
        <w:rPr>
          <w:lang w:eastAsia="hu-HU"/>
        </w:rPr>
      </w:pPr>
      <w:r>
        <w:rPr>
          <w:lang w:eastAsia="hu-HU"/>
        </w:rPr>
        <w:t xml:space="preserve">Szintén a megosztott kódban kapott helyett a </w:t>
      </w:r>
      <w:r w:rsidRPr="00A85691">
        <w:rPr>
          <w:i/>
          <w:lang w:eastAsia="hu-HU"/>
        </w:rPr>
        <w:t>Strings</w:t>
      </w:r>
      <w:r>
        <w:rPr>
          <w:lang w:eastAsia="hu-HU"/>
        </w:rPr>
        <w:t xml:space="preserve"> mappa, amiben a nyelvi támogatáshoz szükséges mappákat és fájlokat találjuk. A </w:t>
      </w:r>
      <w:r w:rsidRPr="00A85691">
        <w:rPr>
          <w:i/>
          <w:lang w:eastAsia="hu-HU"/>
        </w:rPr>
        <w:t>Strings</w:t>
      </w:r>
      <w:r>
        <w:rPr>
          <w:i/>
          <w:lang w:eastAsia="hu-HU"/>
        </w:rPr>
        <w:t xml:space="preserve"> </w:t>
      </w:r>
      <w:r>
        <w:rPr>
          <w:lang w:eastAsia="hu-HU"/>
        </w:rPr>
        <w:t>mappában két mappa található, amit az adott nyelv BCP-47 kódja alapján van elnevez</w:t>
      </w:r>
      <w:r w:rsidR="00D628A4">
        <w:rPr>
          <w:lang w:eastAsia="hu-HU"/>
        </w:rPr>
        <w:t>v</w:t>
      </w:r>
      <w:r>
        <w:rPr>
          <w:lang w:eastAsia="hu-HU"/>
        </w:rPr>
        <w:t xml:space="preserve">e. Az alkalmazásom az amerikai angol és a magyar nyelvet támogatja azért </w:t>
      </w:r>
      <w:r w:rsidRPr="00A85691">
        <w:rPr>
          <w:i/>
          <w:lang w:eastAsia="hu-HU"/>
        </w:rPr>
        <w:t>en-US</w:t>
      </w:r>
      <w:r>
        <w:rPr>
          <w:lang w:eastAsia="hu-HU"/>
        </w:rPr>
        <w:t xml:space="preserve"> és </w:t>
      </w:r>
      <w:r w:rsidRPr="00A85691">
        <w:rPr>
          <w:i/>
          <w:lang w:eastAsia="hu-HU"/>
        </w:rPr>
        <w:t>hu-HU</w:t>
      </w:r>
      <w:r>
        <w:rPr>
          <w:lang w:eastAsia="hu-HU"/>
        </w:rPr>
        <w:t xml:space="preserve"> nevet kapták. Mindkét mappában van egy-egy </w:t>
      </w:r>
      <w:r>
        <w:rPr>
          <w:i/>
          <w:lang w:eastAsia="hu-HU"/>
        </w:rPr>
        <w:t>Resources.resw</w:t>
      </w:r>
      <w:r>
        <w:rPr>
          <w:lang w:eastAsia="hu-HU"/>
        </w:rPr>
        <w:t xml:space="preserve"> fájl, </w:t>
      </w:r>
      <w:r w:rsidR="00D628A4">
        <w:rPr>
          <w:lang w:eastAsia="hu-HU"/>
        </w:rPr>
        <w:t>ez</w:t>
      </w:r>
      <w:r>
        <w:rPr>
          <w:lang w:eastAsia="hu-HU"/>
        </w:rPr>
        <w:t xml:space="preserve"> egy speciális XML fájl, ami a Microsoft RexX Schema-át használja.</w:t>
      </w:r>
      <w:r w:rsidR="008B7F6C">
        <w:rPr>
          <w:lang w:eastAsia="hu-HU"/>
        </w:rPr>
        <w:t xml:space="preserve"> A Visual Studio biztosít hozzá egy szerkesztőt, ami egy 3 oszlopos táblázat. Az első oszlop tartalmazza a kulcs nevét, a második az értéket, és a harmadik oszlopban pedig megjegyzést helyezhetünk el. Ebben a tábláz</w:t>
      </w:r>
      <w:r w:rsidR="00832608">
        <w:rPr>
          <w:lang w:eastAsia="hu-HU"/>
        </w:rPr>
        <w:t>atban kell elhelyezni a fordítás</w:t>
      </w:r>
      <w:r w:rsidR="008B7F6C">
        <w:rPr>
          <w:lang w:eastAsia="hu-HU"/>
        </w:rPr>
        <w:t xml:space="preserve"> kulcs érték párjait. A 6.4.1-es fejezetben már említettem, hogy hogyan kell C#-ban lekérni az adott kulcs értékét. XAML fájlokban is meglehet ezt tenni, de más </w:t>
      </w:r>
      <w:r w:rsidR="008B7F6C">
        <w:rPr>
          <w:lang w:eastAsia="hu-HU"/>
        </w:rPr>
        <w:lastRenderedPageBreak/>
        <w:t xml:space="preserve">módszerrel. Az adott XAML vezérlőhöz hozzá kell rendelni </w:t>
      </w:r>
      <w:r w:rsidR="00832608">
        <w:rPr>
          <w:lang w:eastAsia="hu-HU"/>
        </w:rPr>
        <w:t xml:space="preserve">egy </w:t>
      </w:r>
      <w:r w:rsidR="008B7F6C">
        <w:rPr>
          <w:lang w:eastAsia="hu-HU"/>
        </w:rPr>
        <w:t xml:space="preserve">azonosítót, amit az  </w:t>
      </w:r>
      <w:r w:rsidR="008B7F6C" w:rsidRPr="008B7F6C">
        <w:rPr>
          <w:i/>
          <w:lang w:eastAsia="hu-HU"/>
        </w:rPr>
        <w:t>x:Uid</w:t>
      </w:r>
      <w:r w:rsidR="008B7F6C">
        <w:rPr>
          <w:lang w:eastAsia="hu-HU"/>
        </w:rPr>
        <w:t xml:space="preserve"> adattagjában kell megadni. Ezt az azonosítót helyezzük el a </w:t>
      </w:r>
      <w:r w:rsidR="008B7F6C">
        <w:rPr>
          <w:i/>
          <w:lang w:eastAsia="hu-HU"/>
        </w:rPr>
        <w:t>Resource.resw</w:t>
      </w:r>
      <w:r w:rsidR="008B7F6C">
        <w:rPr>
          <w:lang w:eastAsia="hu-HU"/>
        </w:rPr>
        <w:t xml:space="preserve"> </w:t>
      </w:r>
      <w:r w:rsidR="00D628A4">
        <w:rPr>
          <w:lang w:eastAsia="hu-HU"/>
        </w:rPr>
        <w:t>fájlban,</w:t>
      </w:r>
      <w:r w:rsidR="008B7F6C">
        <w:rPr>
          <w:lang w:eastAsia="hu-HU"/>
        </w:rPr>
        <w:t xml:space="preserve"> a kulcs oszlopban. Ha a vezérlőnek egy specifikus adattagjához kell</w:t>
      </w:r>
      <w:r w:rsidR="00D628A4">
        <w:rPr>
          <w:lang w:eastAsia="hu-HU"/>
        </w:rPr>
        <w:t xml:space="preserve"> hozzárendelni a szöveget</w:t>
      </w:r>
      <w:r w:rsidR="008B7F6C">
        <w:rPr>
          <w:lang w:eastAsia="hu-HU"/>
        </w:rPr>
        <w:t xml:space="preserve">, akkor a kulcs oszlopban egy pont után meg kell adni az adattag nevét. Lent látható kódrészlet esetén a kulcs értéke </w:t>
      </w:r>
      <w:r w:rsidR="008B7F6C" w:rsidRPr="008B7F6C">
        <w:rPr>
          <w:i/>
          <w:highlight w:val="white"/>
        </w:rPr>
        <w:t>LoginSignInBody</w:t>
      </w:r>
      <w:r w:rsidR="008B7F6C" w:rsidRPr="008B7F6C">
        <w:rPr>
          <w:i/>
        </w:rPr>
        <w:t>.Text</w:t>
      </w:r>
      <w:r w:rsidR="008B7F6C">
        <w:rPr>
          <w:i/>
        </w:rPr>
        <w:t>.</w:t>
      </w:r>
    </w:p>
    <w:p w14:paraId="619467A9" w14:textId="77777777" w:rsidR="00577323" w:rsidRPr="002A10A1" w:rsidRDefault="008B7F6C" w:rsidP="001B4D11">
      <w:pPr>
        <w:autoSpaceDE w:val="0"/>
        <w:autoSpaceDN w:val="0"/>
        <w:adjustRightInd w:val="0"/>
        <w:spacing w:before="240"/>
        <w:ind w:left="709" w:firstLine="0"/>
        <w:jc w:val="left"/>
        <w:rPr>
          <w:rFonts w:ascii="Consolas" w:hAnsi="Consolas" w:cs="Consolas"/>
          <w:color w:val="000000"/>
          <w:sz w:val="20"/>
          <w:szCs w:val="20"/>
          <w:highlight w:val="white"/>
        </w:rPr>
      </w:pPr>
      <w:r w:rsidRPr="002A10A1">
        <w:rPr>
          <w:rFonts w:ascii="Consolas" w:hAnsi="Consolas" w:cs="Consolas"/>
          <w:color w:val="000000"/>
          <w:sz w:val="20"/>
          <w:szCs w:val="20"/>
          <w:highlight w:val="white"/>
        </w:rPr>
        <w:t xml:space="preserve"> </w:t>
      </w:r>
      <w:r w:rsidR="00577323" w:rsidRPr="002A10A1">
        <w:rPr>
          <w:rFonts w:ascii="Consolas" w:hAnsi="Consolas" w:cs="Consolas"/>
          <w:color w:val="0000FF"/>
          <w:sz w:val="20"/>
          <w:szCs w:val="20"/>
          <w:highlight w:val="white"/>
        </w:rPr>
        <w:t>&lt;</w:t>
      </w:r>
      <w:r w:rsidR="00577323" w:rsidRPr="002A10A1">
        <w:rPr>
          <w:rFonts w:ascii="Consolas" w:hAnsi="Consolas" w:cs="Consolas"/>
          <w:color w:val="A31515"/>
          <w:sz w:val="20"/>
          <w:szCs w:val="20"/>
          <w:highlight w:val="white"/>
        </w:rPr>
        <w:t>TextBlock</w:t>
      </w:r>
      <w:r w:rsidR="00577323" w:rsidRPr="002A10A1">
        <w:rPr>
          <w:rFonts w:ascii="Consolas" w:hAnsi="Consolas" w:cs="Consolas"/>
          <w:color w:val="FF0000"/>
          <w:sz w:val="20"/>
          <w:szCs w:val="20"/>
          <w:highlight w:val="white"/>
        </w:rPr>
        <w:t xml:space="preserve"> Text</w:t>
      </w:r>
      <w:r w:rsidR="00577323" w:rsidRPr="002A10A1">
        <w:rPr>
          <w:rFonts w:ascii="Consolas" w:hAnsi="Consolas" w:cs="Consolas"/>
          <w:color w:val="0000FF"/>
          <w:sz w:val="20"/>
          <w:szCs w:val="20"/>
          <w:highlight w:val="white"/>
        </w:rPr>
        <w:t>="Please login in with your credentials"</w:t>
      </w:r>
      <w:r w:rsidR="00577323" w:rsidRPr="002A10A1">
        <w:rPr>
          <w:rFonts w:ascii="Consolas" w:hAnsi="Consolas" w:cs="Consolas"/>
          <w:color w:val="000000"/>
          <w:sz w:val="20"/>
          <w:szCs w:val="20"/>
          <w:highlight w:val="white"/>
        </w:rPr>
        <w:t xml:space="preserve"> </w:t>
      </w:r>
    </w:p>
    <w:p w14:paraId="15599F81" w14:textId="77777777" w:rsidR="00577323" w:rsidRPr="002A10A1" w:rsidRDefault="00577323" w:rsidP="001B4D11">
      <w:pPr>
        <w:autoSpaceDE w:val="0"/>
        <w:autoSpaceDN w:val="0"/>
        <w:adjustRightInd w:val="0"/>
        <w:ind w:left="709" w:firstLine="0"/>
        <w:jc w:val="left"/>
        <w:rPr>
          <w:rFonts w:ascii="Consolas" w:hAnsi="Consolas" w:cs="Consolas"/>
          <w:color w:val="000000"/>
          <w:sz w:val="20"/>
          <w:szCs w:val="20"/>
          <w:highlight w:val="white"/>
        </w:rPr>
      </w:pPr>
      <w:r w:rsidRPr="002A10A1">
        <w:rPr>
          <w:rFonts w:ascii="Consolas" w:hAnsi="Consolas" w:cs="Consolas"/>
          <w:color w:val="000000"/>
          <w:sz w:val="20"/>
          <w:szCs w:val="20"/>
          <w:highlight w:val="white"/>
        </w:rPr>
        <w:t xml:space="preserve">           </w:t>
      </w:r>
      <w:r w:rsidRPr="002A10A1">
        <w:rPr>
          <w:rFonts w:ascii="Consolas" w:hAnsi="Consolas" w:cs="Consolas"/>
          <w:color w:val="FF0000"/>
          <w:sz w:val="20"/>
          <w:szCs w:val="20"/>
          <w:highlight w:val="white"/>
        </w:rPr>
        <w:t xml:space="preserve"> x</w:t>
      </w:r>
      <w:r w:rsidRPr="002A10A1">
        <w:rPr>
          <w:rFonts w:ascii="Consolas" w:hAnsi="Consolas" w:cs="Consolas"/>
          <w:color w:val="0000FF"/>
          <w:sz w:val="20"/>
          <w:szCs w:val="20"/>
          <w:highlight w:val="white"/>
        </w:rPr>
        <w:t>:</w:t>
      </w:r>
      <w:r w:rsidRPr="002A10A1">
        <w:rPr>
          <w:rFonts w:ascii="Consolas" w:hAnsi="Consolas" w:cs="Consolas"/>
          <w:color w:val="FF0000"/>
          <w:sz w:val="20"/>
          <w:szCs w:val="20"/>
          <w:highlight w:val="white"/>
        </w:rPr>
        <w:t>Uid</w:t>
      </w:r>
      <w:r w:rsidRPr="002A10A1">
        <w:rPr>
          <w:rFonts w:ascii="Consolas" w:hAnsi="Consolas" w:cs="Consolas"/>
          <w:color w:val="0000FF"/>
          <w:sz w:val="20"/>
          <w:szCs w:val="20"/>
          <w:highlight w:val="white"/>
        </w:rPr>
        <w:t>="LoginSignInBody"</w:t>
      </w:r>
      <w:r w:rsidRPr="002A10A1">
        <w:rPr>
          <w:rFonts w:ascii="Consolas" w:hAnsi="Consolas" w:cs="Consolas"/>
          <w:color w:val="000000"/>
          <w:sz w:val="20"/>
          <w:szCs w:val="20"/>
          <w:highlight w:val="white"/>
        </w:rPr>
        <w:t xml:space="preserve"> </w:t>
      </w:r>
    </w:p>
    <w:p w14:paraId="2A48DAED" w14:textId="77777777" w:rsidR="00577323" w:rsidRPr="002A10A1" w:rsidRDefault="00577323" w:rsidP="001B4D11">
      <w:pPr>
        <w:autoSpaceDE w:val="0"/>
        <w:autoSpaceDN w:val="0"/>
        <w:adjustRightInd w:val="0"/>
        <w:ind w:left="709" w:firstLine="0"/>
        <w:jc w:val="left"/>
        <w:rPr>
          <w:rFonts w:ascii="Consolas" w:hAnsi="Consolas" w:cs="Consolas"/>
          <w:color w:val="000000"/>
          <w:sz w:val="20"/>
          <w:szCs w:val="20"/>
          <w:highlight w:val="white"/>
        </w:rPr>
      </w:pPr>
      <w:r w:rsidRPr="002A10A1">
        <w:rPr>
          <w:rFonts w:ascii="Consolas" w:hAnsi="Consolas" w:cs="Consolas"/>
          <w:color w:val="000000"/>
          <w:sz w:val="20"/>
          <w:szCs w:val="20"/>
          <w:highlight w:val="white"/>
        </w:rPr>
        <w:t xml:space="preserve">           </w:t>
      </w:r>
      <w:r w:rsidRPr="002A10A1">
        <w:rPr>
          <w:rFonts w:ascii="Consolas" w:hAnsi="Consolas" w:cs="Consolas"/>
          <w:color w:val="FF0000"/>
          <w:sz w:val="20"/>
          <w:szCs w:val="20"/>
          <w:highlight w:val="white"/>
        </w:rPr>
        <w:t xml:space="preserve"> Name</w:t>
      </w:r>
      <w:r w:rsidRPr="002A10A1">
        <w:rPr>
          <w:rFonts w:ascii="Consolas" w:hAnsi="Consolas" w:cs="Consolas"/>
          <w:color w:val="0000FF"/>
          <w:sz w:val="20"/>
          <w:szCs w:val="20"/>
          <w:highlight w:val="white"/>
        </w:rPr>
        <w:t>="body"</w:t>
      </w:r>
      <w:r w:rsidRPr="002A10A1">
        <w:rPr>
          <w:rFonts w:ascii="Consolas" w:hAnsi="Consolas" w:cs="Consolas"/>
          <w:color w:val="000000"/>
          <w:sz w:val="20"/>
          <w:szCs w:val="20"/>
          <w:highlight w:val="white"/>
        </w:rPr>
        <w:t xml:space="preserve"> </w:t>
      </w:r>
    </w:p>
    <w:p w14:paraId="48037F61" w14:textId="77777777" w:rsidR="00577323" w:rsidRPr="002A10A1" w:rsidRDefault="00577323" w:rsidP="001B4D11">
      <w:pPr>
        <w:autoSpaceDE w:val="0"/>
        <w:autoSpaceDN w:val="0"/>
        <w:adjustRightInd w:val="0"/>
        <w:ind w:left="709" w:firstLine="0"/>
        <w:jc w:val="left"/>
        <w:rPr>
          <w:rFonts w:ascii="Consolas" w:hAnsi="Consolas" w:cs="Consolas"/>
          <w:color w:val="000000"/>
          <w:sz w:val="20"/>
          <w:szCs w:val="20"/>
          <w:highlight w:val="white"/>
        </w:rPr>
      </w:pPr>
      <w:r w:rsidRPr="002A10A1">
        <w:rPr>
          <w:rFonts w:ascii="Consolas" w:hAnsi="Consolas" w:cs="Consolas"/>
          <w:color w:val="000000"/>
          <w:sz w:val="20"/>
          <w:szCs w:val="20"/>
          <w:highlight w:val="white"/>
        </w:rPr>
        <w:t xml:space="preserve">           </w:t>
      </w:r>
      <w:r w:rsidRPr="002A10A1">
        <w:rPr>
          <w:rFonts w:ascii="Consolas" w:hAnsi="Consolas" w:cs="Consolas"/>
          <w:color w:val="FF0000"/>
          <w:sz w:val="20"/>
          <w:szCs w:val="20"/>
          <w:highlight w:val="white"/>
        </w:rPr>
        <w:t xml:space="preserve"> Style</w:t>
      </w:r>
      <w:r w:rsidRPr="002A10A1">
        <w:rPr>
          <w:rFonts w:ascii="Consolas" w:hAnsi="Consolas" w:cs="Consolas"/>
          <w:color w:val="0000FF"/>
          <w:sz w:val="20"/>
          <w:szCs w:val="20"/>
          <w:highlight w:val="white"/>
        </w:rPr>
        <w:t>="{</w:t>
      </w:r>
      <w:r w:rsidRPr="002A10A1">
        <w:rPr>
          <w:rFonts w:ascii="Consolas" w:hAnsi="Consolas" w:cs="Consolas"/>
          <w:color w:val="A31515"/>
          <w:sz w:val="20"/>
          <w:szCs w:val="20"/>
          <w:highlight w:val="white"/>
        </w:rPr>
        <w:t>ThemeResource</w:t>
      </w:r>
      <w:r w:rsidRPr="002A10A1">
        <w:rPr>
          <w:rFonts w:ascii="Consolas" w:hAnsi="Consolas" w:cs="Consolas"/>
          <w:color w:val="FF0000"/>
          <w:sz w:val="20"/>
          <w:szCs w:val="20"/>
          <w:highlight w:val="white"/>
        </w:rPr>
        <w:t xml:space="preserve"> BaseTextBlockStyle</w:t>
      </w:r>
      <w:r w:rsidRPr="002A10A1">
        <w:rPr>
          <w:rFonts w:ascii="Consolas" w:hAnsi="Consolas" w:cs="Consolas"/>
          <w:color w:val="0000FF"/>
          <w:sz w:val="20"/>
          <w:szCs w:val="20"/>
          <w:highlight w:val="white"/>
        </w:rPr>
        <w:t>}"</w:t>
      </w:r>
      <w:r w:rsidRPr="002A10A1">
        <w:rPr>
          <w:rFonts w:ascii="Consolas" w:hAnsi="Consolas" w:cs="Consolas"/>
          <w:color w:val="000000"/>
          <w:sz w:val="20"/>
          <w:szCs w:val="20"/>
          <w:highlight w:val="white"/>
        </w:rPr>
        <w:t xml:space="preserve"> </w:t>
      </w:r>
    </w:p>
    <w:p w14:paraId="0BD232E2" w14:textId="493A7871" w:rsidR="00B01EF3" w:rsidRPr="002A10A1" w:rsidRDefault="00577323" w:rsidP="001B4D11">
      <w:pPr>
        <w:autoSpaceDE w:val="0"/>
        <w:autoSpaceDN w:val="0"/>
        <w:adjustRightInd w:val="0"/>
        <w:spacing w:after="240"/>
        <w:ind w:left="709" w:firstLine="0"/>
        <w:jc w:val="left"/>
        <w:rPr>
          <w:rFonts w:ascii="Consolas" w:hAnsi="Consolas" w:cs="Consolas"/>
          <w:color w:val="0000FF"/>
          <w:sz w:val="20"/>
          <w:szCs w:val="20"/>
        </w:rPr>
      </w:pPr>
      <w:r w:rsidRPr="002A10A1">
        <w:rPr>
          <w:rFonts w:ascii="Consolas" w:hAnsi="Consolas" w:cs="Consolas"/>
          <w:color w:val="000000"/>
          <w:sz w:val="20"/>
          <w:szCs w:val="20"/>
          <w:highlight w:val="white"/>
        </w:rPr>
        <w:t xml:space="preserve">           </w:t>
      </w:r>
      <w:r w:rsidRPr="002A10A1">
        <w:rPr>
          <w:rFonts w:ascii="Consolas" w:hAnsi="Consolas" w:cs="Consolas"/>
          <w:color w:val="FF0000"/>
          <w:sz w:val="20"/>
          <w:szCs w:val="20"/>
          <w:highlight w:val="white"/>
        </w:rPr>
        <w:t xml:space="preserve"> TextWrapping</w:t>
      </w:r>
      <w:r w:rsidRPr="002A10A1">
        <w:rPr>
          <w:rFonts w:ascii="Consolas" w:hAnsi="Consolas" w:cs="Consolas"/>
          <w:color w:val="0000FF"/>
          <w:sz w:val="20"/>
          <w:szCs w:val="20"/>
          <w:highlight w:val="white"/>
        </w:rPr>
        <w:t>="Wrap" /&gt;</w:t>
      </w:r>
    </w:p>
    <w:p w14:paraId="69B233FF" w14:textId="62116C07" w:rsidR="008B7F6C" w:rsidRDefault="00D245E3" w:rsidP="00364300">
      <w:pPr>
        <w:pStyle w:val="Heading2"/>
      </w:pPr>
      <w:bookmarkStart w:id="152" w:name="_Toc406076084"/>
      <w:r>
        <w:t>Háttérfolyamatok</w:t>
      </w:r>
      <w:bookmarkEnd w:id="152"/>
    </w:p>
    <w:p w14:paraId="7B46B16C" w14:textId="00984193" w:rsidR="00D245E3" w:rsidRPr="005D0594" w:rsidRDefault="00D245E3" w:rsidP="005D0594">
      <w:pPr>
        <w:ind w:firstLine="0"/>
        <w:rPr>
          <w:i/>
        </w:rPr>
      </w:pPr>
      <w:r>
        <w:rPr>
          <w:lang w:eastAsia="hu-HU"/>
        </w:rPr>
        <w:t xml:space="preserve">A </w:t>
      </w:r>
      <w:r w:rsidRPr="005D0594">
        <w:t xml:space="preserve">háttérfolyamatokat a </w:t>
      </w:r>
      <w:r w:rsidRPr="005D0594">
        <w:rPr>
          <w:i/>
        </w:rPr>
        <w:t>BackgroundTasks</w:t>
      </w:r>
      <w:r w:rsidRPr="005D0594">
        <w:t xml:space="preserve"> hordozható projektben hoztam létre. Az egyik ilyen folyamatot az </w:t>
      </w:r>
      <w:r w:rsidRPr="005D0594">
        <w:rPr>
          <w:i/>
        </w:rPr>
        <w:t>UpdateTilesBackgroundTask.cs</w:t>
      </w:r>
      <w:r w:rsidRPr="005D0594">
        <w:t xml:space="preserve"> fájlban definiáltam. A</w:t>
      </w:r>
      <w:r w:rsidR="005D0594" w:rsidRPr="005D0594">
        <w:t>z</w:t>
      </w:r>
      <w:r w:rsidRPr="005D0594">
        <w:t xml:space="preserve"> </w:t>
      </w:r>
      <w:r w:rsidRPr="005D0594">
        <w:rPr>
          <w:i/>
        </w:rPr>
        <w:t>UpdateTilesBackgroundTask</w:t>
      </w:r>
      <w:r w:rsidRPr="005D0594">
        <w:t xml:space="preserve"> a </w:t>
      </w:r>
      <w:r w:rsidRPr="005D0594">
        <w:rPr>
          <w:i/>
        </w:rPr>
        <w:t>TileHepler</w:t>
      </w:r>
      <w:r w:rsidRPr="005D0594">
        <w:t xml:space="preserve"> osztályhoz hasonló, de akkor lép működésbe, </w:t>
      </w:r>
      <w:r w:rsidR="005D0594" w:rsidRPr="005D0594">
        <w:t xml:space="preserve">amikor az alkalmazás nem fut. Windows Phone-on minimum 30 percenként futhat le egy ilyen háttérfolyamat. A háttérfolyamatok kezelésében a </w:t>
      </w:r>
      <w:r w:rsidR="005D0594" w:rsidRPr="005D0594">
        <w:rPr>
          <w:i/>
        </w:rPr>
        <w:t>BackgroundTaskHelper</w:t>
      </w:r>
      <w:r w:rsidR="005D0594" w:rsidRPr="005D0594">
        <w:t xml:space="preserve"> osztály segít, ami a megosztott kód </w:t>
      </w:r>
      <w:r w:rsidR="005D0594" w:rsidRPr="005D0594">
        <w:rPr>
          <w:i/>
        </w:rPr>
        <w:t>Common</w:t>
      </w:r>
      <w:r w:rsidR="005D0594" w:rsidRPr="005D0594">
        <w:t xml:space="preserve"> mappájában található a </w:t>
      </w:r>
      <w:r w:rsidR="005D0594" w:rsidRPr="005D0594">
        <w:rPr>
          <w:i/>
        </w:rPr>
        <w:t>BackgroundTaskHelper.cs</w:t>
      </w:r>
      <w:r w:rsidR="005D0594" w:rsidRPr="005D0594">
        <w:t xml:space="preserve"> fájlban. Ezzel az osztállyal lehet új folyamatokat regisztrálni és meglévőket törölni. Az alábbi kódrészletben regisztrálom az </w:t>
      </w:r>
      <w:r w:rsidR="005D0594" w:rsidRPr="005D0594">
        <w:rPr>
          <w:i/>
        </w:rPr>
        <w:t>UpdateTilesBackgroundTask</w:t>
      </w:r>
      <w:r w:rsidR="005D0594" w:rsidRPr="005D0594">
        <w:t xml:space="preserve"> háttérfolyamatot, hogy fusson le 30 percenként, ha van internet kapcsolat.</w:t>
      </w:r>
    </w:p>
    <w:p w14:paraId="0F4DCF32" w14:textId="0F7CAD8D" w:rsidR="005D0594" w:rsidRDefault="005D0594" w:rsidP="00AB5882">
      <w:pPr>
        <w:spacing w:before="240" w:after="240"/>
        <w:ind w:left="993" w:hanging="284"/>
        <w:jc w:val="left"/>
        <w:rPr>
          <w:lang w:eastAsia="hu-HU"/>
        </w:rPr>
      </w:pPr>
      <w:r>
        <w:rPr>
          <w:rFonts w:ascii="Consolas" w:hAnsi="Consolas" w:cs="Consolas"/>
          <w:color w:val="2B91AF"/>
          <w:sz w:val="19"/>
          <w:szCs w:val="19"/>
          <w:highlight w:val="white"/>
        </w:rPr>
        <w:t>BackgroundTaskHelper</w:t>
      </w:r>
      <w:r>
        <w:rPr>
          <w:rFonts w:ascii="Consolas" w:hAnsi="Consolas" w:cs="Consolas"/>
          <w:color w:val="000000"/>
          <w:sz w:val="19"/>
          <w:szCs w:val="19"/>
          <w:highlight w:val="white"/>
        </w:rPr>
        <w:t>.RegisterBackgroundTask(</w:t>
      </w:r>
      <w:r>
        <w:rPr>
          <w:rFonts w:ascii="Consolas" w:hAnsi="Consolas" w:cs="Consolas"/>
          <w:color w:val="A31515"/>
          <w:sz w:val="19"/>
          <w:szCs w:val="19"/>
          <w:highlight w:val="white"/>
        </w:rPr>
        <w:t>"BackgroundTasks.UpdateTilesBackgroundTask"</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"UpdateTilesBackgroundTask"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TimeTrigger</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SystemCondition</w:t>
      </w:r>
      <w:r>
        <w:rPr>
          <w:rFonts w:ascii="Consolas" w:hAnsi="Consolas" w:cs="Consolas"/>
          <w:color w:val="000000"/>
          <w:sz w:val="19"/>
          <w:szCs w:val="19"/>
          <w:highlight w:val="white"/>
        </w:rPr>
        <w:t>(</w:t>
      </w:r>
      <w:r>
        <w:rPr>
          <w:rFonts w:ascii="Consolas" w:hAnsi="Consolas" w:cs="Consolas"/>
          <w:color w:val="2B91AF"/>
          <w:sz w:val="19"/>
          <w:szCs w:val="19"/>
          <w:highlight w:val="white"/>
        </w:rPr>
        <w:t>SystemConditionType</w:t>
      </w:r>
      <w:r>
        <w:rPr>
          <w:rFonts w:ascii="Consolas" w:hAnsi="Consolas" w:cs="Consolas"/>
          <w:color w:val="000000"/>
          <w:sz w:val="19"/>
          <w:szCs w:val="19"/>
          <w:highlight w:val="white"/>
        </w:rPr>
        <w:t>.InternetAvailable));</w:t>
      </w:r>
    </w:p>
    <w:p w14:paraId="46E033DF" w14:textId="77875DED" w:rsidR="005D0594" w:rsidRDefault="005D0594" w:rsidP="00364300">
      <w:pPr>
        <w:pStyle w:val="Heading2"/>
      </w:pPr>
      <w:bookmarkStart w:id="153" w:name="_Toc406076085"/>
      <w:r>
        <w:t>Megjelenítés</w:t>
      </w:r>
      <w:bookmarkEnd w:id="153"/>
    </w:p>
    <w:p w14:paraId="6A4516C4" w14:textId="47BE3145" w:rsidR="005D0594" w:rsidRDefault="005D0594" w:rsidP="00DE1FBE">
      <w:pPr>
        <w:ind w:firstLine="0"/>
        <w:rPr>
          <w:lang w:eastAsia="hu-HU"/>
        </w:rPr>
      </w:pPr>
      <w:r>
        <w:rPr>
          <w:lang w:eastAsia="hu-HU"/>
        </w:rPr>
        <w:t xml:space="preserve">A </w:t>
      </w:r>
      <w:r>
        <w:rPr>
          <w:i/>
          <w:lang w:eastAsia="hu-HU"/>
        </w:rPr>
        <w:t>View</w:t>
      </w:r>
      <w:r>
        <w:rPr>
          <w:lang w:eastAsia="hu-HU"/>
        </w:rPr>
        <w:t xml:space="preserve"> mappában találhatóak az alkalmazás oldalainak fájljai. Minden oldal két fájlból áll, egy </w:t>
      </w:r>
      <w:r w:rsidRPr="005D0594">
        <w:rPr>
          <w:i/>
          <w:lang w:eastAsia="hu-HU"/>
        </w:rPr>
        <w:t>xaml</w:t>
      </w:r>
      <w:r>
        <w:rPr>
          <w:lang w:eastAsia="hu-HU"/>
        </w:rPr>
        <w:t xml:space="preserve"> és egy </w:t>
      </w:r>
      <w:r w:rsidRPr="005D0594">
        <w:rPr>
          <w:i/>
          <w:lang w:eastAsia="hu-HU"/>
        </w:rPr>
        <w:t>cs</w:t>
      </w:r>
      <w:r>
        <w:rPr>
          <w:lang w:eastAsia="hu-HU"/>
        </w:rPr>
        <w:t xml:space="preserve"> fájlból. A </w:t>
      </w:r>
      <w:r w:rsidRPr="005D0594">
        <w:rPr>
          <w:i/>
          <w:lang w:eastAsia="hu-HU"/>
        </w:rPr>
        <w:t>xaml</w:t>
      </w:r>
      <w:r>
        <w:rPr>
          <w:lang w:eastAsia="hu-HU"/>
        </w:rPr>
        <w:t xml:space="preserve"> fájl felelős a megjelenítésért a </w:t>
      </w:r>
      <w:r>
        <w:rPr>
          <w:i/>
          <w:lang w:eastAsia="hu-HU"/>
        </w:rPr>
        <w:t xml:space="preserve">cs </w:t>
      </w:r>
      <w:r>
        <w:rPr>
          <w:lang w:eastAsia="hu-HU"/>
        </w:rPr>
        <w:t>pedig a mögötte levő logikáért.</w:t>
      </w:r>
      <w:r w:rsidR="001664F5">
        <w:rPr>
          <w:lang w:eastAsia="hu-HU"/>
        </w:rPr>
        <w:t xml:space="preserve"> </w:t>
      </w:r>
    </w:p>
    <w:p w14:paraId="1630921D" w14:textId="49C25FE3" w:rsidR="00E95FBD" w:rsidRDefault="00E95FBD" w:rsidP="005D0594">
      <w:pPr>
        <w:rPr>
          <w:lang w:eastAsia="hu-HU"/>
        </w:rPr>
      </w:pPr>
      <w:r>
        <w:rPr>
          <w:lang w:eastAsia="hu-HU"/>
        </w:rPr>
        <w:lastRenderedPageBreak/>
        <w:t xml:space="preserve">Szinte minden oldal rendelkezik egy </w:t>
      </w:r>
      <w:r w:rsidRPr="00E95FBD">
        <w:rPr>
          <w:i/>
          <w:lang w:eastAsia="hu-HU"/>
        </w:rPr>
        <w:t>ObservableDictionary</w:t>
      </w:r>
      <w:r>
        <w:rPr>
          <w:lang w:eastAsia="hu-HU"/>
        </w:rPr>
        <w:t xml:space="preserve"> típusú </w:t>
      </w:r>
      <w:r w:rsidRPr="00E95FBD">
        <w:rPr>
          <w:i/>
          <w:lang w:eastAsia="hu-HU"/>
        </w:rPr>
        <w:t>defaultViewModel</w:t>
      </w:r>
      <w:r>
        <w:rPr>
          <w:lang w:eastAsia="hu-HU"/>
        </w:rPr>
        <w:t xml:space="preserve"> változóval. Az </w:t>
      </w:r>
      <w:r w:rsidRPr="00E95FBD">
        <w:rPr>
          <w:i/>
          <w:lang w:eastAsia="hu-HU"/>
        </w:rPr>
        <w:t>ObservableDictionary</w:t>
      </w:r>
      <w:r>
        <w:rPr>
          <w:lang w:eastAsia="hu-HU"/>
        </w:rPr>
        <w:t xml:space="preserve"> osztályról már esett szó a 6.2-es fejezetben, most bemutatom, hogyan használtam fel az alkalmazásomban. A </w:t>
      </w:r>
      <w:r>
        <w:rPr>
          <w:i/>
          <w:lang w:eastAsia="hu-HU"/>
        </w:rPr>
        <w:t xml:space="preserve">defaultViewModel </w:t>
      </w:r>
      <w:r>
        <w:rPr>
          <w:lang w:eastAsia="hu-HU"/>
        </w:rPr>
        <w:t>feladata, hogy tárolja az a</w:t>
      </w:r>
      <w:r w:rsidR="00832608">
        <w:rPr>
          <w:lang w:eastAsia="hu-HU"/>
        </w:rPr>
        <w:t>dott oldalhoz tartozó ViewModeleket</w:t>
      </w:r>
      <w:r>
        <w:rPr>
          <w:lang w:eastAsia="hu-HU"/>
        </w:rPr>
        <w:t xml:space="preserve">. Az oldal mögötti kódban tölthetjük fel tartalommal. Az egyes kulcsokhoz a következőképpen rendeltem hozzá a tartalmakat. </w:t>
      </w:r>
    </w:p>
    <w:p w14:paraId="4A4417A8" w14:textId="77777777" w:rsidR="00E95FBD" w:rsidRPr="00E95FBD" w:rsidRDefault="00E95FBD" w:rsidP="00E34926">
      <w:pPr>
        <w:autoSpaceDE w:val="0"/>
        <w:autoSpaceDN w:val="0"/>
        <w:adjustRightInd w:val="0"/>
        <w:spacing w:before="240"/>
        <w:ind w:left="993" w:hanging="284"/>
        <w:jc w:val="left"/>
        <w:rPr>
          <w:rFonts w:ascii="Consolas" w:hAnsi="Consolas" w:cs="Consolas"/>
          <w:color w:val="000000"/>
          <w:sz w:val="20"/>
          <w:szCs w:val="20"/>
          <w:highlight w:val="white"/>
        </w:rPr>
      </w:pPr>
      <w:r w:rsidRPr="00E95FBD">
        <w:rPr>
          <w:rFonts w:ascii="Consolas" w:hAnsi="Consolas" w:cs="Consolas"/>
          <w:color w:val="2B91AF"/>
          <w:sz w:val="20"/>
          <w:szCs w:val="20"/>
          <w:highlight w:val="white"/>
        </w:rPr>
        <w:t>ObservableCollection</w:t>
      </w:r>
      <w:r w:rsidRPr="00E95FBD">
        <w:rPr>
          <w:rFonts w:ascii="Consolas" w:hAnsi="Consolas" w:cs="Consolas"/>
          <w:color w:val="000000"/>
          <w:sz w:val="20"/>
          <w:szCs w:val="20"/>
          <w:highlight w:val="white"/>
        </w:rPr>
        <w:t>&lt;</w:t>
      </w:r>
      <w:r w:rsidRPr="00E95FBD">
        <w:rPr>
          <w:rFonts w:ascii="Consolas" w:hAnsi="Consolas" w:cs="Consolas"/>
          <w:color w:val="2B91AF"/>
          <w:sz w:val="20"/>
          <w:szCs w:val="20"/>
          <w:highlight w:val="white"/>
        </w:rPr>
        <w:t>Message</w:t>
      </w:r>
      <w:r w:rsidRPr="00E95FBD">
        <w:rPr>
          <w:rFonts w:ascii="Consolas" w:hAnsi="Consolas" w:cs="Consolas"/>
          <w:color w:val="000000"/>
          <w:sz w:val="20"/>
          <w:szCs w:val="20"/>
          <w:highlight w:val="white"/>
        </w:rPr>
        <w:t xml:space="preserve">&gt; messages = </w:t>
      </w:r>
      <w:r w:rsidRPr="00E95FBD">
        <w:rPr>
          <w:rFonts w:ascii="Consolas" w:hAnsi="Consolas" w:cs="Consolas"/>
          <w:color w:val="2B91AF"/>
          <w:sz w:val="20"/>
          <w:szCs w:val="20"/>
          <w:highlight w:val="white"/>
        </w:rPr>
        <w:t>MessagesModel</w:t>
      </w:r>
      <w:r w:rsidRPr="00E95FBD">
        <w:rPr>
          <w:rFonts w:ascii="Consolas" w:hAnsi="Consolas" w:cs="Consolas"/>
          <w:color w:val="000000"/>
          <w:sz w:val="20"/>
          <w:szCs w:val="20"/>
          <w:highlight w:val="white"/>
        </w:rPr>
        <w:t>.GetMessages();</w:t>
      </w:r>
    </w:p>
    <w:p w14:paraId="3B063B54" w14:textId="314C62C5" w:rsidR="00E95FBD" w:rsidRDefault="00E95FBD" w:rsidP="00E34926">
      <w:pPr>
        <w:spacing w:after="240"/>
        <w:ind w:left="993" w:hanging="284"/>
        <w:rPr>
          <w:rFonts w:ascii="Consolas" w:hAnsi="Consolas" w:cs="Consolas"/>
          <w:color w:val="000000"/>
          <w:sz w:val="20"/>
          <w:szCs w:val="20"/>
        </w:rPr>
      </w:pPr>
      <w:r w:rsidRPr="00E95FBD">
        <w:rPr>
          <w:rFonts w:ascii="Consolas" w:hAnsi="Consolas" w:cs="Consolas"/>
          <w:color w:val="0000FF"/>
          <w:sz w:val="20"/>
          <w:szCs w:val="20"/>
          <w:highlight w:val="white"/>
        </w:rPr>
        <w:t>this</w:t>
      </w:r>
      <w:r w:rsidRPr="00E95FBD">
        <w:rPr>
          <w:rFonts w:ascii="Consolas" w:hAnsi="Consolas" w:cs="Consolas"/>
          <w:color w:val="000000"/>
          <w:sz w:val="20"/>
          <w:szCs w:val="20"/>
          <w:highlight w:val="white"/>
        </w:rPr>
        <w:t>.DefaultViewModel[</w:t>
      </w:r>
      <w:r w:rsidRPr="00E95FBD">
        <w:rPr>
          <w:rFonts w:ascii="Consolas" w:hAnsi="Consolas" w:cs="Consolas"/>
          <w:color w:val="A31515"/>
          <w:sz w:val="20"/>
          <w:szCs w:val="20"/>
          <w:highlight w:val="white"/>
        </w:rPr>
        <w:t>"Messages"</w:t>
      </w:r>
      <w:r w:rsidRPr="00E95FBD">
        <w:rPr>
          <w:rFonts w:ascii="Consolas" w:hAnsi="Consolas" w:cs="Consolas"/>
          <w:color w:val="000000"/>
          <w:sz w:val="20"/>
          <w:szCs w:val="20"/>
          <w:highlight w:val="white"/>
        </w:rPr>
        <w:t>] = messages;</w:t>
      </w:r>
    </w:p>
    <w:p w14:paraId="4F0CEF75" w14:textId="3DA71E6B" w:rsidR="00E95FBD" w:rsidRPr="00480282" w:rsidRDefault="00E95FBD" w:rsidP="00E95FBD">
      <w:pPr>
        <w:rPr>
          <w:lang w:eastAsia="hu-HU"/>
        </w:rPr>
      </w:pPr>
      <w:r>
        <w:rPr>
          <w:lang w:eastAsia="hu-HU"/>
        </w:rPr>
        <w:t>A fenti példában az üzeneteket kérem le és r</w:t>
      </w:r>
      <w:r w:rsidR="00832608">
        <w:rPr>
          <w:lang w:eastAsia="hu-HU"/>
        </w:rPr>
        <w:t>endelem hozzá az oldal ViewMode</w:t>
      </w:r>
      <w:r>
        <w:rPr>
          <w:lang w:eastAsia="hu-HU"/>
        </w:rPr>
        <w:t xml:space="preserve">ljéhez. A XAML fájlban a </w:t>
      </w:r>
      <w:r w:rsidRPr="00E95FBD">
        <w:rPr>
          <w:i/>
          <w:lang w:eastAsia="hu-HU"/>
        </w:rPr>
        <w:t>Page</w:t>
      </w:r>
      <w:r>
        <w:rPr>
          <w:lang w:eastAsia="hu-HU"/>
        </w:rPr>
        <w:t xml:space="preserve"> tagben a következő sorral definiálni kell az adat kontextust, hogy az oldal tudja, honnan vegye az adatokat.</w:t>
      </w:r>
      <w:r w:rsidR="00480282">
        <w:rPr>
          <w:lang w:eastAsia="hu-HU"/>
        </w:rPr>
        <w:t xml:space="preserve"> </w:t>
      </w:r>
    </w:p>
    <w:p w14:paraId="6ABB2C97" w14:textId="0F3E924F" w:rsidR="00E95FBD" w:rsidRDefault="00E95FBD" w:rsidP="00E34926">
      <w:pPr>
        <w:spacing w:before="240" w:after="240"/>
        <w:ind w:left="993" w:hanging="284"/>
        <w:jc w:val="left"/>
        <w:rPr>
          <w:rFonts w:ascii="Consolas" w:hAnsi="Consolas" w:cs="Consolas"/>
          <w:color w:val="0000FF"/>
          <w:sz w:val="20"/>
          <w:szCs w:val="20"/>
        </w:rPr>
      </w:pPr>
      <w:r w:rsidRPr="00E95FBD">
        <w:rPr>
          <w:rFonts w:ascii="Consolas" w:hAnsi="Consolas" w:cs="Consolas"/>
          <w:color w:val="FF0000"/>
          <w:sz w:val="20"/>
          <w:szCs w:val="20"/>
          <w:highlight w:val="white"/>
        </w:rPr>
        <w:t>DataContext</w:t>
      </w:r>
      <w:r w:rsidRPr="00E95FBD">
        <w:rPr>
          <w:rFonts w:ascii="Consolas" w:hAnsi="Consolas" w:cs="Consolas"/>
          <w:color w:val="0000FF"/>
          <w:sz w:val="20"/>
          <w:szCs w:val="20"/>
          <w:highlight w:val="white"/>
        </w:rPr>
        <w:t>="{</w:t>
      </w:r>
      <w:r w:rsidRPr="00E95FBD">
        <w:rPr>
          <w:rFonts w:ascii="Consolas" w:hAnsi="Consolas" w:cs="Consolas"/>
          <w:color w:val="A31515"/>
          <w:sz w:val="20"/>
          <w:szCs w:val="20"/>
          <w:highlight w:val="white"/>
        </w:rPr>
        <w:t>Binding</w:t>
      </w:r>
      <w:r w:rsidRPr="00E95FBD">
        <w:rPr>
          <w:rFonts w:ascii="Consolas" w:hAnsi="Consolas" w:cs="Consolas"/>
          <w:color w:val="FF0000"/>
          <w:sz w:val="20"/>
          <w:szCs w:val="20"/>
          <w:highlight w:val="white"/>
        </w:rPr>
        <w:t xml:space="preserve"> DefaultViewModel</w:t>
      </w:r>
      <w:r w:rsidRPr="00E95FBD">
        <w:rPr>
          <w:rFonts w:ascii="Consolas" w:hAnsi="Consolas" w:cs="Consolas"/>
          <w:color w:val="0000FF"/>
          <w:sz w:val="20"/>
          <w:szCs w:val="20"/>
          <w:highlight w:val="white"/>
        </w:rPr>
        <w:t>,</w:t>
      </w:r>
      <w:r w:rsidRPr="00E95FBD">
        <w:rPr>
          <w:rFonts w:ascii="Consolas" w:hAnsi="Consolas" w:cs="Consolas"/>
          <w:color w:val="FF0000"/>
          <w:sz w:val="20"/>
          <w:szCs w:val="20"/>
          <w:highlight w:val="white"/>
        </w:rPr>
        <w:t xml:space="preserve"> RelativeSource</w:t>
      </w:r>
      <w:r w:rsidRPr="00E95FBD">
        <w:rPr>
          <w:rFonts w:ascii="Consolas" w:hAnsi="Consolas" w:cs="Consolas"/>
          <w:color w:val="0000FF"/>
          <w:sz w:val="20"/>
          <w:szCs w:val="20"/>
          <w:highlight w:val="white"/>
        </w:rPr>
        <w:t>={</w:t>
      </w:r>
      <w:r w:rsidRPr="00E95FBD">
        <w:rPr>
          <w:rFonts w:ascii="Consolas" w:hAnsi="Consolas" w:cs="Consolas"/>
          <w:color w:val="A31515"/>
          <w:sz w:val="20"/>
          <w:szCs w:val="20"/>
          <w:highlight w:val="white"/>
        </w:rPr>
        <w:t>RelativeSource</w:t>
      </w:r>
      <w:r w:rsidRPr="00E95FBD">
        <w:rPr>
          <w:rFonts w:ascii="Consolas" w:hAnsi="Consolas" w:cs="Consolas"/>
          <w:color w:val="FF0000"/>
          <w:sz w:val="20"/>
          <w:szCs w:val="20"/>
          <w:highlight w:val="white"/>
        </w:rPr>
        <w:t xml:space="preserve"> Self</w:t>
      </w:r>
      <w:r w:rsidRPr="00E95FBD">
        <w:rPr>
          <w:rFonts w:ascii="Consolas" w:hAnsi="Consolas" w:cs="Consolas"/>
          <w:color w:val="0000FF"/>
          <w:sz w:val="20"/>
          <w:szCs w:val="20"/>
          <w:highlight w:val="white"/>
        </w:rPr>
        <w:t>}}"</w:t>
      </w:r>
    </w:p>
    <w:p w14:paraId="354B9BD5" w14:textId="41A72C78" w:rsidR="00480282" w:rsidRPr="00480282" w:rsidRDefault="00480282" w:rsidP="00480282">
      <w:pPr>
        <w:rPr>
          <w:lang w:eastAsia="hu-HU"/>
        </w:rPr>
      </w:pPr>
      <w:r>
        <w:rPr>
          <w:lang w:eastAsia="hu-HU"/>
        </w:rPr>
        <w:t xml:space="preserve">A fent sor az oldal mögötti kódban levő </w:t>
      </w:r>
      <w:r>
        <w:rPr>
          <w:i/>
          <w:lang w:eastAsia="hu-HU"/>
        </w:rPr>
        <w:t>DefaultViewModel</w:t>
      </w:r>
      <w:r>
        <w:rPr>
          <w:lang w:eastAsia="hu-HU"/>
        </w:rPr>
        <w:t xml:space="preserve"> változóra állítja be az adat kontextust. Ekkor a XAML kódban már hozzáköthetjük a változókat a ViewModelhez.</w:t>
      </w:r>
    </w:p>
    <w:p w14:paraId="36AD66C0" w14:textId="77777777" w:rsidR="00480282" w:rsidRPr="00E95FBD" w:rsidRDefault="00480282" w:rsidP="00E95FBD">
      <w:pPr>
        <w:ind w:firstLine="0"/>
        <w:rPr>
          <w:sz w:val="20"/>
          <w:szCs w:val="20"/>
          <w:lang w:eastAsia="hu-HU"/>
        </w:rPr>
      </w:pPr>
    </w:p>
    <w:p w14:paraId="323B5561" w14:textId="1CE723D9" w:rsidR="00D628A4" w:rsidRDefault="00D628A4" w:rsidP="00364300">
      <w:pPr>
        <w:pStyle w:val="Heading3"/>
      </w:pPr>
      <w:bookmarkStart w:id="154" w:name="_Toc406076086"/>
      <w:r>
        <w:t>HubPage</w:t>
      </w:r>
      <w:bookmarkEnd w:id="154"/>
    </w:p>
    <w:p w14:paraId="4909AE43" w14:textId="61338FE8" w:rsidR="003F19A7" w:rsidRDefault="007852C3" w:rsidP="00DE1FBE">
      <w:pPr>
        <w:ind w:firstLine="0"/>
        <w:rPr>
          <w:lang w:eastAsia="hu-HU"/>
        </w:rPr>
      </w:pPr>
      <w:r>
        <w:rPr>
          <w:lang w:eastAsia="hu-HU"/>
        </w:rPr>
        <w:t xml:space="preserve">Az orvosok és páciensek </w:t>
      </w:r>
      <w:r w:rsidR="003F19A7">
        <w:rPr>
          <w:lang w:eastAsia="hu-HU"/>
        </w:rPr>
        <w:t>elsődleges felületei egy Hub oldalban kaptak helyet.</w:t>
      </w:r>
      <w:r w:rsidR="00166563">
        <w:rPr>
          <w:lang w:eastAsia="hu-HU"/>
        </w:rPr>
        <w:t xml:space="preserve"> </w:t>
      </w:r>
      <w:r w:rsidR="003F19A7">
        <w:rPr>
          <w:lang w:eastAsia="hu-HU"/>
        </w:rPr>
        <w:t xml:space="preserve">Mindkét esetben hasonlóan épül fel a két oldal, így most csak az egyiküket emelném ki. Legyen ez a páciensek felülete. A </w:t>
      </w:r>
      <w:r w:rsidR="003F19A7" w:rsidRPr="003F19A7">
        <w:rPr>
          <w:i/>
          <w:lang w:eastAsia="hu-HU"/>
        </w:rPr>
        <w:t>HubPagePatient.xaml</w:t>
      </w:r>
      <w:r w:rsidR="003F19A7">
        <w:rPr>
          <w:lang w:eastAsia="hu-HU"/>
        </w:rPr>
        <w:t xml:space="preserve"> fájlban definiáltam egy </w:t>
      </w:r>
      <w:r w:rsidR="003F19A7" w:rsidRPr="003F19A7">
        <w:rPr>
          <w:i/>
          <w:lang w:eastAsia="hu-HU"/>
        </w:rPr>
        <w:t>Hub</w:t>
      </w:r>
      <w:r w:rsidR="003F19A7">
        <w:rPr>
          <w:lang w:eastAsia="hu-HU"/>
        </w:rPr>
        <w:t xml:space="preserve"> vezérlőt. Ez a </w:t>
      </w:r>
      <w:r w:rsidR="003F19A7" w:rsidRPr="003F19A7">
        <w:rPr>
          <w:i/>
          <w:lang w:eastAsia="hu-HU"/>
        </w:rPr>
        <w:t>Hub</w:t>
      </w:r>
      <w:r w:rsidR="003F19A7">
        <w:rPr>
          <w:lang w:eastAsia="hu-HU"/>
        </w:rPr>
        <w:t xml:space="preserve"> vezérlő három darab szekcióból áll, amit a XAML-ben </w:t>
      </w:r>
      <w:r w:rsidR="003F19A7">
        <w:rPr>
          <w:i/>
          <w:lang w:eastAsia="hu-HU"/>
        </w:rPr>
        <w:t>HubSection</w:t>
      </w:r>
      <w:r w:rsidR="003F19A7">
        <w:rPr>
          <w:lang w:eastAsia="hu-HU"/>
        </w:rPr>
        <w:t xml:space="preserve">nek hívnak. A </w:t>
      </w:r>
      <w:r w:rsidR="003F19A7">
        <w:rPr>
          <w:i/>
          <w:lang w:eastAsia="hu-HU"/>
        </w:rPr>
        <w:t>HubSection</w:t>
      </w:r>
      <w:r w:rsidR="003F19A7">
        <w:rPr>
          <w:lang w:eastAsia="hu-HU"/>
        </w:rPr>
        <w:t xml:space="preserve">ön belül egy </w:t>
      </w:r>
      <w:r w:rsidR="003F19A7">
        <w:rPr>
          <w:i/>
          <w:lang w:eastAsia="hu-HU"/>
        </w:rPr>
        <w:t>DataTemplate</w:t>
      </w:r>
      <w:r w:rsidR="003F19A7">
        <w:rPr>
          <w:lang w:eastAsia="hu-HU"/>
        </w:rPr>
        <w:t xml:space="preserve"> tag található. Ezen belül kell definiálni az oldal tényleges tartalmát. </w:t>
      </w:r>
    </w:p>
    <w:p w14:paraId="659B9578" w14:textId="2501C8D5" w:rsidR="003F19A7" w:rsidRDefault="00480282" w:rsidP="003F19A7">
      <w:pPr>
        <w:rPr>
          <w:lang w:eastAsia="hu-HU"/>
        </w:rPr>
      </w:pPr>
      <w:r>
        <w:rPr>
          <w:lang w:eastAsia="hu-HU"/>
        </w:rPr>
        <w:t>Sokszor nem elég a Data Binding használata</w:t>
      </w:r>
      <w:r w:rsidR="00166563">
        <w:rPr>
          <w:lang w:eastAsia="hu-HU"/>
        </w:rPr>
        <w:t xml:space="preserve"> az adatok megjelenítéséhez</w:t>
      </w:r>
      <w:r>
        <w:rPr>
          <w:lang w:eastAsia="hu-HU"/>
        </w:rPr>
        <w:t xml:space="preserve">, hanem szeretnénk elérni a kódból is az adott vezérlőt, hogy módosításokat eszközöljünk rajta. </w:t>
      </w:r>
      <w:r w:rsidR="003F19A7">
        <w:rPr>
          <w:lang w:eastAsia="hu-HU"/>
        </w:rPr>
        <w:t xml:space="preserve">A Hub megannyi előnye mellett azzal a hátránnyal jár, hogy a </w:t>
      </w:r>
      <w:r w:rsidR="003F19A7" w:rsidRPr="003F19A7">
        <w:rPr>
          <w:i/>
          <w:lang w:eastAsia="hu-HU"/>
        </w:rPr>
        <w:t>DataTemplate</w:t>
      </w:r>
      <w:r w:rsidR="003F19A7">
        <w:rPr>
          <w:lang w:eastAsia="hu-HU"/>
        </w:rPr>
        <w:t>n belül definiált vezérlőket nem lehet elérni a kódból (</w:t>
      </w:r>
      <w:r w:rsidR="003F19A7" w:rsidRPr="003F19A7">
        <w:rPr>
          <w:i/>
          <w:lang w:eastAsia="hu-HU"/>
        </w:rPr>
        <w:t>cs</w:t>
      </w:r>
      <w:r w:rsidR="003F19A7">
        <w:rPr>
          <w:lang w:eastAsia="hu-HU"/>
        </w:rPr>
        <w:t xml:space="preserve"> fájlból). Ezt csak egy körülményes eljárással lehet megkerülni. </w:t>
      </w:r>
    </w:p>
    <w:p w14:paraId="13486093" w14:textId="360C75DF" w:rsidR="00480282" w:rsidRDefault="00480282" w:rsidP="003F19A7">
      <w:pPr>
        <w:rPr>
          <w:lang w:eastAsia="hu-HU"/>
        </w:rPr>
      </w:pPr>
      <w:r>
        <w:rPr>
          <w:lang w:eastAsia="hu-HU"/>
        </w:rPr>
        <w:lastRenderedPageBreak/>
        <w:t xml:space="preserve">Futás közben kell megkeresni név alapján az adott </w:t>
      </w:r>
      <w:r w:rsidRPr="003F19A7">
        <w:rPr>
          <w:i/>
          <w:lang w:eastAsia="hu-HU"/>
        </w:rPr>
        <w:t>HubSection</w:t>
      </w:r>
      <w:r>
        <w:rPr>
          <w:lang w:eastAsia="hu-HU"/>
        </w:rPr>
        <w:t xml:space="preserve"> vezérlő gyermekei közül a keresendő vezérlőt. Ennek véghezvitelét a </w:t>
      </w:r>
      <w:r>
        <w:rPr>
          <w:i/>
          <w:lang w:eastAsia="hu-HU"/>
        </w:rPr>
        <w:t>FindChildControl</w:t>
      </w:r>
      <w:r>
        <w:rPr>
          <w:lang w:eastAsia="hu-HU"/>
        </w:rPr>
        <w:t xml:space="preserve"> rekurzív metódus végzi. A</w:t>
      </w:r>
      <w:r w:rsidRPr="007C3BAF">
        <w:rPr>
          <w:i/>
          <w:lang w:eastAsia="hu-HU"/>
        </w:rPr>
        <w:t xml:space="preserve"> Windows.UI.Xaml.Media.VisualTreeHelper</w:t>
      </w:r>
      <w:r>
        <w:rPr>
          <w:lang w:eastAsia="hu-HU"/>
        </w:rPr>
        <w:t xml:space="preserve"> osztály</w:t>
      </w:r>
      <w:r w:rsidR="00166563">
        <w:rPr>
          <w:lang w:eastAsia="hu-HU"/>
        </w:rPr>
        <w:t xml:space="preserve"> segítségével megvizsgálja a</w:t>
      </w:r>
      <w:r>
        <w:rPr>
          <w:lang w:eastAsia="hu-HU"/>
        </w:rPr>
        <w:t xml:space="preserve"> paraméterben megadott vezérlő gyermekeit. A függvény paraméterében a szülő vezérlő mellett a keresendő vezérlő nevét kell megadni. Megvizsgálja, hogy a vezérlő típusa és neve megegyezik-e a paraméterben megadott vezérlővel. Ha nem találta meg, akkor meghívja önmagát az előbb vizsgált gyermek vezérlővel. Ha megtalálta, akkor visszatér az adott vezérlővel, így használatba vehetjük a kódban. Ha a keresés végére sem találja meg akkor null értékkel tér vissza.</w:t>
      </w:r>
    </w:p>
    <w:p w14:paraId="2C98DED0" w14:textId="77777777" w:rsidR="00E34926" w:rsidRDefault="00E34926" w:rsidP="00E34926">
      <w:pPr>
        <w:pStyle w:val="Code"/>
        <w:rPr>
          <w:highlight w:val="white"/>
        </w:rPr>
      </w:pPr>
      <w:r>
        <w:rPr>
          <w:color w:val="0000FF"/>
          <w:highlight w:val="white"/>
        </w:rPr>
        <w:t>private</w:t>
      </w:r>
      <w:r>
        <w:rPr>
          <w:highlight w:val="white"/>
        </w:rPr>
        <w:t xml:space="preserve"> </w:t>
      </w:r>
      <w:r>
        <w:rPr>
          <w:color w:val="2B91AF"/>
          <w:highlight w:val="white"/>
        </w:rPr>
        <w:t>DependencyObject</w:t>
      </w:r>
      <w:r>
        <w:rPr>
          <w:highlight w:val="white"/>
        </w:rPr>
        <w:t xml:space="preserve"> FindChildControl&lt;T&gt;(</w:t>
      </w:r>
      <w:r>
        <w:rPr>
          <w:color w:val="2B91AF"/>
          <w:highlight w:val="white"/>
        </w:rPr>
        <w:t>DependencyObject</w:t>
      </w:r>
      <w:r>
        <w:rPr>
          <w:highlight w:val="white"/>
        </w:rPr>
        <w:t xml:space="preserve"> control, </w:t>
      </w:r>
      <w:r>
        <w:rPr>
          <w:color w:val="0000FF"/>
          <w:highlight w:val="white"/>
        </w:rPr>
        <w:t>string</w:t>
      </w:r>
      <w:r>
        <w:rPr>
          <w:highlight w:val="white"/>
        </w:rPr>
        <w:t xml:space="preserve"> controlName)</w:t>
      </w:r>
    </w:p>
    <w:p w14:paraId="7FA889D5" w14:textId="77777777" w:rsidR="00E34926" w:rsidRDefault="00E34926" w:rsidP="00E34926">
      <w:pPr>
        <w:pStyle w:val="Code"/>
        <w:rPr>
          <w:highlight w:val="white"/>
        </w:rPr>
      </w:pPr>
      <w:r>
        <w:rPr>
          <w:highlight w:val="white"/>
        </w:rPr>
        <w:t>{</w:t>
      </w:r>
    </w:p>
    <w:p w14:paraId="7FBC9A06" w14:textId="77777777" w:rsidR="00E34926" w:rsidRDefault="00E34926" w:rsidP="00E34926">
      <w:pPr>
        <w:pStyle w:val="Code"/>
        <w:ind w:left="1560" w:hanging="851"/>
        <w:rPr>
          <w:highlight w:val="white"/>
        </w:rPr>
      </w:pPr>
      <w:r>
        <w:rPr>
          <w:highlight w:val="white"/>
        </w:rPr>
        <w:t xml:space="preserve">    </w:t>
      </w:r>
      <w:r>
        <w:rPr>
          <w:color w:val="0000FF"/>
          <w:highlight w:val="white"/>
        </w:rPr>
        <w:t>for</w:t>
      </w:r>
      <w:r>
        <w:rPr>
          <w:highlight w:val="white"/>
        </w:rPr>
        <w:t xml:space="preserve"> (</w:t>
      </w:r>
      <w:r>
        <w:rPr>
          <w:color w:val="0000FF"/>
          <w:highlight w:val="white"/>
        </w:rPr>
        <w:t>int</w:t>
      </w:r>
      <w:r>
        <w:rPr>
          <w:highlight w:val="white"/>
        </w:rPr>
        <w:t xml:space="preserve"> i = 0; i &lt; </w:t>
      </w:r>
      <w:r>
        <w:rPr>
          <w:color w:val="2B91AF"/>
          <w:highlight w:val="white"/>
        </w:rPr>
        <w:t>VisualTreeHelper</w:t>
      </w:r>
      <w:r>
        <w:rPr>
          <w:highlight w:val="white"/>
        </w:rPr>
        <w:t>.GetChildrenCount(control); i++)</w:t>
      </w:r>
    </w:p>
    <w:p w14:paraId="016DDCE2" w14:textId="77777777" w:rsidR="00E34926" w:rsidRDefault="00E34926" w:rsidP="00E34926">
      <w:pPr>
        <w:pStyle w:val="Code"/>
        <w:ind w:left="1560" w:hanging="851"/>
        <w:rPr>
          <w:highlight w:val="white"/>
        </w:rPr>
      </w:pPr>
      <w:r>
        <w:rPr>
          <w:highlight w:val="white"/>
        </w:rPr>
        <w:t xml:space="preserve">    {</w:t>
      </w:r>
    </w:p>
    <w:p w14:paraId="6EBF7196" w14:textId="77777777" w:rsidR="00E34926" w:rsidRDefault="00E34926" w:rsidP="00E34926">
      <w:pPr>
        <w:pStyle w:val="Code"/>
        <w:ind w:left="1985" w:hanging="1276"/>
        <w:rPr>
          <w:highlight w:val="white"/>
        </w:rPr>
      </w:pPr>
      <w:r>
        <w:rPr>
          <w:highlight w:val="white"/>
        </w:rPr>
        <w:t xml:space="preserve">        </w:t>
      </w:r>
      <w:r>
        <w:rPr>
          <w:color w:val="2B91AF"/>
          <w:highlight w:val="white"/>
        </w:rPr>
        <w:t>DependencyObject</w:t>
      </w:r>
      <w:r>
        <w:rPr>
          <w:highlight w:val="white"/>
        </w:rPr>
        <w:t xml:space="preserve"> child = </w:t>
      </w:r>
      <w:r>
        <w:rPr>
          <w:color w:val="2B91AF"/>
          <w:highlight w:val="white"/>
        </w:rPr>
        <w:t>VisualTreeHelper</w:t>
      </w:r>
      <w:r>
        <w:rPr>
          <w:highlight w:val="white"/>
        </w:rPr>
        <w:t>.GetChild(control, i);</w:t>
      </w:r>
    </w:p>
    <w:p w14:paraId="41757D22" w14:textId="77777777" w:rsidR="00E34926" w:rsidRDefault="00E34926" w:rsidP="00E34926">
      <w:pPr>
        <w:pStyle w:val="Code"/>
        <w:ind w:left="1985" w:hanging="1276"/>
        <w:rPr>
          <w:highlight w:val="white"/>
        </w:rPr>
      </w:pPr>
      <w:r>
        <w:rPr>
          <w:highlight w:val="white"/>
        </w:rPr>
        <w:t xml:space="preserve">        </w:t>
      </w:r>
      <w:r>
        <w:rPr>
          <w:color w:val="2B91AF"/>
          <w:highlight w:val="white"/>
        </w:rPr>
        <w:t>FrameworkElement</w:t>
      </w:r>
      <w:r>
        <w:rPr>
          <w:highlight w:val="white"/>
        </w:rPr>
        <w:t xml:space="preserve"> frameworkElement = child </w:t>
      </w:r>
      <w:r>
        <w:rPr>
          <w:color w:val="0000FF"/>
          <w:highlight w:val="white"/>
        </w:rPr>
        <w:t>as</w:t>
      </w:r>
      <w:r>
        <w:rPr>
          <w:highlight w:val="white"/>
        </w:rPr>
        <w:t xml:space="preserve"> </w:t>
      </w:r>
      <w:r>
        <w:rPr>
          <w:color w:val="2B91AF"/>
          <w:highlight w:val="white"/>
        </w:rPr>
        <w:t>FrameworkElement</w:t>
      </w:r>
      <w:r>
        <w:rPr>
          <w:highlight w:val="white"/>
        </w:rPr>
        <w:t>;</w:t>
      </w:r>
    </w:p>
    <w:p w14:paraId="534E471C" w14:textId="77777777" w:rsidR="00E34926" w:rsidRDefault="00E34926" w:rsidP="00E34926">
      <w:pPr>
        <w:pStyle w:val="Code"/>
        <w:ind w:left="1985" w:hanging="1276"/>
        <w:rPr>
          <w:highlight w:val="white"/>
        </w:rPr>
      </w:pPr>
      <w:r>
        <w:rPr>
          <w:highlight w:val="white"/>
        </w:rPr>
        <w:t xml:space="preserve">        </w:t>
      </w:r>
      <w:r>
        <w:rPr>
          <w:color w:val="0000FF"/>
          <w:highlight w:val="white"/>
        </w:rPr>
        <w:t>if</w:t>
      </w:r>
      <w:r>
        <w:rPr>
          <w:highlight w:val="white"/>
        </w:rPr>
        <w:t xml:space="preserve"> (frameworkElement == </w:t>
      </w:r>
      <w:r>
        <w:rPr>
          <w:color w:val="0000FF"/>
          <w:highlight w:val="white"/>
        </w:rPr>
        <w:t>null</w:t>
      </w:r>
      <w:r>
        <w:rPr>
          <w:highlight w:val="white"/>
        </w:rPr>
        <w:t xml:space="preserve">) </w:t>
      </w:r>
      <w:r>
        <w:rPr>
          <w:color w:val="0000FF"/>
          <w:highlight w:val="white"/>
        </w:rPr>
        <w:t>return</w:t>
      </w:r>
      <w:r>
        <w:rPr>
          <w:highlight w:val="white"/>
        </w:rPr>
        <w:t xml:space="preserve"> </w:t>
      </w:r>
      <w:r>
        <w:rPr>
          <w:color w:val="0000FF"/>
          <w:highlight w:val="white"/>
        </w:rPr>
        <w:t>null</w:t>
      </w:r>
      <w:r>
        <w:rPr>
          <w:highlight w:val="white"/>
        </w:rPr>
        <w:t>;</w:t>
      </w:r>
    </w:p>
    <w:p w14:paraId="7D0ADB21" w14:textId="77777777" w:rsidR="00E34926" w:rsidRDefault="00E34926" w:rsidP="00E34926">
      <w:pPr>
        <w:pStyle w:val="Code"/>
        <w:ind w:left="1985" w:hanging="1276"/>
        <w:rPr>
          <w:highlight w:val="white"/>
        </w:rPr>
      </w:pPr>
    </w:p>
    <w:p w14:paraId="248578A7" w14:textId="77777777" w:rsidR="00E34926" w:rsidRDefault="00E34926" w:rsidP="00E34926">
      <w:pPr>
        <w:pStyle w:val="Code"/>
        <w:ind w:left="1985" w:hanging="1276"/>
        <w:rPr>
          <w:highlight w:val="white"/>
        </w:rPr>
      </w:pPr>
      <w:r>
        <w:rPr>
          <w:highlight w:val="white"/>
        </w:rPr>
        <w:t xml:space="preserve">        </w:t>
      </w:r>
      <w:r>
        <w:rPr>
          <w:color w:val="0000FF"/>
          <w:highlight w:val="white"/>
        </w:rPr>
        <w:t>if</w:t>
      </w:r>
      <w:r>
        <w:rPr>
          <w:highlight w:val="white"/>
        </w:rPr>
        <w:t xml:space="preserve"> (child </w:t>
      </w:r>
      <w:r>
        <w:rPr>
          <w:color w:val="0000FF"/>
          <w:highlight w:val="white"/>
        </w:rPr>
        <w:t>is</w:t>
      </w:r>
      <w:r>
        <w:rPr>
          <w:highlight w:val="white"/>
        </w:rPr>
        <w:t xml:space="preserve"> T &amp;&amp; frameworkElement.Name == controlName)</w:t>
      </w:r>
    </w:p>
    <w:p w14:paraId="2F72554B" w14:textId="77777777" w:rsidR="00E34926" w:rsidRDefault="00E34926" w:rsidP="00E34926">
      <w:pPr>
        <w:pStyle w:val="Code"/>
        <w:ind w:left="1985" w:hanging="1276"/>
        <w:rPr>
          <w:highlight w:val="white"/>
        </w:rPr>
      </w:pPr>
      <w:r>
        <w:rPr>
          <w:highlight w:val="white"/>
        </w:rPr>
        <w:t xml:space="preserve">        {</w:t>
      </w:r>
    </w:p>
    <w:p w14:paraId="503EE1AE" w14:textId="77777777" w:rsidR="00E34926" w:rsidRDefault="00E34926" w:rsidP="00E34926">
      <w:pPr>
        <w:pStyle w:val="Code"/>
        <w:ind w:left="1985" w:hanging="1276"/>
        <w:rPr>
          <w:highlight w:val="white"/>
        </w:rPr>
      </w:pPr>
      <w:r>
        <w:rPr>
          <w:highlight w:val="white"/>
        </w:rPr>
        <w:t xml:space="preserve">            </w:t>
      </w:r>
      <w:r>
        <w:rPr>
          <w:color w:val="0000FF"/>
          <w:highlight w:val="white"/>
        </w:rPr>
        <w:t>return</w:t>
      </w:r>
      <w:r>
        <w:rPr>
          <w:highlight w:val="white"/>
        </w:rPr>
        <w:t xml:space="preserve"> child;</w:t>
      </w:r>
    </w:p>
    <w:p w14:paraId="1764BC56" w14:textId="77777777" w:rsidR="00E34926" w:rsidRDefault="00E34926" w:rsidP="00E34926">
      <w:pPr>
        <w:pStyle w:val="Code"/>
        <w:ind w:left="1985" w:hanging="1276"/>
        <w:rPr>
          <w:highlight w:val="white"/>
        </w:rPr>
      </w:pPr>
      <w:r>
        <w:rPr>
          <w:highlight w:val="white"/>
        </w:rPr>
        <w:t xml:space="preserve">        }</w:t>
      </w:r>
    </w:p>
    <w:p w14:paraId="0E99E6D8" w14:textId="77777777" w:rsidR="00E34926" w:rsidRDefault="00E34926" w:rsidP="00E34926">
      <w:pPr>
        <w:pStyle w:val="Code"/>
        <w:ind w:left="1985" w:hanging="1276"/>
        <w:rPr>
          <w:highlight w:val="white"/>
        </w:rPr>
      </w:pPr>
      <w:r>
        <w:rPr>
          <w:highlight w:val="white"/>
        </w:rPr>
        <w:t xml:space="preserve">        </w:t>
      </w:r>
      <w:r>
        <w:rPr>
          <w:color w:val="0000FF"/>
          <w:highlight w:val="white"/>
        </w:rPr>
        <w:t>else</w:t>
      </w:r>
    </w:p>
    <w:p w14:paraId="41399767" w14:textId="77777777" w:rsidR="00E34926" w:rsidRDefault="00E34926" w:rsidP="00E34926">
      <w:pPr>
        <w:pStyle w:val="Code"/>
        <w:ind w:left="1985" w:hanging="1276"/>
        <w:rPr>
          <w:highlight w:val="white"/>
        </w:rPr>
      </w:pPr>
      <w:r>
        <w:rPr>
          <w:highlight w:val="white"/>
        </w:rPr>
        <w:t xml:space="preserve">        {</w:t>
      </w:r>
    </w:p>
    <w:p w14:paraId="59722754" w14:textId="47596F22" w:rsidR="00E34926" w:rsidRDefault="00E34926" w:rsidP="00E34926">
      <w:pPr>
        <w:pStyle w:val="Code"/>
        <w:ind w:left="1985" w:hanging="1276"/>
        <w:rPr>
          <w:highlight w:val="white"/>
        </w:rPr>
      </w:pPr>
      <w:r>
        <w:rPr>
          <w:highlight w:val="white"/>
        </w:rPr>
        <w:t xml:space="preserve">            </w:t>
      </w:r>
      <w:r>
        <w:rPr>
          <w:color w:val="2B91AF"/>
          <w:highlight w:val="white"/>
        </w:rPr>
        <w:t>DependencyObject</w:t>
      </w:r>
      <w:r>
        <w:rPr>
          <w:highlight w:val="white"/>
        </w:rPr>
        <w:t xml:space="preserve"> nextLevel =    FindChildControl&lt;T&gt;(child, controlName);</w:t>
      </w:r>
    </w:p>
    <w:p w14:paraId="0B5BA459" w14:textId="77777777" w:rsidR="00E34926" w:rsidRDefault="00E34926" w:rsidP="00E34926">
      <w:pPr>
        <w:pStyle w:val="Code"/>
        <w:ind w:left="1985" w:hanging="1276"/>
        <w:rPr>
          <w:highlight w:val="white"/>
        </w:rPr>
      </w:pPr>
      <w:r>
        <w:rPr>
          <w:highlight w:val="white"/>
        </w:rPr>
        <w:t xml:space="preserve">            </w:t>
      </w:r>
      <w:r>
        <w:rPr>
          <w:color w:val="0000FF"/>
          <w:highlight w:val="white"/>
        </w:rPr>
        <w:t>if</w:t>
      </w:r>
      <w:r>
        <w:rPr>
          <w:highlight w:val="white"/>
        </w:rPr>
        <w:t xml:space="preserve"> (nextLevel != </w:t>
      </w:r>
      <w:r>
        <w:rPr>
          <w:color w:val="0000FF"/>
          <w:highlight w:val="white"/>
        </w:rPr>
        <w:t>null</w:t>
      </w:r>
      <w:r>
        <w:rPr>
          <w:highlight w:val="white"/>
        </w:rPr>
        <w:t>)</w:t>
      </w:r>
    </w:p>
    <w:p w14:paraId="55BCB436" w14:textId="77777777" w:rsidR="00E34926" w:rsidRDefault="00E34926" w:rsidP="00E34926">
      <w:pPr>
        <w:pStyle w:val="Code"/>
        <w:ind w:left="1985" w:hanging="1276"/>
        <w:rPr>
          <w:highlight w:val="white"/>
        </w:rPr>
      </w:pPr>
      <w:r>
        <w:rPr>
          <w:highlight w:val="white"/>
        </w:rPr>
        <w:t xml:space="preserve">                </w:t>
      </w:r>
      <w:r>
        <w:rPr>
          <w:color w:val="0000FF"/>
          <w:highlight w:val="white"/>
        </w:rPr>
        <w:t>return</w:t>
      </w:r>
      <w:r>
        <w:rPr>
          <w:highlight w:val="white"/>
        </w:rPr>
        <w:t xml:space="preserve"> nextLevel;</w:t>
      </w:r>
    </w:p>
    <w:p w14:paraId="435A5934" w14:textId="77777777" w:rsidR="00E34926" w:rsidRDefault="00E34926" w:rsidP="00E34926">
      <w:pPr>
        <w:pStyle w:val="Code"/>
        <w:ind w:left="1985" w:hanging="1276"/>
        <w:rPr>
          <w:highlight w:val="white"/>
        </w:rPr>
      </w:pPr>
      <w:r>
        <w:rPr>
          <w:highlight w:val="white"/>
        </w:rPr>
        <w:t xml:space="preserve">        }</w:t>
      </w:r>
    </w:p>
    <w:p w14:paraId="7C1CF4B5" w14:textId="77777777" w:rsidR="00E34926" w:rsidRDefault="00E34926" w:rsidP="00E34926">
      <w:pPr>
        <w:pStyle w:val="Code"/>
        <w:rPr>
          <w:highlight w:val="white"/>
        </w:rPr>
      </w:pPr>
      <w:r>
        <w:rPr>
          <w:highlight w:val="white"/>
        </w:rPr>
        <w:t xml:space="preserve">    }</w:t>
      </w:r>
    </w:p>
    <w:p w14:paraId="7DE4B544" w14:textId="77777777" w:rsidR="00E34926" w:rsidRDefault="00E34926" w:rsidP="00E34926">
      <w:pPr>
        <w:pStyle w:val="Code"/>
        <w:rPr>
          <w:highlight w:val="white"/>
        </w:rPr>
      </w:pPr>
      <w:r>
        <w:rPr>
          <w:highlight w:val="white"/>
        </w:rPr>
        <w:t xml:space="preserve">    </w:t>
      </w:r>
      <w:r>
        <w:rPr>
          <w:color w:val="0000FF"/>
          <w:highlight w:val="white"/>
        </w:rPr>
        <w:t>return</w:t>
      </w:r>
      <w:r>
        <w:rPr>
          <w:highlight w:val="white"/>
        </w:rPr>
        <w:t xml:space="preserve"> </w:t>
      </w:r>
      <w:r>
        <w:rPr>
          <w:color w:val="0000FF"/>
          <w:highlight w:val="white"/>
        </w:rPr>
        <w:t>null</w:t>
      </w:r>
      <w:r>
        <w:rPr>
          <w:highlight w:val="white"/>
        </w:rPr>
        <w:t>;</w:t>
      </w:r>
    </w:p>
    <w:p w14:paraId="26AC00C9" w14:textId="4A0AF919" w:rsidR="00E34926" w:rsidRDefault="00E34926" w:rsidP="00E34926">
      <w:pPr>
        <w:pStyle w:val="Code"/>
        <w:rPr>
          <w:lang w:eastAsia="hu-HU"/>
        </w:rPr>
      </w:pPr>
      <w:r>
        <w:rPr>
          <w:highlight w:val="white"/>
        </w:rPr>
        <w:t>}</w:t>
      </w:r>
    </w:p>
    <w:p w14:paraId="7491CD5A" w14:textId="3071A80A" w:rsidR="00D228CE" w:rsidRDefault="00D228CE" w:rsidP="00D228CE">
      <w:pPr>
        <w:rPr>
          <w:lang w:eastAsia="hu-HU"/>
        </w:rPr>
      </w:pPr>
      <w:r>
        <w:rPr>
          <w:lang w:eastAsia="hu-HU"/>
        </w:rPr>
        <w:lastRenderedPageBreak/>
        <w:t>A következő módon lehet használni.</w:t>
      </w:r>
    </w:p>
    <w:p w14:paraId="16372BA6" w14:textId="60B5C83C" w:rsidR="00D228CE" w:rsidRPr="00D228CE" w:rsidRDefault="00D228CE" w:rsidP="00D228CE">
      <w:pPr>
        <w:pStyle w:val="Code"/>
        <w:rPr>
          <w:lang w:eastAsia="hu-HU"/>
        </w:rPr>
      </w:pPr>
      <w:r w:rsidRPr="00E34926">
        <w:rPr>
          <w:color w:val="2B91AF"/>
          <w:highlight w:val="white"/>
        </w:rPr>
        <w:t xml:space="preserve">TextBlock </w:t>
      </w:r>
      <w:r>
        <w:rPr>
          <w:highlight w:val="white"/>
        </w:rPr>
        <w:t>tb = FindChildControl&lt;</w:t>
      </w:r>
      <w:r>
        <w:rPr>
          <w:color w:val="2B91AF"/>
          <w:highlight w:val="white"/>
        </w:rPr>
        <w:t>TextBlock</w:t>
      </w:r>
      <w:r>
        <w:rPr>
          <w:highlight w:val="white"/>
        </w:rPr>
        <w:t xml:space="preserve">&gt;(HubSectionWelcome, </w:t>
      </w:r>
      <w:r>
        <w:rPr>
          <w:color w:val="A31515"/>
          <w:highlight w:val="white"/>
        </w:rPr>
        <w:t>"TextBlockPraxis"</w:t>
      </w:r>
      <w:r>
        <w:rPr>
          <w:highlight w:val="white"/>
        </w:rPr>
        <w:t xml:space="preserve">) </w:t>
      </w:r>
      <w:r>
        <w:rPr>
          <w:color w:val="0000FF"/>
          <w:highlight w:val="white"/>
        </w:rPr>
        <w:t>as</w:t>
      </w:r>
      <w:r>
        <w:rPr>
          <w:highlight w:val="white"/>
        </w:rPr>
        <w:t xml:space="preserve"> </w:t>
      </w:r>
      <w:r>
        <w:rPr>
          <w:color w:val="2B91AF"/>
          <w:highlight w:val="white"/>
        </w:rPr>
        <w:t>TextBlock</w:t>
      </w:r>
      <w:r>
        <w:rPr>
          <w:highlight w:val="white"/>
        </w:rPr>
        <w:t>;</w:t>
      </w:r>
    </w:p>
    <w:p w14:paraId="3A31A080" w14:textId="603BE374" w:rsidR="00D628A4" w:rsidRPr="00D628A4" w:rsidRDefault="00D628A4" w:rsidP="00364300">
      <w:pPr>
        <w:pStyle w:val="Heading3"/>
      </w:pPr>
      <w:bookmarkStart w:id="155" w:name="_Toc406076087"/>
      <w:r>
        <w:t>Űralap generálás</w:t>
      </w:r>
      <w:bookmarkEnd w:id="155"/>
    </w:p>
    <w:p w14:paraId="613579E2" w14:textId="659F97FB" w:rsidR="005D0594" w:rsidRDefault="005B3B7B" w:rsidP="00B45758">
      <w:pPr>
        <w:ind w:firstLine="0"/>
        <w:rPr>
          <w:lang w:eastAsia="hu-HU"/>
        </w:rPr>
      </w:pPr>
      <w:r>
        <w:rPr>
          <w:lang w:eastAsia="hu-HU"/>
        </w:rPr>
        <w:t xml:space="preserve">Az űrlapok megjelenítéséért a </w:t>
      </w:r>
      <w:r w:rsidRPr="005B3B7B">
        <w:rPr>
          <w:i/>
          <w:lang w:eastAsia="hu-HU"/>
        </w:rPr>
        <w:t>FormPage.xaml.cs</w:t>
      </w:r>
      <w:r>
        <w:rPr>
          <w:lang w:eastAsia="hu-HU"/>
        </w:rPr>
        <w:t xml:space="preserve"> fájlban található </w:t>
      </w:r>
      <w:r>
        <w:rPr>
          <w:i/>
          <w:lang w:eastAsia="hu-HU"/>
        </w:rPr>
        <w:t>FormPage</w:t>
      </w:r>
      <w:r>
        <w:rPr>
          <w:lang w:eastAsia="hu-HU"/>
        </w:rPr>
        <w:t xml:space="preserve"> osztály felelős. Ezen az oldalon jelenik meg az orvos és a beteg számára is az űrlap. Az oldal a navigációs paraméterekben kapott változók alapján dönti el, hogy melyik megjelenítést készítse elő. Három esetet különböztettem meg: sablon megjelenítés, űrlap megjelenítése páciens számára, és űrlap megjelenítése orvos számára. Ezek az esetek az alkalmazás sáv és a felső címsáv megjelenítésének módjában térnek el. </w:t>
      </w:r>
    </w:p>
    <w:p w14:paraId="0B30AE69" w14:textId="200DBE2B" w:rsidR="005B3B7B" w:rsidRDefault="005B3B7B" w:rsidP="005D0594">
      <w:pPr>
        <w:rPr>
          <w:lang w:eastAsia="hu-HU"/>
        </w:rPr>
      </w:pPr>
      <w:r>
        <w:rPr>
          <w:lang w:eastAsia="hu-HU"/>
        </w:rPr>
        <w:t>Miután az oldal előkészítette a felületet a három eset alapján</w:t>
      </w:r>
      <w:r w:rsidR="00B45758">
        <w:rPr>
          <w:lang w:eastAsia="hu-HU"/>
        </w:rPr>
        <w:t>,</w:t>
      </w:r>
      <w:r>
        <w:rPr>
          <w:lang w:eastAsia="hu-HU"/>
        </w:rPr>
        <w:t xml:space="preserve"> meghívódik a </w:t>
      </w:r>
      <w:r>
        <w:rPr>
          <w:i/>
          <w:lang w:eastAsia="hu-HU"/>
        </w:rPr>
        <w:t>BuildForm</w:t>
      </w:r>
      <w:r>
        <w:rPr>
          <w:lang w:eastAsia="hu-HU"/>
        </w:rPr>
        <w:t xml:space="preserve"> metódus. Paraméteréül a JSON-ban kódolt űrlapot várja. Ez a függvény végzi a felület generálását a JSON-ból képzett objektumból. </w:t>
      </w:r>
      <w:r w:rsidR="002E224B">
        <w:rPr>
          <w:lang w:eastAsia="hu-HU"/>
        </w:rPr>
        <w:t xml:space="preserve">A paraméterből először elkészítem a </w:t>
      </w:r>
      <w:r w:rsidR="002E224B">
        <w:rPr>
          <w:i/>
          <w:lang w:eastAsia="hu-HU"/>
        </w:rPr>
        <w:t>FormModel</w:t>
      </w:r>
      <w:r w:rsidR="002E224B">
        <w:rPr>
          <w:lang w:eastAsia="hu-HU"/>
        </w:rPr>
        <w:t xml:space="preserve"> objektumot. </w:t>
      </w:r>
    </w:p>
    <w:p w14:paraId="2572B494" w14:textId="3C8661B7" w:rsidR="002E224B" w:rsidRDefault="002E224B" w:rsidP="00E34926">
      <w:pPr>
        <w:pStyle w:val="Code"/>
      </w:pPr>
      <w:r>
        <w:rPr>
          <w:highlight w:val="white"/>
        </w:rPr>
        <w:t xml:space="preserve">formModel = </w:t>
      </w:r>
      <w:r>
        <w:rPr>
          <w:color w:val="2B91AF"/>
          <w:highlight w:val="white"/>
        </w:rPr>
        <w:t>JsonConvert</w:t>
      </w:r>
      <w:r>
        <w:rPr>
          <w:highlight w:val="white"/>
        </w:rPr>
        <w:t>.DeserializeObject&lt;</w:t>
      </w:r>
      <w:r>
        <w:rPr>
          <w:color w:val="2B91AF"/>
          <w:highlight w:val="white"/>
        </w:rPr>
        <w:t>FormModel</w:t>
      </w:r>
      <w:r>
        <w:rPr>
          <w:highlight w:val="white"/>
        </w:rPr>
        <w:t>&gt;(formText);</w:t>
      </w:r>
    </w:p>
    <w:p w14:paraId="6BD11902" w14:textId="2129C9B0" w:rsidR="002E224B" w:rsidRDefault="002E224B" w:rsidP="002E224B">
      <w:pPr>
        <w:rPr>
          <w:lang w:eastAsia="hu-HU"/>
        </w:rPr>
      </w:pPr>
      <w:r>
        <w:rPr>
          <w:lang w:eastAsia="hu-HU"/>
        </w:rPr>
        <w:t>Ezek után egy for ciklus segítségével minden egyes szekcióban leképzem a megfelelő elemeket. Első lépésként a szekció címét készítem el, amit az alábbi kód részlet mutat be.</w:t>
      </w:r>
    </w:p>
    <w:p w14:paraId="7D086F37" w14:textId="77777777" w:rsidR="002E224B" w:rsidRPr="002E224B" w:rsidRDefault="002E224B" w:rsidP="00E34926">
      <w:pPr>
        <w:pStyle w:val="Code"/>
        <w:rPr>
          <w:highlight w:val="white"/>
        </w:rPr>
      </w:pPr>
      <w:r w:rsidRPr="002E224B">
        <w:rPr>
          <w:color w:val="0000FF"/>
          <w:highlight w:val="white"/>
        </w:rPr>
        <w:t>var</w:t>
      </w:r>
      <w:r w:rsidRPr="002E224B">
        <w:rPr>
          <w:highlight w:val="white"/>
        </w:rPr>
        <w:t xml:space="preserve"> section = formModel.Document.Sections[i];</w:t>
      </w:r>
    </w:p>
    <w:p w14:paraId="259B1F4F" w14:textId="77777777" w:rsidR="002E224B" w:rsidRPr="002E224B" w:rsidRDefault="002E224B" w:rsidP="00E34926">
      <w:pPr>
        <w:pStyle w:val="Code"/>
        <w:rPr>
          <w:highlight w:val="white"/>
        </w:rPr>
      </w:pPr>
      <w:r w:rsidRPr="002E224B">
        <w:rPr>
          <w:color w:val="2B91AF"/>
          <w:highlight w:val="white"/>
        </w:rPr>
        <w:t>TextBlock</w:t>
      </w:r>
      <w:r w:rsidRPr="002E224B">
        <w:rPr>
          <w:highlight w:val="white"/>
        </w:rPr>
        <w:t xml:space="preserve"> sectionTitle = </w:t>
      </w:r>
      <w:r w:rsidRPr="002E224B">
        <w:rPr>
          <w:color w:val="0000FF"/>
          <w:highlight w:val="white"/>
        </w:rPr>
        <w:t>new</w:t>
      </w:r>
      <w:r w:rsidRPr="002E224B">
        <w:rPr>
          <w:highlight w:val="white"/>
        </w:rPr>
        <w:t xml:space="preserve"> </w:t>
      </w:r>
      <w:r w:rsidRPr="002E224B">
        <w:rPr>
          <w:color w:val="2B91AF"/>
          <w:highlight w:val="white"/>
        </w:rPr>
        <w:t>TextBlock</w:t>
      </w:r>
      <w:r w:rsidRPr="002E224B">
        <w:rPr>
          <w:highlight w:val="white"/>
        </w:rPr>
        <w:t>();</w:t>
      </w:r>
    </w:p>
    <w:p w14:paraId="4B0CE899" w14:textId="77777777" w:rsidR="002E224B" w:rsidRPr="002E224B" w:rsidRDefault="002E224B" w:rsidP="00E34926">
      <w:pPr>
        <w:pStyle w:val="Code"/>
        <w:rPr>
          <w:highlight w:val="white"/>
        </w:rPr>
      </w:pPr>
      <w:r w:rsidRPr="002E224B">
        <w:rPr>
          <w:highlight w:val="white"/>
        </w:rPr>
        <w:t xml:space="preserve">sectionTitle.TextAlignment = </w:t>
      </w:r>
      <w:r w:rsidRPr="002E224B">
        <w:rPr>
          <w:color w:val="2B91AF"/>
          <w:highlight w:val="white"/>
        </w:rPr>
        <w:t>TextAlignment</w:t>
      </w:r>
      <w:r w:rsidRPr="002E224B">
        <w:rPr>
          <w:highlight w:val="white"/>
        </w:rPr>
        <w:t>.Left;</w:t>
      </w:r>
    </w:p>
    <w:p w14:paraId="494419B0" w14:textId="77777777" w:rsidR="002E224B" w:rsidRPr="002E224B" w:rsidRDefault="002E224B" w:rsidP="00E34926">
      <w:pPr>
        <w:pStyle w:val="Code"/>
        <w:rPr>
          <w:highlight w:val="white"/>
        </w:rPr>
      </w:pPr>
      <w:r w:rsidRPr="002E224B">
        <w:rPr>
          <w:highlight w:val="white"/>
        </w:rPr>
        <w:t xml:space="preserve">sectionTitle.TextWrapping = </w:t>
      </w:r>
      <w:r w:rsidRPr="002E224B">
        <w:rPr>
          <w:color w:val="2B91AF"/>
          <w:highlight w:val="white"/>
        </w:rPr>
        <w:t>TextWrapping</w:t>
      </w:r>
      <w:r w:rsidRPr="002E224B">
        <w:rPr>
          <w:highlight w:val="white"/>
        </w:rPr>
        <w:t>.WrapWholeWords;</w:t>
      </w:r>
    </w:p>
    <w:p w14:paraId="549A4230" w14:textId="77777777" w:rsidR="002E224B" w:rsidRPr="002E224B" w:rsidRDefault="002E224B" w:rsidP="00E34926">
      <w:pPr>
        <w:pStyle w:val="Code"/>
        <w:rPr>
          <w:highlight w:val="white"/>
        </w:rPr>
      </w:pPr>
      <w:r w:rsidRPr="002E224B">
        <w:rPr>
          <w:highlight w:val="white"/>
        </w:rPr>
        <w:t>sectionTitle.Style = Resources[</w:t>
      </w:r>
      <w:r w:rsidRPr="002E224B">
        <w:rPr>
          <w:color w:val="A31515"/>
          <w:highlight w:val="white"/>
        </w:rPr>
        <w:t>"GroupHeaderTextBlockStyle"</w:t>
      </w:r>
      <w:r w:rsidRPr="002E224B">
        <w:rPr>
          <w:highlight w:val="white"/>
        </w:rPr>
        <w:t xml:space="preserve">] </w:t>
      </w:r>
      <w:r w:rsidRPr="002E224B">
        <w:rPr>
          <w:color w:val="0000FF"/>
          <w:highlight w:val="white"/>
        </w:rPr>
        <w:t>as</w:t>
      </w:r>
      <w:r w:rsidRPr="002E224B">
        <w:rPr>
          <w:highlight w:val="white"/>
        </w:rPr>
        <w:t xml:space="preserve"> </w:t>
      </w:r>
      <w:r w:rsidRPr="002E224B">
        <w:rPr>
          <w:color w:val="2B91AF"/>
          <w:highlight w:val="white"/>
        </w:rPr>
        <w:t>Style</w:t>
      </w:r>
      <w:r w:rsidRPr="002E224B">
        <w:rPr>
          <w:highlight w:val="white"/>
        </w:rPr>
        <w:t>;</w:t>
      </w:r>
    </w:p>
    <w:p w14:paraId="3CEA0FB1" w14:textId="77777777" w:rsidR="002E224B" w:rsidRPr="002E224B" w:rsidRDefault="002E224B" w:rsidP="00E34926">
      <w:pPr>
        <w:pStyle w:val="Code"/>
        <w:rPr>
          <w:highlight w:val="white"/>
        </w:rPr>
      </w:pPr>
      <w:r w:rsidRPr="002E224B">
        <w:rPr>
          <w:highlight w:val="white"/>
        </w:rPr>
        <w:t>sectionTitle.Text = section.Title;</w:t>
      </w:r>
    </w:p>
    <w:p w14:paraId="04B4A4FA" w14:textId="7A68D47C" w:rsidR="002E224B" w:rsidRDefault="002E224B" w:rsidP="00E34926">
      <w:pPr>
        <w:pStyle w:val="Code"/>
      </w:pPr>
      <w:r w:rsidRPr="002E224B">
        <w:rPr>
          <w:highlight w:val="white"/>
        </w:rPr>
        <w:t>ContentRoot.Children.Add(sectionTitle);</w:t>
      </w:r>
    </w:p>
    <w:p w14:paraId="27AB2DD0" w14:textId="7BC08FB8" w:rsidR="002E224B" w:rsidRPr="006C761F" w:rsidRDefault="002E224B" w:rsidP="002E224B">
      <w:pPr>
        <w:rPr>
          <w:lang w:eastAsia="hu-HU"/>
        </w:rPr>
      </w:pPr>
      <w:r>
        <w:rPr>
          <w:lang w:eastAsia="hu-HU"/>
        </w:rPr>
        <w:t xml:space="preserve">A fenti kódban létrehozok egy új </w:t>
      </w:r>
      <w:r>
        <w:rPr>
          <w:i/>
          <w:lang w:eastAsia="hu-HU"/>
        </w:rPr>
        <w:t>TextBlock</w:t>
      </w:r>
      <w:r>
        <w:rPr>
          <w:lang w:eastAsia="hu-HU"/>
        </w:rPr>
        <w:t xml:space="preserve"> vezérlőt, aminek adattagjait beállítom, és végül hozzárendelem a </w:t>
      </w:r>
      <w:r>
        <w:rPr>
          <w:i/>
          <w:lang w:eastAsia="hu-HU"/>
        </w:rPr>
        <w:t>ContentRoot</w:t>
      </w:r>
      <w:r>
        <w:rPr>
          <w:lang w:eastAsia="hu-HU"/>
        </w:rPr>
        <w:t xml:space="preserve"> </w:t>
      </w:r>
      <w:r>
        <w:rPr>
          <w:i/>
          <w:lang w:eastAsia="hu-HU"/>
        </w:rPr>
        <w:t>Grid</w:t>
      </w:r>
      <w:r>
        <w:rPr>
          <w:lang w:eastAsia="hu-HU"/>
        </w:rPr>
        <w:t>hez. Ez után ismét egy for ciklus következik, ami a szekcióban található mezőket iterálja.</w:t>
      </w:r>
      <w:r w:rsidR="00BA3913">
        <w:rPr>
          <w:lang w:eastAsia="hu-HU"/>
        </w:rPr>
        <w:t xml:space="preserve"> A mező típusa szerint hozzáadásra kerülnek a megfelelő elemek. Ha a mező típusa „text”, „email”, </w:t>
      </w:r>
      <w:r w:rsidR="00BA3913">
        <w:rPr>
          <w:lang w:eastAsia="hu-HU"/>
        </w:rPr>
        <w:lastRenderedPageBreak/>
        <w:t xml:space="preserve">vagy „number”, akkor </w:t>
      </w:r>
      <w:r w:rsidR="00BA3913" w:rsidRPr="00BA3913">
        <w:rPr>
          <w:i/>
          <w:lang w:eastAsia="hu-HU"/>
        </w:rPr>
        <w:t>TextBox</w:t>
      </w:r>
      <w:r w:rsidR="00BA3913">
        <w:rPr>
          <w:lang w:eastAsia="hu-HU"/>
        </w:rPr>
        <w:t xml:space="preserve">ot adok hozzá a </w:t>
      </w:r>
      <w:r w:rsidR="00BA3913">
        <w:rPr>
          <w:i/>
          <w:lang w:eastAsia="hu-HU"/>
        </w:rPr>
        <w:t>ContentRoot</w:t>
      </w:r>
      <w:r w:rsidR="00BA3913">
        <w:rPr>
          <w:lang w:eastAsia="hu-HU"/>
        </w:rPr>
        <w:t xml:space="preserve">hoz. Ha a típus „spinner”, akkor egy </w:t>
      </w:r>
      <w:r w:rsidR="00BA3913">
        <w:rPr>
          <w:i/>
          <w:lang w:eastAsia="hu-HU"/>
        </w:rPr>
        <w:t>ComboBox</w:t>
      </w:r>
      <w:r w:rsidR="00BA3913">
        <w:rPr>
          <w:lang w:eastAsia="hu-HU"/>
        </w:rPr>
        <w:t xml:space="preserve">ot, ha „checkbox”, akkor egy </w:t>
      </w:r>
      <w:r w:rsidR="00BA3913">
        <w:rPr>
          <w:i/>
          <w:lang w:eastAsia="hu-HU"/>
        </w:rPr>
        <w:t>CheckBox</w:t>
      </w:r>
      <w:r w:rsidR="00BA3913">
        <w:rPr>
          <w:lang w:eastAsia="hu-HU"/>
        </w:rPr>
        <w:t xml:space="preserve">ot, ha pedig „radiobuttons”, akkor </w:t>
      </w:r>
      <w:r w:rsidR="00BA3913" w:rsidRPr="00BA3913">
        <w:rPr>
          <w:i/>
          <w:lang w:eastAsia="hu-HU"/>
        </w:rPr>
        <w:t>RadioButton</w:t>
      </w:r>
      <w:r w:rsidR="00BA3913">
        <w:rPr>
          <w:lang w:eastAsia="hu-HU"/>
        </w:rPr>
        <w:t>okat adok hozzá a felülethez.</w:t>
      </w:r>
      <w:r w:rsidR="006C761F">
        <w:rPr>
          <w:lang w:eastAsia="hu-HU"/>
        </w:rPr>
        <w:t xml:space="preserve"> </w:t>
      </w:r>
      <w:r w:rsidR="006C761F">
        <w:rPr>
          <w:i/>
          <w:lang w:eastAsia="hu-HU"/>
        </w:rPr>
        <w:t>TextBox</w:t>
      </w:r>
      <w:r w:rsidR="006C761F">
        <w:rPr>
          <w:lang w:eastAsia="hu-HU"/>
        </w:rPr>
        <w:t xml:space="preserve"> esetén, a típus alapján beállítom az odaillő billentyűzetet is. Például e-mail címhez egy e-mail cím bevitel megkönnyítésére szolgáló billentyűzetet állítok be. Ehhez a </w:t>
      </w:r>
      <w:r w:rsidR="006C761F" w:rsidRPr="006C761F">
        <w:rPr>
          <w:i/>
          <w:lang w:eastAsia="hu-HU"/>
        </w:rPr>
        <w:t>TextBox</w:t>
      </w:r>
      <w:r w:rsidR="006C761F">
        <w:rPr>
          <w:i/>
          <w:lang w:eastAsia="hu-HU"/>
        </w:rPr>
        <w:t xml:space="preserve"> InputScope</w:t>
      </w:r>
      <w:r w:rsidR="006C761F">
        <w:rPr>
          <w:lang w:eastAsia="hu-HU"/>
        </w:rPr>
        <w:t xml:space="preserve"> adattagját kell módosítanom.</w:t>
      </w:r>
    </w:p>
    <w:p w14:paraId="6BF941EC" w14:textId="74099079" w:rsidR="00BA3913" w:rsidRDefault="00BA3913" w:rsidP="002E224B">
      <w:pPr>
        <w:rPr>
          <w:lang w:eastAsia="hu-HU"/>
        </w:rPr>
      </w:pPr>
      <w:r>
        <w:rPr>
          <w:lang w:eastAsia="hu-HU"/>
        </w:rPr>
        <w:t>Az űrlap vis</w:t>
      </w:r>
      <w:r w:rsidR="00B45758">
        <w:rPr>
          <w:lang w:eastAsia="hu-HU"/>
        </w:rPr>
        <w:t>szaküldéséhez el kell menteni a</w:t>
      </w:r>
      <w:r>
        <w:rPr>
          <w:lang w:eastAsia="hu-HU"/>
        </w:rPr>
        <w:t xml:space="preserve"> beírt értékeket a ViewModelbe. Ehhez a vezérlők esemény kezelő függvényében (event handler) azonosítanom kell, hogy pontosan melyik mezőhöz tartozik. Ezt úgy oldottam meg, hogy a szekción belül található vezérlők </w:t>
      </w:r>
      <w:r>
        <w:rPr>
          <w:i/>
          <w:lang w:eastAsia="hu-HU"/>
        </w:rPr>
        <w:t>Tag</w:t>
      </w:r>
      <w:r w:rsidR="00B45758">
        <w:rPr>
          <w:lang w:eastAsia="hu-HU"/>
        </w:rPr>
        <w:t xml:space="preserve"> adattagjában el</w:t>
      </w:r>
      <w:r>
        <w:rPr>
          <w:lang w:eastAsia="hu-HU"/>
        </w:rPr>
        <w:t xml:space="preserve">tárolom a szekció és a mező egyedi azonosítóját. Egy </w:t>
      </w:r>
      <w:r w:rsidRPr="00BA3913">
        <w:rPr>
          <w:i/>
          <w:lang w:eastAsia="hu-HU"/>
        </w:rPr>
        <w:t>ComboBox</w:t>
      </w:r>
      <w:r>
        <w:rPr>
          <w:lang w:eastAsia="hu-HU"/>
        </w:rPr>
        <w:t xml:space="preserve"> esetén a következőképpen csinálom.</w:t>
      </w:r>
    </w:p>
    <w:p w14:paraId="352D43A0" w14:textId="77777777" w:rsidR="00BA3913" w:rsidRPr="00BA3913" w:rsidRDefault="00BA3913" w:rsidP="00E34926">
      <w:pPr>
        <w:pStyle w:val="Code"/>
        <w:rPr>
          <w:highlight w:val="white"/>
        </w:rPr>
      </w:pPr>
      <w:r w:rsidRPr="00BA3913">
        <w:rPr>
          <w:color w:val="0000FF"/>
          <w:highlight w:val="white"/>
        </w:rPr>
        <w:t>int</w:t>
      </w:r>
      <w:r w:rsidRPr="00BA3913">
        <w:rPr>
          <w:highlight w:val="white"/>
        </w:rPr>
        <w:t xml:space="preserve">[] array = </w:t>
      </w:r>
      <w:r w:rsidRPr="00BA3913">
        <w:rPr>
          <w:color w:val="0000FF"/>
          <w:highlight w:val="white"/>
        </w:rPr>
        <w:t>new</w:t>
      </w:r>
      <w:r w:rsidRPr="00BA3913">
        <w:rPr>
          <w:highlight w:val="white"/>
        </w:rPr>
        <w:t xml:space="preserve"> </w:t>
      </w:r>
      <w:r w:rsidRPr="00BA3913">
        <w:rPr>
          <w:color w:val="0000FF"/>
          <w:highlight w:val="white"/>
        </w:rPr>
        <w:t>int</w:t>
      </w:r>
      <w:r w:rsidRPr="00BA3913">
        <w:rPr>
          <w:highlight w:val="white"/>
        </w:rPr>
        <w:t>[2];</w:t>
      </w:r>
    </w:p>
    <w:p w14:paraId="24881BC1" w14:textId="77777777" w:rsidR="00BA3913" w:rsidRPr="00BA3913" w:rsidRDefault="00BA3913" w:rsidP="00E34926">
      <w:pPr>
        <w:pStyle w:val="Code"/>
        <w:rPr>
          <w:highlight w:val="white"/>
        </w:rPr>
      </w:pPr>
      <w:r w:rsidRPr="00BA3913">
        <w:rPr>
          <w:highlight w:val="white"/>
        </w:rPr>
        <w:t>array[0] = section.Id;</w:t>
      </w:r>
    </w:p>
    <w:p w14:paraId="149D91A9" w14:textId="77777777" w:rsidR="00BA3913" w:rsidRPr="00BA3913" w:rsidRDefault="00BA3913" w:rsidP="00E34926">
      <w:pPr>
        <w:pStyle w:val="Code"/>
        <w:rPr>
          <w:highlight w:val="white"/>
        </w:rPr>
      </w:pPr>
      <w:r w:rsidRPr="00BA3913">
        <w:rPr>
          <w:highlight w:val="white"/>
        </w:rPr>
        <w:t>array[1] = field.Id;</w:t>
      </w:r>
    </w:p>
    <w:p w14:paraId="1CBB0537" w14:textId="7BE9AC00" w:rsidR="00BA3913" w:rsidRDefault="00BA3913" w:rsidP="00E34926">
      <w:pPr>
        <w:pStyle w:val="Code"/>
      </w:pPr>
      <w:r w:rsidRPr="00BA3913">
        <w:rPr>
          <w:highlight w:val="white"/>
        </w:rPr>
        <w:t>tempComboBox.Tag = array;</w:t>
      </w:r>
    </w:p>
    <w:p w14:paraId="50C55F91" w14:textId="71845EBB" w:rsidR="00BA3913" w:rsidRDefault="00BA3913" w:rsidP="006C761F">
      <w:r>
        <w:rPr>
          <w:lang w:eastAsia="hu-HU"/>
        </w:rPr>
        <w:t xml:space="preserve">A </w:t>
      </w:r>
      <w:r w:rsidR="006C761F" w:rsidRPr="006C761F">
        <w:rPr>
          <w:i/>
          <w:highlight w:val="white"/>
        </w:rPr>
        <w:t>ComboBox_SelectionChanged</w:t>
      </w:r>
      <w:r w:rsidR="006C761F">
        <w:t xml:space="preserve"> eseményben kiolvasom a küldő </w:t>
      </w:r>
      <w:r w:rsidR="006C761F" w:rsidRPr="006C761F">
        <w:rPr>
          <w:i/>
        </w:rPr>
        <w:t>ComboBox</w:t>
      </w:r>
      <w:r w:rsidR="006C761F">
        <w:t xml:space="preserve"> változó </w:t>
      </w:r>
      <w:r w:rsidR="006C761F">
        <w:rPr>
          <w:i/>
        </w:rPr>
        <w:t>Tag</w:t>
      </w:r>
      <w:r w:rsidR="006C761F">
        <w:t xml:space="preserve"> értékét, ami alapján már betudom azonosítani a megfelelő elemet. Ezt LINQ segítségével hajtom végre az alábbi módon.</w:t>
      </w:r>
    </w:p>
    <w:p w14:paraId="775CAB91" w14:textId="77777777" w:rsidR="006C761F" w:rsidRPr="006C761F" w:rsidRDefault="006C761F" w:rsidP="00E34926">
      <w:pPr>
        <w:pStyle w:val="Code"/>
        <w:rPr>
          <w:highlight w:val="white"/>
        </w:rPr>
      </w:pPr>
      <w:r w:rsidRPr="006C761F">
        <w:rPr>
          <w:color w:val="0000FF"/>
          <w:highlight w:val="white"/>
        </w:rPr>
        <w:t>int</w:t>
      </w:r>
      <w:r w:rsidRPr="006C761F">
        <w:rPr>
          <w:highlight w:val="white"/>
        </w:rPr>
        <w:t xml:space="preserve">[] tag = cb.Tag </w:t>
      </w:r>
      <w:r w:rsidRPr="006C761F">
        <w:rPr>
          <w:color w:val="0000FF"/>
          <w:highlight w:val="white"/>
        </w:rPr>
        <w:t>as</w:t>
      </w:r>
      <w:r w:rsidRPr="006C761F">
        <w:rPr>
          <w:highlight w:val="white"/>
        </w:rPr>
        <w:t xml:space="preserve"> </w:t>
      </w:r>
      <w:r w:rsidRPr="006C761F">
        <w:rPr>
          <w:color w:val="0000FF"/>
          <w:highlight w:val="white"/>
        </w:rPr>
        <w:t>int</w:t>
      </w:r>
      <w:r w:rsidRPr="006C761F">
        <w:rPr>
          <w:highlight w:val="white"/>
        </w:rPr>
        <w:t>[];</w:t>
      </w:r>
    </w:p>
    <w:p w14:paraId="392ED768" w14:textId="77777777" w:rsidR="006C761F" w:rsidRPr="006C761F" w:rsidRDefault="006C761F" w:rsidP="00E34926">
      <w:pPr>
        <w:pStyle w:val="Code"/>
        <w:rPr>
          <w:highlight w:val="white"/>
        </w:rPr>
      </w:pPr>
      <w:r w:rsidRPr="006C761F">
        <w:rPr>
          <w:color w:val="0000FF"/>
          <w:highlight w:val="white"/>
        </w:rPr>
        <w:t>int</w:t>
      </w:r>
      <w:r w:rsidRPr="006C761F">
        <w:rPr>
          <w:highlight w:val="white"/>
        </w:rPr>
        <w:t xml:space="preserve"> section_id = tag[0];</w:t>
      </w:r>
    </w:p>
    <w:p w14:paraId="550A82D4" w14:textId="77777777" w:rsidR="006C761F" w:rsidRPr="006C761F" w:rsidRDefault="006C761F" w:rsidP="00E34926">
      <w:pPr>
        <w:pStyle w:val="Code"/>
        <w:rPr>
          <w:highlight w:val="white"/>
        </w:rPr>
      </w:pPr>
      <w:r w:rsidRPr="006C761F">
        <w:rPr>
          <w:color w:val="0000FF"/>
          <w:highlight w:val="white"/>
        </w:rPr>
        <w:t>int</w:t>
      </w:r>
      <w:r w:rsidRPr="006C761F">
        <w:rPr>
          <w:highlight w:val="white"/>
        </w:rPr>
        <w:t xml:space="preserve"> field_id = tag[1];</w:t>
      </w:r>
    </w:p>
    <w:p w14:paraId="0F49D4E3" w14:textId="77777777" w:rsidR="006C761F" w:rsidRPr="006C761F" w:rsidRDefault="006C761F" w:rsidP="00E34926">
      <w:pPr>
        <w:pStyle w:val="Code"/>
        <w:rPr>
          <w:highlight w:val="white"/>
        </w:rPr>
      </w:pPr>
      <w:r w:rsidRPr="006C761F">
        <w:rPr>
          <w:color w:val="0000FF"/>
          <w:highlight w:val="white"/>
        </w:rPr>
        <w:t>var</w:t>
      </w:r>
      <w:r w:rsidRPr="006C761F">
        <w:rPr>
          <w:highlight w:val="white"/>
        </w:rPr>
        <w:t xml:space="preserve"> tempSection = FormModel.Document.Sections.FirstOrDefault(section =&gt; section.Id == section_id);</w:t>
      </w:r>
    </w:p>
    <w:p w14:paraId="1E78C216" w14:textId="77777777" w:rsidR="006C761F" w:rsidRPr="006C761F" w:rsidRDefault="006C761F" w:rsidP="00E34926">
      <w:pPr>
        <w:pStyle w:val="Code"/>
        <w:rPr>
          <w:highlight w:val="white"/>
        </w:rPr>
      </w:pPr>
      <w:r w:rsidRPr="006C761F">
        <w:rPr>
          <w:color w:val="0000FF"/>
          <w:highlight w:val="white"/>
        </w:rPr>
        <w:t>var</w:t>
      </w:r>
      <w:r w:rsidRPr="006C761F">
        <w:rPr>
          <w:highlight w:val="white"/>
        </w:rPr>
        <w:t xml:space="preserve"> tempField = tempSection.Fields.FirstOrDefault(field =&gt; field.Id == field_id);</w:t>
      </w:r>
    </w:p>
    <w:p w14:paraId="76673C61" w14:textId="19BA939F" w:rsidR="006C761F" w:rsidRDefault="006C761F" w:rsidP="00E34926">
      <w:pPr>
        <w:pStyle w:val="Code"/>
      </w:pPr>
      <w:r w:rsidRPr="006C761F">
        <w:rPr>
          <w:highlight w:val="white"/>
        </w:rPr>
        <w:t>tempField.Value = cb.SelectedIndex.ToString();</w:t>
      </w:r>
    </w:p>
    <w:p w14:paraId="14E46C1D" w14:textId="300595EC" w:rsidR="005D0594" w:rsidRDefault="00466FDD" w:rsidP="00A616F2">
      <w:pPr>
        <w:rPr>
          <w:lang w:eastAsia="hu-HU"/>
        </w:rPr>
      </w:pPr>
      <w:r>
        <w:rPr>
          <w:lang w:eastAsia="hu-HU"/>
        </w:rPr>
        <w:t xml:space="preserve">Miután hozzáadásra került az összes szekció és a szekciókhoz tartózó mezők, az űrlap készen áll a megjelenítésre. </w:t>
      </w:r>
      <w:r w:rsidR="006C761F">
        <w:rPr>
          <w:lang w:eastAsia="hu-HU"/>
        </w:rPr>
        <w:t>Az űrlap elküldéséhez az oldal a ViewModel</w:t>
      </w:r>
      <w:r w:rsidR="005D4666">
        <w:rPr>
          <w:lang w:eastAsia="hu-HU"/>
        </w:rPr>
        <w:t>ből készíti el a JSON-t, így az orvos által beleírt dolgok is megjelennek a páciensnél.</w:t>
      </w:r>
    </w:p>
    <w:p w14:paraId="6F9DD8F1" w14:textId="748536DE" w:rsidR="00311A6A" w:rsidRDefault="00311A6A" w:rsidP="00311A6A">
      <w:pPr>
        <w:pStyle w:val="Heading1"/>
        <w:rPr>
          <w:lang w:eastAsia="hu-HU"/>
        </w:rPr>
      </w:pPr>
      <w:bookmarkStart w:id="156" w:name="_Toc406076088"/>
      <w:r>
        <w:rPr>
          <w:lang w:eastAsia="hu-HU"/>
        </w:rPr>
        <w:lastRenderedPageBreak/>
        <w:t>Alkalmazás bemutatása</w:t>
      </w:r>
      <w:bookmarkEnd w:id="156"/>
    </w:p>
    <w:p w14:paraId="44244314" w14:textId="77777777" w:rsidR="00AF7460" w:rsidRDefault="00AF7460" w:rsidP="003D15A6">
      <w:pPr>
        <w:ind w:firstLine="0"/>
        <w:rPr>
          <w:lang w:eastAsia="hu-HU"/>
        </w:rPr>
      </w:pPr>
      <w:r>
        <w:rPr>
          <w:lang w:eastAsia="hu-HU"/>
        </w:rPr>
        <w:t>Ebben a fejezetben szeretném bemutatni az elkészített alkalmazást működés közben. Képernyőmentésekkel illusztrálva ismertetem a felhasználói felületeket és a rajtuk végrehajtható funkciókat.</w:t>
      </w:r>
    </w:p>
    <w:p w14:paraId="3E2E423D" w14:textId="77777777" w:rsidR="00AF7460" w:rsidRPr="006B2C82" w:rsidRDefault="00AF7460" w:rsidP="00AF7460">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157" w:name="_Toc406000582"/>
      <w:bookmarkStart w:id="158" w:name="_Toc406000648"/>
      <w:bookmarkStart w:id="159" w:name="_Toc406018973"/>
      <w:bookmarkStart w:id="160" w:name="_Toc406069085"/>
      <w:bookmarkStart w:id="161" w:name="_Toc406074228"/>
      <w:bookmarkStart w:id="162" w:name="_Toc406074304"/>
      <w:bookmarkStart w:id="163" w:name="_Toc406074393"/>
      <w:bookmarkStart w:id="164" w:name="_Toc406076089"/>
      <w:bookmarkEnd w:id="157"/>
      <w:bookmarkEnd w:id="158"/>
      <w:bookmarkEnd w:id="159"/>
      <w:bookmarkEnd w:id="160"/>
      <w:bookmarkEnd w:id="161"/>
      <w:bookmarkEnd w:id="162"/>
      <w:bookmarkEnd w:id="163"/>
      <w:bookmarkEnd w:id="164"/>
    </w:p>
    <w:p w14:paraId="0FAFEE30" w14:textId="77777777" w:rsidR="00AF7460" w:rsidRDefault="00AF7460" w:rsidP="00364300">
      <w:pPr>
        <w:pStyle w:val="Heading2"/>
      </w:pPr>
      <w:bookmarkStart w:id="165" w:name="_Toc406076090"/>
      <w:r>
        <w:t>Bejelentkezési és regisztrációs felület</w:t>
      </w:r>
      <w:bookmarkEnd w:id="165"/>
    </w:p>
    <w:p w14:paraId="78123B8A" w14:textId="423AA9C4" w:rsidR="0082230F" w:rsidRPr="0082230F" w:rsidRDefault="0082230F" w:rsidP="003D15A6">
      <w:pPr>
        <w:ind w:firstLine="0"/>
        <w:rPr>
          <w:lang w:eastAsia="hu-HU"/>
        </w:rPr>
      </w:pPr>
      <w:r>
        <w:rPr>
          <w:lang w:eastAsia="hu-HU"/>
        </w:rPr>
        <w:t>Az alkalmazás indítása után a bejelentkezési felület fogadja a felhasználót. Az e-mail címe és jelszava megadása után a bejelentkezés gomb megnyomásával belépteti a</w:t>
      </w:r>
      <w:r w:rsidR="00FA09FB">
        <w:rPr>
          <w:lang w:eastAsia="hu-HU"/>
        </w:rPr>
        <w:t>z alkalmazás. A</w:t>
      </w:r>
      <w:r w:rsidR="006222DA">
        <w:rPr>
          <w:lang w:eastAsia="hu-HU"/>
        </w:rPr>
        <w:t xml:space="preserve"> felhasználó megjegyeztetheti a</w:t>
      </w:r>
      <w:r w:rsidR="00FA09FB">
        <w:rPr>
          <w:lang w:eastAsia="hu-HU"/>
        </w:rPr>
        <w:t xml:space="preserve"> belejelentkezéshez használt e-mail címet, hogy a következő bejelentke</w:t>
      </w:r>
      <w:r w:rsidR="006222DA">
        <w:rPr>
          <w:lang w:eastAsia="hu-HU"/>
        </w:rPr>
        <w:t>zés</w:t>
      </w:r>
      <w:r w:rsidR="00FA09FB">
        <w:rPr>
          <w:lang w:eastAsia="hu-HU"/>
        </w:rPr>
        <w:t xml:space="preserve">kor ne kelljen </w:t>
      </w:r>
      <w:r w:rsidR="006222DA">
        <w:rPr>
          <w:lang w:eastAsia="hu-HU"/>
        </w:rPr>
        <w:t>újra beírnia</w:t>
      </w:r>
      <w:r w:rsidR="00FA09FB">
        <w:rPr>
          <w:lang w:eastAsia="hu-HU"/>
        </w:rPr>
        <w:t xml:space="preserve">. </w:t>
      </w:r>
      <w:r w:rsidR="00424E08">
        <w:rPr>
          <w:lang w:eastAsia="hu-HU"/>
        </w:rPr>
        <w:t xml:space="preserve">A jelszó beviteli mező alatt </w:t>
      </w:r>
      <w:r w:rsidR="006222DA">
        <w:rPr>
          <w:lang w:eastAsia="hu-HU"/>
        </w:rPr>
        <w:t xml:space="preserve">van egy jelölő négyzet, ami </w:t>
      </w:r>
      <w:r w:rsidR="00424E08">
        <w:rPr>
          <w:lang w:eastAsia="hu-HU"/>
        </w:rPr>
        <w:t xml:space="preserve">a beírt jelszó karaktereit megjeleníti. A bejelentkezés gombot megnyomva indul el a beléptetési folyamat. </w:t>
      </w:r>
      <w:r w:rsidR="00FA09FB">
        <w:rPr>
          <w:lang w:eastAsia="hu-HU"/>
        </w:rPr>
        <w:t xml:space="preserve">Ha rossz e-mail címet vagy jelszót ad meg a felhasználó, vagy valamelyik, vagy mindkét mező hiányos, akkor annak megfelelő hibaüzenet jelenik meg a bejelentkezés gomb felett.  A 7.1-es ábrán két kép látható a bejelentkezési oldalról, a jobb oldali képen hibaüzenet is </w:t>
      </w:r>
      <w:r w:rsidR="006222DA">
        <w:rPr>
          <w:lang w:eastAsia="hu-HU"/>
        </w:rPr>
        <w:t>megfigyelhető</w:t>
      </w:r>
      <w:r w:rsidR="00FA09FB">
        <w:rPr>
          <w:lang w:eastAsia="hu-HU"/>
        </w:rPr>
        <w:t xml:space="preserve">. </w:t>
      </w:r>
    </w:p>
    <w:p w14:paraId="70262D8A" w14:textId="6C510CB5" w:rsidR="00FA09FB" w:rsidRDefault="00AF7460" w:rsidP="008E6348">
      <w:pPr>
        <w:keepNext/>
        <w:ind w:firstLine="0"/>
        <w:jc w:val="center"/>
      </w:pPr>
      <w:r w:rsidRPr="006B2C82">
        <w:rPr>
          <w:noProof/>
          <w:lang w:eastAsia="hu-HU"/>
        </w:rPr>
        <w:drawing>
          <wp:inline distT="0" distB="0" distL="0" distR="0" wp14:anchorId="107C8C6C" wp14:editId="1523B738">
            <wp:extent cx="2286000" cy="3812400"/>
            <wp:effectExtent l="0" t="0" r="0" b="0"/>
            <wp:docPr id="3" name="Picture 3" descr="H:\Szakdolgozat\Screenshots\LoginPag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zakdolgozat\Screenshots\LoginPageEmp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2400"/>
                    </a:xfrm>
                    <a:prstGeom prst="rect">
                      <a:avLst/>
                    </a:prstGeom>
                    <a:noFill/>
                    <a:ln>
                      <a:noFill/>
                    </a:ln>
                  </pic:spPr>
                </pic:pic>
              </a:graphicData>
            </a:graphic>
          </wp:inline>
        </w:drawing>
      </w:r>
      <w:r w:rsidR="00FA09FB">
        <w:t xml:space="preserve"> </w:t>
      </w:r>
      <w:r w:rsidR="00FA09FB" w:rsidRPr="006B2C82">
        <w:rPr>
          <w:noProof/>
          <w:lang w:eastAsia="hu-HU"/>
        </w:rPr>
        <w:drawing>
          <wp:inline distT="0" distB="0" distL="0" distR="0" wp14:anchorId="2B429E46" wp14:editId="35BE9B1A">
            <wp:extent cx="2286000" cy="3812400"/>
            <wp:effectExtent l="0" t="0" r="0" b="0"/>
            <wp:docPr id="12" name="Picture 12" descr="H:\Szakdolgozat\Screenshots\LoginPageErr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zakdolgozat\Screenshots\LoginPageError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3812400"/>
                    </a:xfrm>
                    <a:prstGeom prst="rect">
                      <a:avLst/>
                    </a:prstGeom>
                    <a:noFill/>
                    <a:ln>
                      <a:noFill/>
                    </a:ln>
                  </pic:spPr>
                </pic:pic>
              </a:graphicData>
            </a:graphic>
          </wp:inline>
        </w:drawing>
      </w:r>
    </w:p>
    <w:p w14:paraId="03ADED7D" w14:textId="6EDA73D9" w:rsidR="00FA09FB" w:rsidRDefault="002C44FB" w:rsidP="003D15A6">
      <w:pPr>
        <w:pStyle w:val="Caption"/>
      </w:pPr>
      <w:r>
        <w:fldChar w:fldCharType="begin"/>
      </w:r>
      <w:r>
        <w:instrText xml:space="preserve"> STYLEREF 1 \s </w:instrText>
      </w:r>
      <w:r>
        <w:fldChar w:fldCharType="separate"/>
      </w:r>
      <w:bookmarkStart w:id="166" w:name="_Toc406111979"/>
      <w:r w:rsidR="00712BA7">
        <w:t>7</w:t>
      </w:r>
      <w:r>
        <w:fldChar w:fldCharType="end"/>
      </w:r>
      <w:r>
        <w:t>.</w:t>
      </w:r>
      <w:r>
        <w:fldChar w:fldCharType="begin"/>
      </w:r>
      <w:r>
        <w:instrText xml:space="preserve"> SEQ ábra \* ARABIC \s 1 </w:instrText>
      </w:r>
      <w:r>
        <w:fldChar w:fldCharType="separate"/>
      </w:r>
      <w:r w:rsidR="00712BA7">
        <w:t>1</w:t>
      </w:r>
      <w:r>
        <w:fldChar w:fldCharType="end"/>
      </w:r>
      <w:r w:rsidR="00FA09FB">
        <w:t>. ábra Bejelentkezési oldal és bejelentkezési oldal hiba üzenettel</w:t>
      </w:r>
      <w:bookmarkEnd w:id="166"/>
    </w:p>
    <w:p w14:paraId="5752310B" w14:textId="0AD73953" w:rsidR="00424E08" w:rsidRDefault="00AF7460" w:rsidP="00FA09FB">
      <w:pPr>
        <w:rPr>
          <w:lang w:eastAsia="hu-HU"/>
        </w:rPr>
      </w:pPr>
      <w:r>
        <w:rPr>
          <w:lang w:eastAsia="hu-HU"/>
        </w:rPr>
        <w:lastRenderedPageBreak/>
        <w:t xml:space="preserve"> </w:t>
      </w:r>
      <w:r w:rsidR="006222DA">
        <w:rPr>
          <w:lang w:eastAsia="hu-HU"/>
        </w:rPr>
        <w:t xml:space="preserve">A felület alján </w:t>
      </w:r>
      <w:r w:rsidR="00424E08">
        <w:rPr>
          <w:lang w:eastAsia="hu-HU"/>
        </w:rPr>
        <w:t xml:space="preserve">helyezkedik </w:t>
      </w:r>
      <w:r w:rsidR="006222DA">
        <w:rPr>
          <w:lang w:eastAsia="hu-HU"/>
        </w:rPr>
        <w:t xml:space="preserve">el </w:t>
      </w:r>
      <w:r w:rsidR="00424E08">
        <w:rPr>
          <w:lang w:eastAsia="hu-HU"/>
        </w:rPr>
        <w:t xml:space="preserve">egy alkalmazás sáv (Application bar), amit megnyitva láthatóvá válik egy menü. Ebből a menüből lehet eljutni a beállítások felületre, amit a 7.2-es ábra </w:t>
      </w:r>
      <w:r w:rsidR="00CF6CD8">
        <w:rPr>
          <w:lang w:eastAsia="hu-HU"/>
        </w:rPr>
        <w:t>bal</w:t>
      </w:r>
      <w:r w:rsidR="00424E08">
        <w:rPr>
          <w:lang w:eastAsia="hu-HU"/>
        </w:rPr>
        <w:t xml:space="preserve"> oldali képén </w:t>
      </w:r>
      <w:r w:rsidR="006222DA">
        <w:rPr>
          <w:lang w:eastAsia="hu-HU"/>
        </w:rPr>
        <w:t>látszik</w:t>
      </w:r>
      <w:r w:rsidR="00424E08">
        <w:rPr>
          <w:lang w:eastAsia="hu-HU"/>
        </w:rPr>
        <w:t xml:space="preserve">. Ezen a felületen átlehet állítani az alkalmazás nyelvét. Az alkalmazás az angol és magyar nyelvet támogatja. Hogy az új nyelvi beállítások érvénybe lépjenek az alkalmazás bezárja magát és a felhasználónak kell manuálisan elindítania. Alapértelmezetten applikáció nyelve a készülék nyelvéhez igazodik, ha a készülék nyelve nem tartozik a támogatott nyelvek közé, akkor angol nyelv lesz </w:t>
      </w:r>
      <w:r w:rsidR="00CF6CD8">
        <w:rPr>
          <w:lang w:eastAsia="hu-HU"/>
        </w:rPr>
        <w:t>az alapértelmezett nyelv</w:t>
      </w:r>
      <w:r w:rsidR="00424E08">
        <w:rPr>
          <w:lang w:eastAsia="hu-HU"/>
        </w:rPr>
        <w:t xml:space="preserve">. </w:t>
      </w:r>
    </w:p>
    <w:p w14:paraId="62DE2169" w14:textId="60E36170" w:rsidR="00CF6CD8" w:rsidRDefault="00CF6CD8" w:rsidP="003D15A6">
      <w:pPr>
        <w:keepNext/>
        <w:ind w:firstLine="0"/>
        <w:jc w:val="center"/>
      </w:pPr>
      <w:r w:rsidRPr="00424E08">
        <w:rPr>
          <w:noProof/>
          <w:lang w:eastAsia="hu-HU"/>
        </w:rPr>
        <w:drawing>
          <wp:inline distT="0" distB="0" distL="0" distR="0" wp14:anchorId="57DCF03E" wp14:editId="3E18D832">
            <wp:extent cx="2285279" cy="380880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zakdolgozat\Screenshots\SettingsChooseLanguag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285279" cy="3808800"/>
                    </a:xfrm>
                    <a:prstGeom prst="rect">
                      <a:avLst/>
                    </a:prstGeom>
                    <a:noFill/>
                    <a:ln>
                      <a:noFill/>
                    </a:ln>
                  </pic:spPr>
                </pic:pic>
              </a:graphicData>
            </a:graphic>
          </wp:inline>
        </w:drawing>
      </w:r>
      <w:r>
        <w:t xml:space="preserve"> </w:t>
      </w:r>
      <w:r w:rsidRPr="00424E08">
        <w:rPr>
          <w:noProof/>
          <w:lang w:eastAsia="hu-HU"/>
        </w:rPr>
        <w:drawing>
          <wp:inline distT="0" distB="0" distL="0" distR="0" wp14:anchorId="71801351" wp14:editId="59720ED3">
            <wp:extent cx="2286000" cy="3808800"/>
            <wp:effectExtent l="0" t="0" r="0" b="1270"/>
            <wp:docPr id="16" name="Picture 16" descr="H:\Szakdolgozat\Screenshots\SignUp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zakdolgozat\Screenshots\SignUpAs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78FED27E" w14:textId="62B1E3D2" w:rsidR="00CF6CD8" w:rsidRDefault="002C44FB" w:rsidP="00CF6CD8">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167" w:name="_Toc406111980"/>
      <w:r w:rsidR="00712BA7">
        <w:rPr>
          <w:lang w:eastAsia="hu-HU"/>
        </w:rPr>
        <w:t>7</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2</w:t>
      </w:r>
      <w:r>
        <w:rPr>
          <w:lang w:eastAsia="hu-HU"/>
        </w:rPr>
        <w:fldChar w:fldCharType="end"/>
      </w:r>
      <w:r w:rsidR="00CF6CD8">
        <w:t>. ábra Beállítások oldal és regisztrációs folyamat első oldala</w:t>
      </w:r>
      <w:bookmarkEnd w:id="167"/>
    </w:p>
    <w:p w14:paraId="6B515A9C" w14:textId="7284AA66" w:rsidR="00AF7460" w:rsidRDefault="00FA09FB" w:rsidP="00FA09FB">
      <w:pPr>
        <w:rPr>
          <w:lang w:eastAsia="hu-HU"/>
        </w:rPr>
      </w:pPr>
      <w:r>
        <w:rPr>
          <w:lang w:eastAsia="hu-HU"/>
        </w:rPr>
        <w:t>Ha a felhasználó még nem rendelkez</w:t>
      </w:r>
      <w:r w:rsidR="00CF6CD8">
        <w:rPr>
          <w:lang w:eastAsia="hu-HU"/>
        </w:rPr>
        <w:t>ik regisztrált fiókkal, akkor a bejelentkezési</w:t>
      </w:r>
      <w:r>
        <w:rPr>
          <w:lang w:eastAsia="hu-HU"/>
        </w:rPr>
        <w:t xml:space="preserve"> oldal alján található szövegre pöccintve kezdheti el a regisztráció lépéseit.</w:t>
      </w:r>
      <w:r w:rsidR="00424E08">
        <w:rPr>
          <w:lang w:eastAsia="hu-HU"/>
        </w:rPr>
        <w:t xml:space="preserve"> Ekkor az alkalmazás elnavigál</w:t>
      </w:r>
      <w:r w:rsidR="00CF6CD8">
        <w:rPr>
          <w:lang w:eastAsia="hu-HU"/>
        </w:rPr>
        <w:t xml:space="preserve"> a 7.2-es ábra jobb oldalán látható felületre. Itt a felhasználónak ki kell választania, hogy orvosként vagy páciensként szeretne regisztrálni. Az opció kiválasztása után a tovább nyílra nyomva léphet a következő oldalra. A választástól függően megjelenik az orvos vagy a páciens regisztrációs felület. </w:t>
      </w:r>
      <w:r w:rsidR="00B26B64">
        <w:rPr>
          <w:lang w:eastAsia="hu-HU"/>
        </w:rPr>
        <w:t xml:space="preserve">Az orvos regisztrációs felület </w:t>
      </w:r>
      <w:r w:rsidR="00087639">
        <w:rPr>
          <w:lang w:eastAsia="hu-HU"/>
        </w:rPr>
        <w:t>látszik</w:t>
      </w:r>
      <w:r w:rsidR="00B26B64">
        <w:rPr>
          <w:lang w:eastAsia="hu-HU"/>
        </w:rPr>
        <w:t xml:space="preserve"> a 7.3-as ábra bal oldali képén. </w:t>
      </w:r>
      <w:r w:rsidR="00CF6CD8">
        <w:rPr>
          <w:lang w:eastAsia="hu-HU"/>
        </w:rPr>
        <w:t xml:space="preserve">A csillaggal jelölt mezőket kötelező kitölteni a sikeres regisztrációhoz. Ha a </w:t>
      </w:r>
      <w:r w:rsidR="00CF6CD8">
        <w:rPr>
          <w:lang w:eastAsia="hu-HU"/>
        </w:rPr>
        <w:lastRenderedPageBreak/>
        <w:t xml:space="preserve">felhasználó kihagy egy ilyen mezőt, akkor hibaüzenet jelenik meg az oldal tetején. A felhasználó addig nem teljesítheti a regisztrációt, amíg minden kötelező mezőt ki nem tölt. </w:t>
      </w:r>
      <w:r w:rsidR="003F799A">
        <w:rPr>
          <w:lang w:eastAsia="hu-HU"/>
        </w:rPr>
        <w:t>Miután megadta a kellő adatokat a kész gombra pöccintve véglegesítheti a regisztrációt. Ha minden rendben történt, akkor az alkalmazás visszanavigál a bejelentkezési oldalra és egy üzenetben jelzi a felhasználónak a sikeres regisztrációt a 7.3-as ábra jobb oldali képén</w:t>
      </w:r>
      <w:r w:rsidR="00B26B64">
        <w:rPr>
          <w:lang w:eastAsia="hu-HU"/>
        </w:rPr>
        <w:t xml:space="preserve"> látható módon</w:t>
      </w:r>
      <w:r w:rsidR="003F799A">
        <w:rPr>
          <w:lang w:eastAsia="hu-HU"/>
        </w:rPr>
        <w:t>.</w:t>
      </w:r>
      <w:r w:rsidR="00B26B64">
        <w:rPr>
          <w:lang w:eastAsia="hu-HU"/>
        </w:rPr>
        <w:t xml:space="preserve"> Az újonnan regisztrált felhasználó bejelentkezhet az alkalmazásba. </w:t>
      </w:r>
    </w:p>
    <w:p w14:paraId="1F1B0B96" w14:textId="1EFCEB55" w:rsidR="00CF6CD8" w:rsidRDefault="00CF6CD8" w:rsidP="003D15A6">
      <w:pPr>
        <w:keepNext/>
        <w:ind w:firstLine="0"/>
        <w:jc w:val="center"/>
      </w:pPr>
      <w:r w:rsidRPr="00CF6CD8">
        <w:rPr>
          <w:noProof/>
          <w:lang w:eastAsia="hu-HU"/>
        </w:rPr>
        <w:drawing>
          <wp:inline distT="0" distB="0" distL="0" distR="0" wp14:anchorId="0D1364E6" wp14:editId="0D33C2ED">
            <wp:extent cx="2286000" cy="3808800"/>
            <wp:effectExtent l="0" t="0" r="0" b="1270"/>
            <wp:docPr id="18" name="Picture 18" descr="H:\Szakdolgozat\Screenshots\SignUpAsDocto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zakdolgozat\Screenshots\SignUpAsDoctorErro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rsidR="00B26B64">
        <w:t xml:space="preserve"> </w:t>
      </w:r>
      <w:r w:rsidRPr="00CF6CD8">
        <w:rPr>
          <w:noProof/>
          <w:lang w:eastAsia="hu-HU"/>
        </w:rPr>
        <w:drawing>
          <wp:inline distT="0" distB="0" distL="0" distR="0" wp14:anchorId="4D472471" wp14:editId="47A80A28">
            <wp:extent cx="2286000" cy="3808800"/>
            <wp:effectExtent l="0" t="0" r="0" b="1270"/>
            <wp:docPr id="19" name="Picture 19" descr="H:\Szakdolgozat\Screenshots\LoginPageSuccessful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zakdolgozat\Screenshots\LoginPageSuccessful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4E71964E" w14:textId="668A0BA1" w:rsidR="00860BC9" w:rsidRPr="00860BC9" w:rsidRDefault="002C44FB" w:rsidP="00087639">
      <w:pPr>
        <w:pStyle w:val="Caption"/>
      </w:pPr>
      <w:r>
        <w:rPr>
          <w:lang w:eastAsia="hu-HU"/>
        </w:rPr>
        <w:fldChar w:fldCharType="begin"/>
      </w:r>
      <w:r>
        <w:rPr>
          <w:lang w:eastAsia="hu-HU"/>
        </w:rPr>
        <w:instrText xml:space="preserve"> STYLEREF 1 \s </w:instrText>
      </w:r>
      <w:r>
        <w:rPr>
          <w:lang w:eastAsia="hu-HU"/>
        </w:rPr>
        <w:fldChar w:fldCharType="separate"/>
      </w:r>
      <w:bookmarkStart w:id="168" w:name="_Toc406111981"/>
      <w:r w:rsidR="00712BA7">
        <w:rPr>
          <w:lang w:eastAsia="hu-HU"/>
        </w:rPr>
        <w:t>7</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3</w:t>
      </w:r>
      <w:r>
        <w:rPr>
          <w:lang w:eastAsia="hu-HU"/>
        </w:rPr>
        <w:fldChar w:fldCharType="end"/>
      </w:r>
      <w:r w:rsidR="00CF6CD8">
        <w:t>. ábra</w:t>
      </w:r>
      <w:r w:rsidR="008D4C83">
        <w:t xml:space="preserve"> Orvosi regisztációs oldal és sikeres orvos regisztráció üzenet</w:t>
      </w:r>
      <w:bookmarkEnd w:id="168"/>
    </w:p>
    <w:p w14:paraId="73696ED5" w14:textId="77777777" w:rsidR="008D4C83" w:rsidRDefault="008D4C83" w:rsidP="00364300">
      <w:pPr>
        <w:pStyle w:val="Heading2"/>
      </w:pPr>
      <w:bookmarkStart w:id="169" w:name="_Toc406076091"/>
      <w:r>
        <w:t>Páciens felületei</w:t>
      </w:r>
      <w:bookmarkEnd w:id="169"/>
    </w:p>
    <w:p w14:paraId="2ECDCD94" w14:textId="11E5DB64" w:rsidR="008D4C83" w:rsidRPr="008D4C83" w:rsidRDefault="008D4C83" w:rsidP="003D15A6">
      <w:pPr>
        <w:ind w:firstLine="0"/>
        <w:rPr>
          <w:lang w:eastAsia="hu-HU"/>
        </w:rPr>
      </w:pPr>
      <w:r>
        <w:rPr>
          <w:lang w:eastAsia="hu-HU"/>
        </w:rPr>
        <w:t>A páciens sikeres beléptetése után az alkalmazás a páciens Hub oldalára navigál. Ez az oldal három darab képernyőből áll, amik között jobbra és ballra pöcci</w:t>
      </w:r>
      <w:r w:rsidR="00087639">
        <w:rPr>
          <w:lang w:eastAsia="hu-HU"/>
        </w:rPr>
        <w:t>ntéssel lehet navigálni. A</w:t>
      </w:r>
      <w:r>
        <w:rPr>
          <w:lang w:eastAsia="hu-HU"/>
        </w:rPr>
        <w:t xml:space="preserve"> Hub oldal első oldala egy üdvözlő képernyőként funkcionál. Az Üzenetek felirat alatt jelennek meg az alkalmazás által generált üzenetek. Betegek esetén </w:t>
      </w:r>
      <w:r w:rsidR="00860BC9">
        <w:rPr>
          <w:lang w:eastAsia="hu-HU"/>
        </w:rPr>
        <w:t>három féle üzenet jelenhet meg. Az első ilyen üzenet akkor jelenik meg, ha a betegnek nincsen választott orvosa. Ezt az esetet szemlélteti a 7.4-es ábra bal oldali képe. Az üzenetet megérintve a megjelenik az orvos választó oldal, ami a 7.4-</w:t>
      </w:r>
      <w:r w:rsidR="00860BC9">
        <w:rPr>
          <w:lang w:eastAsia="hu-HU"/>
        </w:rPr>
        <w:lastRenderedPageBreak/>
        <w:t xml:space="preserve">es ábra jobb oldalán </w:t>
      </w:r>
      <w:r w:rsidR="00087639">
        <w:rPr>
          <w:lang w:eastAsia="hu-HU"/>
        </w:rPr>
        <w:t>látszik</w:t>
      </w:r>
      <w:r w:rsidR="00860BC9">
        <w:rPr>
          <w:lang w:eastAsia="hu-HU"/>
        </w:rPr>
        <w:t>, ahol a regisztrált orvosok listájából választhat a beteg. A választás után az applikáció visszanavigál a Hub oldalra, ahol egy új üzenet várja a beteget</w:t>
      </w:r>
      <w:r w:rsidR="00087639">
        <w:rPr>
          <w:lang w:eastAsia="hu-HU"/>
        </w:rPr>
        <w:t>, amiben az áll, hogy a</w:t>
      </w:r>
      <w:r w:rsidR="00860BC9">
        <w:rPr>
          <w:lang w:eastAsia="hu-HU"/>
        </w:rPr>
        <w:t xml:space="preserve"> választot</w:t>
      </w:r>
      <w:r w:rsidR="00087639">
        <w:rPr>
          <w:lang w:eastAsia="hu-HU"/>
        </w:rPr>
        <w:t>t orvos még nem reagált a k</w:t>
      </w:r>
      <w:r w:rsidR="003D15A6">
        <w:rPr>
          <w:lang w:eastAsia="hu-HU"/>
        </w:rPr>
        <w:t>érésé</w:t>
      </w:r>
      <w:r w:rsidR="00860BC9">
        <w:rPr>
          <w:lang w:eastAsia="hu-HU"/>
        </w:rPr>
        <w:t xml:space="preserve">re. </w:t>
      </w:r>
    </w:p>
    <w:p w14:paraId="511C9316" w14:textId="48349038" w:rsidR="00860BC9" w:rsidRDefault="00860BC9" w:rsidP="003D15A6">
      <w:pPr>
        <w:keepNext/>
        <w:ind w:firstLine="0"/>
        <w:jc w:val="center"/>
      </w:pPr>
      <w:r w:rsidRPr="00860BC9">
        <w:rPr>
          <w:noProof/>
          <w:lang w:eastAsia="hu-HU"/>
        </w:rPr>
        <w:drawing>
          <wp:inline distT="0" distB="0" distL="0" distR="0" wp14:anchorId="476D887C" wp14:editId="309C1EF2">
            <wp:extent cx="2286000" cy="3808800"/>
            <wp:effectExtent l="0" t="0" r="0" b="1270"/>
            <wp:docPr id="20" name="Picture 20" descr="H:\Szakdolgozat\Screenshots\PatientHubNoDo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zakdolgozat\Screenshots\PatientHubNoDoct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t xml:space="preserve"> </w:t>
      </w:r>
      <w:r w:rsidRPr="00860BC9">
        <w:rPr>
          <w:noProof/>
          <w:lang w:eastAsia="hu-HU"/>
        </w:rPr>
        <w:drawing>
          <wp:inline distT="0" distB="0" distL="0" distR="0" wp14:anchorId="2326B84E" wp14:editId="65265A10">
            <wp:extent cx="2286000" cy="3808800"/>
            <wp:effectExtent l="0" t="0" r="0" b="1270"/>
            <wp:docPr id="21" name="Picture 21" descr="H:\Szakdolgozat\Screenshots\DoctorSelec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zakdolgozat\Screenshots\DoctorSelectPag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6C8EF4C4" w14:textId="548905C5" w:rsidR="00860BC9" w:rsidRDefault="002C44FB" w:rsidP="00860BC9">
      <w:pPr>
        <w:pStyle w:val="Caption"/>
      </w:pPr>
      <w:r>
        <w:fldChar w:fldCharType="begin"/>
      </w:r>
      <w:r>
        <w:instrText xml:space="preserve"> STYLEREF 1 \s </w:instrText>
      </w:r>
      <w:r>
        <w:fldChar w:fldCharType="separate"/>
      </w:r>
      <w:bookmarkStart w:id="170" w:name="_Toc406111982"/>
      <w:r w:rsidR="00712BA7">
        <w:t>7</w:t>
      </w:r>
      <w:r>
        <w:fldChar w:fldCharType="end"/>
      </w:r>
      <w:r>
        <w:t>.</w:t>
      </w:r>
      <w:r>
        <w:fldChar w:fldCharType="begin"/>
      </w:r>
      <w:r>
        <w:instrText xml:space="preserve"> SEQ ábra \* ARABIC \s 1 </w:instrText>
      </w:r>
      <w:r>
        <w:fldChar w:fldCharType="separate"/>
      </w:r>
      <w:r w:rsidR="00712BA7">
        <w:t>4</w:t>
      </w:r>
      <w:r>
        <w:fldChar w:fldCharType="end"/>
      </w:r>
      <w:r w:rsidR="00860BC9">
        <w:t>. ábra</w:t>
      </w:r>
      <w:r w:rsidR="009058A1">
        <w:t xml:space="preserve"> Páciens kezdőképernyő üzenettel és</w:t>
      </w:r>
      <w:r w:rsidR="00390F76">
        <w:t xml:space="preserve"> az</w:t>
      </w:r>
      <w:r w:rsidR="009058A1">
        <w:t xml:space="preserve"> orvos választási oldal</w:t>
      </w:r>
      <w:bookmarkEnd w:id="170"/>
    </w:p>
    <w:p w14:paraId="30460C3D" w14:textId="77777777" w:rsidR="009058A1" w:rsidRDefault="009058A1" w:rsidP="00860BC9">
      <w:r>
        <w:t xml:space="preserve">Ha az orvos elfogadta a páciens felkérését, akkor az Üzenetek alatt megjelenik egy új részleg, ami a beteg orvosának adatait tartalmazza, ami a 7.5-ös ábra bal oldali képén látható. A telefonszám megérintésével felhívhatja a beteg az orvosát. A rendelő címét megérintve az alkalmazás elindítja a készülék alapértelmezett navigációs szoftverét (például Here Drive), ami a jelenlegi koordinátáktól indít egy navigációt a rendelőhöz. </w:t>
      </w:r>
    </w:p>
    <w:p w14:paraId="72A88639" w14:textId="5B0661DE" w:rsidR="00CF46E8" w:rsidRDefault="00860BC9" w:rsidP="00CF46E8">
      <w:r>
        <w:t>Az üzenetek harmadik fajtája az orvostól kapo</w:t>
      </w:r>
      <w:r w:rsidR="00FA5C8D">
        <w:t>tt űrlapokat hivatottak jelezni, ezt szintén a 7.5-ös ábra bal oldalán látható.</w:t>
      </w:r>
      <w:r>
        <w:t xml:space="preserve"> Az üzenet</w:t>
      </w:r>
      <w:r w:rsidR="00FA5C8D">
        <w:t>re pöccintve meg lehet jeleníteni a</w:t>
      </w:r>
      <w:r>
        <w:t xml:space="preserve"> kapott űrla</w:t>
      </w:r>
      <w:r w:rsidR="00FA5C8D">
        <w:t xml:space="preserve">pot, ami a 7.5-ös ábra jobb oldalán tekinthető meg. A páciens szerkeszthető mezőket kitöltheti és a képernyő alján található gombbal visszaküldheti az orvosának. </w:t>
      </w:r>
    </w:p>
    <w:p w14:paraId="4ACFCFF5" w14:textId="77777777" w:rsidR="00FA5C8D" w:rsidRPr="00860BC9" w:rsidRDefault="00FA5C8D" w:rsidP="00860BC9"/>
    <w:p w14:paraId="11484444" w14:textId="7A934B50" w:rsidR="00860BC9" w:rsidRDefault="00860BC9" w:rsidP="003D15A6">
      <w:pPr>
        <w:keepNext/>
        <w:ind w:firstLine="0"/>
        <w:jc w:val="center"/>
      </w:pPr>
      <w:r w:rsidRPr="00860BC9">
        <w:rPr>
          <w:noProof/>
          <w:lang w:eastAsia="hu-HU"/>
        </w:rPr>
        <w:lastRenderedPageBreak/>
        <w:drawing>
          <wp:inline distT="0" distB="0" distL="0" distR="0" wp14:anchorId="41FB850A" wp14:editId="68FF9224">
            <wp:extent cx="2286000" cy="3808800"/>
            <wp:effectExtent l="0" t="0" r="0" b="1270"/>
            <wp:docPr id="22" name="Picture 22" descr="H:\Szakdolgozat\Screenshots\PatientHubNew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zakdolgozat\Screenshots\PatientHubNewFor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rsidR="009058A1">
        <w:t xml:space="preserve"> </w:t>
      </w:r>
      <w:r w:rsidR="009058A1" w:rsidRPr="009058A1">
        <w:rPr>
          <w:noProof/>
          <w:lang w:eastAsia="hu-HU"/>
        </w:rPr>
        <w:drawing>
          <wp:inline distT="0" distB="0" distL="0" distR="0" wp14:anchorId="1ED166A5" wp14:editId="1B3D59FE">
            <wp:extent cx="2286000" cy="3808800"/>
            <wp:effectExtent l="0" t="0" r="0" b="1270"/>
            <wp:docPr id="23" name="Picture 23" descr="H:\Szakdolgozat\Screenshots\FromSen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zakdolgozat\Screenshots\FromSendBa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76A008C5" w14:textId="078A6FD4" w:rsidR="00860BC9" w:rsidRDefault="002C44FB" w:rsidP="00860BC9">
      <w:pPr>
        <w:pStyle w:val="Caption"/>
      </w:pPr>
      <w:r>
        <w:fldChar w:fldCharType="begin"/>
      </w:r>
      <w:r>
        <w:instrText xml:space="preserve"> STYLEREF 1 \s </w:instrText>
      </w:r>
      <w:r>
        <w:fldChar w:fldCharType="separate"/>
      </w:r>
      <w:bookmarkStart w:id="171" w:name="_Toc406111983"/>
      <w:r w:rsidR="00712BA7">
        <w:t>7</w:t>
      </w:r>
      <w:r>
        <w:fldChar w:fldCharType="end"/>
      </w:r>
      <w:r>
        <w:t>.</w:t>
      </w:r>
      <w:r>
        <w:fldChar w:fldCharType="begin"/>
      </w:r>
      <w:r>
        <w:instrText xml:space="preserve"> SEQ ábra \* ARABIC \s 1 </w:instrText>
      </w:r>
      <w:r>
        <w:fldChar w:fldCharType="separate"/>
      </w:r>
      <w:r w:rsidR="00712BA7">
        <w:t>5</w:t>
      </w:r>
      <w:r>
        <w:fldChar w:fldCharType="end"/>
      </w:r>
      <w:r w:rsidR="00860BC9">
        <w:t>. ábra</w:t>
      </w:r>
      <w:r w:rsidR="009058A1">
        <w:t xml:space="preserve"> Pácien</w:t>
      </w:r>
      <w:r w:rsidR="00390F76">
        <w:t>s kezdőképernyője orvos adataiva</w:t>
      </w:r>
      <w:r w:rsidR="009058A1">
        <w:t>l és új űrlap üzenettel (bal), orvostól kapott űrlap megjelenítve (jobb)</w:t>
      </w:r>
      <w:bookmarkEnd w:id="171"/>
    </w:p>
    <w:p w14:paraId="094C1D67" w14:textId="2CF8B08E" w:rsidR="00CF46E8" w:rsidRDefault="00AB6C75" w:rsidP="00CF46E8">
      <w:r>
        <w:t>A páciens Hub oldal második képernyőéjét mutatja be a 7.6-os ábra bal oldali képe. Ezen a felületen rögzítheti mért vérnyomás értékét a páciens és innen érheti el az eddig rögzített értékeit is. Új vérnyomás érték rögzítéséhez meg kell adni a szisztolés és diasztolés vérnyomás értékeket</w:t>
      </w:r>
      <w:r w:rsidR="00CF7277">
        <w:t xml:space="preserve"> Hmgg mértékegységben</w:t>
      </w:r>
      <w:r w:rsidR="00C61D51">
        <w:t xml:space="preserve">. A két mezőbe csak számot lehet bevinni, amit a külön erre való billentyűzet segítségével érvényesít az alkalmazás. A beviteli mezők alatt a legutóbbi mérések vannak listázva. Az egyes mérések szín kódolva vannak, attól függően, hogy az érték milyen tartományba esnek. A normális értékek zöld színnel, míg az egyre rosszabb értékek piros szín árnyalataival vannak jelezve. A További értékek gomb megnyomásával meg lehet tekinteni az összes eddig rögzített értéket. </w:t>
      </w:r>
    </w:p>
    <w:p w14:paraId="5B2F242C" w14:textId="3DF76709" w:rsidR="00F822C8" w:rsidRPr="00CF46E8" w:rsidRDefault="00AA0DFC" w:rsidP="00CF46E8">
      <w:r>
        <w:t>A páciens vércukor oldala</w:t>
      </w:r>
      <w:r w:rsidR="00F822C8">
        <w:t xml:space="preserve"> a 7.6-</w:t>
      </w:r>
      <w:r>
        <w:t xml:space="preserve">os </w:t>
      </w:r>
      <w:r w:rsidR="00F822C8">
        <w:t xml:space="preserve">ábra jobb oldali képén </w:t>
      </w:r>
      <w:r>
        <w:t>látszik</w:t>
      </w:r>
      <w:r w:rsidR="00F822C8">
        <w:t>. Itt rögzítheti új mért vércukor értékét és megtekintheti a legutóbbi méréseinek eredményeit. Új vércukor mérés rögzítésekor a páciensnek meg kell adnia</w:t>
      </w:r>
      <w:r w:rsidR="00CF7277">
        <w:t xml:space="preserve"> a vércukrának értékét mmol/L-ben és</w:t>
      </w:r>
      <w:r w:rsidR="00F822C8">
        <w:t xml:space="preserve">, hogy étkezés előtt vagy étkezés után mérte az értéket. Ezt megteheti a beviteli mező alatt elhelyezkedő rádió gombok segítségével. A megjelenített </w:t>
      </w:r>
      <w:r w:rsidR="00F822C8">
        <w:lastRenderedPageBreak/>
        <w:t>mérések itt is szín</w:t>
      </w:r>
      <w:r>
        <w:t>kódolva</w:t>
      </w:r>
      <w:r w:rsidR="00F822C8">
        <w:t xml:space="preserve"> vannak. A zölddel jelölt értékek a normális tartományon belülre esnek, ettől</w:t>
      </w:r>
      <w:r w:rsidR="0009469A">
        <w:t xml:space="preserve"> az intervallumtól távolodva</w:t>
      </w:r>
      <w:r w:rsidR="00CF7277">
        <w:t xml:space="preserve"> </w:t>
      </w:r>
      <w:r w:rsidR="0009469A">
        <w:t>az értékeket</w:t>
      </w:r>
      <w:r w:rsidR="00CF7277">
        <w:t xml:space="preserve"> piros </w:t>
      </w:r>
      <w:r w:rsidR="00FC5873">
        <w:t xml:space="preserve">szín </w:t>
      </w:r>
      <w:r w:rsidR="00CF7277">
        <w:t>árnyalataival jelöl</w:t>
      </w:r>
      <w:r w:rsidR="00FC5873">
        <w:t>i</w:t>
      </w:r>
      <w:r w:rsidR="00CF7277">
        <w:t xml:space="preserve"> az alkalmazás. </w:t>
      </w:r>
    </w:p>
    <w:p w14:paraId="5156590A" w14:textId="7DB4F29A" w:rsidR="00CF46E8" w:rsidRDefault="00CF46E8" w:rsidP="003D15A6">
      <w:pPr>
        <w:keepNext/>
        <w:ind w:firstLine="0"/>
        <w:jc w:val="center"/>
      </w:pPr>
      <w:r w:rsidRPr="00CF46E8">
        <w:rPr>
          <w:noProof/>
          <w:lang w:eastAsia="hu-HU"/>
        </w:rPr>
        <w:drawing>
          <wp:inline distT="0" distB="0" distL="0" distR="0" wp14:anchorId="3B0EC222" wp14:editId="2AF5C8AD">
            <wp:extent cx="2286000" cy="3808800"/>
            <wp:effectExtent l="0" t="0" r="0" b="1270"/>
            <wp:docPr id="24" name="Picture 24" descr="H:\Szakdolgozat\Screenshots\PatientHubBloodpressure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zakdolgozat\Screenshots\PatientHubBloodpressureRecen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t xml:space="preserve"> </w:t>
      </w:r>
      <w:r w:rsidR="00C61D51" w:rsidRPr="00C61D51">
        <w:rPr>
          <w:noProof/>
          <w:lang w:eastAsia="hu-HU"/>
        </w:rPr>
        <w:drawing>
          <wp:inline distT="0" distB="0" distL="0" distR="0" wp14:anchorId="5B4CB72E" wp14:editId="035981FC">
            <wp:extent cx="2286000" cy="3808800"/>
            <wp:effectExtent l="0" t="0" r="0" b="1270"/>
            <wp:docPr id="26" name="Picture 26" descr="H:\Szakdolgozat\Screenshots\PatientHubBloodsugarReadingsRe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zakdolgozat\Screenshots\PatientHubBloodsugarReadingsRecen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78A2A6E7" w14:textId="3DB0E1BF" w:rsidR="00CF46E8" w:rsidRDefault="002C44FB" w:rsidP="00CF46E8">
      <w:pPr>
        <w:pStyle w:val="Caption"/>
      </w:pPr>
      <w:r>
        <w:fldChar w:fldCharType="begin"/>
      </w:r>
      <w:r>
        <w:instrText xml:space="preserve"> STYLEREF 1 \s </w:instrText>
      </w:r>
      <w:r>
        <w:fldChar w:fldCharType="separate"/>
      </w:r>
      <w:bookmarkStart w:id="172" w:name="_Toc406111984"/>
      <w:r w:rsidR="00712BA7">
        <w:t>7</w:t>
      </w:r>
      <w:r>
        <w:fldChar w:fldCharType="end"/>
      </w:r>
      <w:r>
        <w:t>.</w:t>
      </w:r>
      <w:r>
        <w:fldChar w:fldCharType="begin"/>
      </w:r>
      <w:r>
        <w:instrText xml:space="preserve"> SEQ ábra \* ARABIC \s 1 </w:instrText>
      </w:r>
      <w:r>
        <w:fldChar w:fldCharType="separate"/>
      </w:r>
      <w:r w:rsidR="00712BA7">
        <w:t>6</w:t>
      </w:r>
      <w:r>
        <w:fldChar w:fldCharType="end"/>
      </w:r>
      <w:r w:rsidR="00CF46E8">
        <w:t>. ábra</w:t>
      </w:r>
      <w:r w:rsidR="00F822C8">
        <w:t xml:space="preserve"> Páciens vérnyomás és vércukor oldala</w:t>
      </w:r>
      <w:bookmarkEnd w:id="172"/>
    </w:p>
    <w:p w14:paraId="0C93019E" w14:textId="65EBF208" w:rsidR="00FC5873" w:rsidRPr="0009469A" w:rsidRDefault="0009469A" w:rsidP="00FC5873">
      <w:r>
        <w:t xml:space="preserve">A vérnyomás és vércukor oldalak alján található További értékek gomb, aminek megnyomásával megjelennek az eddig rögzített értékek. Ennek az oldalnak az alján található az alkalmazás sávon egy diagram gomb. Ennek megnyomásával egy új oldalra navigál az applikáció, ahol megjelenek az adatok grafikonon ábrázolva. Ez </w:t>
      </w:r>
      <w:r w:rsidR="00AA0DFC">
        <w:t xml:space="preserve">az </w:t>
      </w:r>
      <w:r>
        <w:t>oldal érzékeli a készülék elforgatását, hogy jobban látható legyen a grafikon. A graf</w:t>
      </w:r>
      <w:r w:rsidR="007672C5">
        <w:t>ikon egy beágyazott weboldalon</w:t>
      </w:r>
      <w:r>
        <w:t xml:space="preserve"> jelenik meg így szabadon lehet nagyítani a tartalmát. A vérnyomás grafikonra látható példa a 7.7-es ábrán. A grafikon oldal alkalmazás sávjában állítható a mutatott értékek időbeli tartománya. </w:t>
      </w:r>
      <w:r w:rsidR="007672C5">
        <w:t>Alapértelmezetten az</w:t>
      </w:r>
      <w:r w:rsidR="00FC5873">
        <w:t xml:space="preserve"> egy</w:t>
      </w:r>
      <w:r w:rsidR="00AA0DFC">
        <w:t xml:space="preserve"> hét</w:t>
      </w:r>
      <w:r w:rsidR="00FC5873">
        <w:t xml:space="preserve"> távlatában rögzített értékeket</w:t>
      </w:r>
      <w:r w:rsidR="007672C5">
        <w:t xml:space="preserve"> tekintheti meg a páciens</w:t>
      </w:r>
      <w:r w:rsidR="00FC5873">
        <w:t xml:space="preserve">. Ezen kívül lehet szűrni egy hónapon, három hónapon </w:t>
      </w:r>
      <w:r w:rsidR="00AA0DFC">
        <w:t>és egy éven belül mért értékekre</w:t>
      </w:r>
      <w:r w:rsidR="00FC5873">
        <w:t xml:space="preserve"> is. A 7.7-es ábra jobb oldalán látható a megnyitott alkalmazás sáv benne a választható opciókkal.</w:t>
      </w:r>
    </w:p>
    <w:p w14:paraId="474A225A" w14:textId="77777777" w:rsidR="0009469A" w:rsidRDefault="0009469A" w:rsidP="003D15A6">
      <w:pPr>
        <w:keepNext/>
        <w:ind w:firstLine="0"/>
        <w:jc w:val="center"/>
      </w:pPr>
      <w:r w:rsidRPr="0009469A">
        <w:rPr>
          <w:noProof/>
          <w:lang w:eastAsia="hu-HU"/>
        </w:rPr>
        <w:lastRenderedPageBreak/>
        <w:drawing>
          <wp:inline distT="0" distB="0" distL="0" distR="0" wp14:anchorId="4E344F69" wp14:editId="5E3AD769">
            <wp:extent cx="5040630" cy="3904341"/>
            <wp:effectExtent l="0" t="0" r="7620" b="1270"/>
            <wp:docPr id="29" name="Picture 29" descr="H:\Szakdolgozat\Képek\bloodpressure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Szakdolgozat\Képek\bloodpressure char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630" cy="3904341"/>
                    </a:xfrm>
                    <a:prstGeom prst="rect">
                      <a:avLst/>
                    </a:prstGeom>
                    <a:noFill/>
                    <a:ln>
                      <a:noFill/>
                    </a:ln>
                  </pic:spPr>
                </pic:pic>
              </a:graphicData>
            </a:graphic>
          </wp:inline>
        </w:drawing>
      </w:r>
    </w:p>
    <w:p w14:paraId="6BDF8E34" w14:textId="4935E7B4" w:rsidR="00CF7277" w:rsidRDefault="002C44FB" w:rsidP="0009469A">
      <w:pPr>
        <w:pStyle w:val="Caption"/>
      </w:pPr>
      <w:r>
        <w:fldChar w:fldCharType="begin"/>
      </w:r>
      <w:r>
        <w:instrText xml:space="preserve"> STYLEREF 1 \s </w:instrText>
      </w:r>
      <w:r>
        <w:fldChar w:fldCharType="separate"/>
      </w:r>
      <w:bookmarkStart w:id="173" w:name="_Toc406111985"/>
      <w:r w:rsidR="00712BA7">
        <w:t>7</w:t>
      </w:r>
      <w:r>
        <w:fldChar w:fldCharType="end"/>
      </w:r>
      <w:r>
        <w:t>.</w:t>
      </w:r>
      <w:r>
        <w:fldChar w:fldCharType="begin"/>
      </w:r>
      <w:r>
        <w:instrText xml:space="preserve"> SEQ ábra \* ARABIC \s 1 </w:instrText>
      </w:r>
      <w:r>
        <w:fldChar w:fldCharType="separate"/>
      </w:r>
      <w:r w:rsidR="00712BA7">
        <w:t>7</w:t>
      </w:r>
      <w:r>
        <w:fldChar w:fldCharType="end"/>
      </w:r>
      <w:r w:rsidR="0009469A">
        <w:t>. ábra Vérnyomás grafikon ábrázolva</w:t>
      </w:r>
      <w:bookmarkEnd w:id="173"/>
    </w:p>
    <w:p w14:paraId="0249FD83" w14:textId="27B0F7F2" w:rsidR="00FC5873" w:rsidRDefault="00FC5873" w:rsidP="00FC5873">
      <w:r>
        <w:t xml:space="preserve">A páciens Hub oldalán található alkalmazás sávban két ikon található. Az első ikon segítségével frissíteni lehet az oldalon található adatokat. A másik gombbal pedig a felhasználói profil oldalra navigálhat a páciens. Itt megtekintheti és szerkesztheti az adatokat, amikkel regisztrált. Lehetősége van a bejelentkezéshez használt jelszó megváltoztatásához. Ehhez jelszó megváltoztatása gombra kell pöccintenie, ekkor az alkalmazás </w:t>
      </w:r>
      <w:r w:rsidR="00892E09">
        <w:t xml:space="preserve">a jelszó megváltoztató oldalt hozza be. Itt meg kell adnia régi jelszavát és a rögzítendő új jelszót és annak megerősítését. Csak akkor engedi megváltoztatni a jelszót, ha helyesen adta meg ezeket az értékeket. </w:t>
      </w:r>
    </w:p>
    <w:p w14:paraId="05BBBD31" w14:textId="5DD8EA16" w:rsidR="00892E09" w:rsidRPr="00FC5873" w:rsidRDefault="00892E09" w:rsidP="00FC5873">
      <w:r>
        <w:t>A páciens Hub oldal alkalmazás sávjának felugró menüjének három pontja van. A menü utolsó két pontja a beállítások és a kijelentkezés. A beállítások ugyan arra az oldalra visz, amit a bejelentkezési felületnél ismertettem. A kijelentkezés gombbal a felhasználó kijelentkezik és visszakerül a bejelentkezési felületre. A menü első pontja a segélyhívás. Innen egy olyan oldalra navigál a páciens, ahonnan könnyedén lehet segélyhívásokat indítani. Az oldalon megtalálhatók a magyarországi segé</w:t>
      </w:r>
      <w:r w:rsidR="00AA0DFC">
        <w:t xml:space="preserve">lyhívó számok, </w:t>
      </w:r>
      <w:r>
        <w:t xml:space="preserve">a tűzoltóság, rendőrség, mentők és </w:t>
      </w:r>
      <w:r w:rsidR="009E0CA5">
        <w:t>az általános segély hívószám. Ha a betegnek van választot</w:t>
      </w:r>
      <w:r w:rsidR="007672C5">
        <w:t>t orvosa, akkor annak a telefon</w:t>
      </w:r>
      <w:r w:rsidR="009E0CA5">
        <w:t xml:space="preserve">száma </w:t>
      </w:r>
      <w:r w:rsidR="009E0CA5">
        <w:lastRenderedPageBreak/>
        <w:t>is megjelenik. A hívószámokat megérintve hívást lehet kezdeményezni az adott fél felé. Az operációs</w:t>
      </w:r>
      <w:r w:rsidR="00B2134E">
        <w:t xml:space="preserve"> </w:t>
      </w:r>
      <w:r w:rsidR="009E0CA5">
        <w:t>rendszer először megkérdezi a felhasználót, hogy biztosan tárcsázni akarja ezt a számot, ha a felhasználó megerősítette indítékát, csak utána indul a tárcsázás. Az oldal alján található gombbal lehetőség van egy másodlagos alkalmazás csempét a kezdőképernyőre tűzni. Ez a csempe egy pánik gombként funkcionál. A kezdőképernyőn elhelyezve könnyen elérhető, ezt megnyomva az alkalmazás elindul és a segélyhívás oldalt jeleníti meg. Az alábbi ábrán látható segélyhívás oldal felülete és a kezdőképernyőre kitűzött csempéje.</w:t>
      </w:r>
    </w:p>
    <w:p w14:paraId="4C3B0C96" w14:textId="1B9D9D4A" w:rsidR="00892E09" w:rsidRDefault="00892E09" w:rsidP="003D15A6">
      <w:pPr>
        <w:keepNext/>
        <w:ind w:firstLine="0"/>
        <w:jc w:val="center"/>
      </w:pPr>
      <w:r w:rsidRPr="00892E09">
        <w:rPr>
          <w:noProof/>
          <w:lang w:eastAsia="hu-HU"/>
        </w:rPr>
        <w:drawing>
          <wp:inline distT="0" distB="0" distL="0" distR="0" wp14:anchorId="3C554A74" wp14:editId="261A1B65">
            <wp:extent cx="2286000" cy="3808800"/>
            <wp:effectExtent l="0" t="0" r="0" b="1270"/>
            <wp:docPr id="30" name="Picture 30" descr="H:\Szakdolgozat\Screenshots\Emergency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Szakdolgozat\Screenshots\EmergencyCal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t xml:space="preserve"> </w:t>
      </w:r>
      <w:r w:rsidRPr="00892E09">
        <w:rPr>
          <w:noProof/>
          <w:lang w:eastAsia="hu-HU"/>
        </w:rPr>
        <w:drawing>
          <wp:inline distT="0" distB="0" distL="0" distR="0" wp14:anchorId="55EE5EBA" wp14:editId="34B4EAB9">
            <wp:extent cx="2286000" cy="3808800"/>
            <wp:effectExtent l="0" t="0" r="0" b="1270"/>
            <wp:docPr id="31" name="Picture 31" descr="H:\Szakdolgozat\Screenshots\EmergencyT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Szakdolgozat\Screenshots\EmergencyTil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1EE57903" w14:textId="7F577F9A" w:rsidR="00CF46E8" w:rsidRPr="00CF46E8" w:rsidRDefault="002C44FB" w:rsidP="009E0CA5">
      <w:pPr>
        <w:pStyle w:val="Caption"/>
      </w:pPr>
      <w:r>
        <w:fldChar w:fldCharType="begin"/>
      </w:r>
      <w:r>
        <w:instrText xml:space="preserve"> STYLEREF 1 \s </w:instrText>
      </w:r>
      <w:r>
        <w:fldChar w:fldCharType="separate"/>
      </w:r>
      <w:bookmarkStart w:id="174" w:name="_Toc406111986"/>
      <w:r w:rsidR="00712BA7">
        <w:t>7</w:t>
      </w:r>
      <w:r>
        <w:fldChar w:fldCharType="end"/>
      </w:r>
      <w:r>
        <w:t>.</w:t>
      </w:r>
      <w:r>
        <w:fldChar w:fldCharType="begin"/>
      </w:r>
      <w:r>
        <w:instrText xml:space="preserve"> SEQ ábra \* ARABIC \s 1 </w:instrText>
      </w:r>
      <w:r>
        <w:fldChar w:fldCharType="separate"/>
      </w:r>
      <w:r w:rsidR="00712BA7">
        <w:t>8</w:t>
      </w:r>
      <w:r>
        <w:fldChar w:fldCharType="end"/>
      </w:r>
      <w:r w:rsidR="00892E09">
        <w:t>. ábra Segélyhívás oldal és annak csempéje a kezdőoldalon</w:t>
      </w:r>
      <w:bookmarkEnd w:id="174"/>
      <w:r w:rsidR="00CF46E8">
        <w:t xml:space="preserve"> </w:t>
      </w:r>
    </w:p>
    <w:p w14:paraId="2B0E1533" w14:textId="77777777" w:rsidR="00AF7460" w:rsidRDefault="00AF7460" w:rsidP="00364300">
      <w:pPr>
        <w:pStyle w:val="Heading2"/>
      </w:pPr>
      <w:bookmarkStart w:id="175" w:name="_Toc406076092"/>
      <w:r>
        <w:t>Orvos felületei</w:t>
      </w:r>
      <w:bookmarkEnd w:id="175"/>
    </w:p>
    <w:p w14:paraId="5875B1B2" w14:textId="44820F89" w:rsidR="008D4C83" w:rsidRDefault="008D4C83" w:rsidP="003D15A6">
      <w:pPr>
        <w:ind w:firstLine="0"/>
        <w:rPr>
          <w:lang w:eastAsia="hu-HU"/>
        </w:rPr>
      </w:pPr>
      <w:r>
        <w:rPr>
          <w:lang w:eastAsia="hu-HU"/>
        </w:rPr>
        <w:t xml:space="preserve">Az orvos bejelentkezése után </w:t>
      </w:r>
      <w:r w:rsidR="003515D8">
        <w:rPr>
          <w:lang w:eastAsia="hu-HU"/>
        </w:rPr>
        <w:t>az orvos Hub oldalra kerül. Felépítésében hasonló a páciens Hub oldalához, de más tartalmakat érhet el róla az orvos. A</w:t>
      </w:r>
      <w:r w:rsidR="00E271C8">
        <w:rPr>
          <w:lang w:eastAsia="hu-HU"/>
        </w:rPr>
        <w:t>z</w:t>
      </w:r>
      <w:r w:rsidR="003515D8">
        <w:rPr>
          <w:lang w:eastAsia="hu-HU"/>
        </w:rPr>
        <w:t xml:space="preserve"> üdvözlő oldalon itt is megtalálható az Üzentek szekció. Az orvos üzenet kap arról, ha függőben levő betegei vannak,</w:t>
      </w:r>
      <w:r w:rsidR="00E271C8">
        <w:rPr>
          <w:lang w:eastAsia="hu-HU"/>
        </w:rPr>
        <w:t xml:space="preserve"> vagy</w:t>
      </w:r>
      <w:r w:rsidR="003515D8">
        <w:rPr>
          <w:lang w:eastAsia="hu-HU"/>
        </w:rPr>
        <w:t xml:space="preserve"> ha még nincsenek betegei. Az üzenetek alatt a veszélyben levő betegek listája található. A szerver által veszélyben levő</w:t>
      </w:r>
      <w:r w:rsidR="00E271C8">
        <w:rPr>
          <w:lang w:eastAsia="hu-HU"/>
        </w:rPr>
        <w:t>nek tekintett</w:t>
      </w:r>
      <w:r w:rsidR="003515D8">
        <w:rPr>
          <w:lang w:eastAsia="hu-HU"/>
        </w:rPr>
        <w:t xml:space="preserve"> betegek kerülnek erre a listára. A 7.9-es ábra bal oldali képén látható ez a </w:t>
      </w:r>
      <w:r w:rsidR="003515D8">
        <w:rPr>
          <w:lang w:eastAsia="hu-HU"/>
        </w:rPr>
        <w:lastRenderedPageBreak/>
        <w:t xml:space="preserve">lista. Listában levő betegre pöccintve lehet megtekinteni a páciens adatait. Az alapvető adatai mellett a legutóbb rögzített mérései is megjelennek. A 7.9-es ábra jobb oldali képe mutatja be ezt a felületet. </w:t>
      </w:r>
      <w:r w:rsidR="00A84EBB">
        <w:rPr>
          <w:lang w:eastAsia="hu-HU"/>
        </w:rPr>
        <w:t xml:space="preserve">A legutóbbi mérések felett található gombokkal meg lehet tekinteni az összes rögzített eredményt. A Vérnyomás ellenőrzése gomb megnyomásával a vérnyomás mérések oldal jelenik meg. Időrendi sorrendbe rendezve és színkódolva jelennek meg a vérnyomás mérések, amiket a páciens rögzített. Az oldal alján, az alkalmazás sávon található gombbal jeleníthető meg </w:t>
      </w:r>
      <w:r w:rsidR="00E271C8">
        <w:rPr>
          <w:lang w:eastAsia="hu-HU"/>
        </w:rPr>
        <w:t xml:space="preserve">a </w:t>
      </w:r>
      <w:r w:rsidR="00A84EBB">
        <w:rPr>
          <w:lang w:eastAsia="hu-HU"/>
        </w:rPr>
        <w:t xml:space="preserve">grafikonos </w:t>
      </w:r>
      <w:r w:rsidR="007672C5">
        <w:rPr>
          <w:lang w:eastAsia="hu-HU"/>
        </w:rPr>
        <w:t>ábrázolás</w:t>
      </w:r>
      <w:r w:rsidR="00A84EBB">
        <w:rPr>
          <w:lang w:eastAsia="hu-HU"/>
        </w:rPr>
        <w:t>. A Vércukor ellenőrzése a vércukor mérések oldalra visz, ahol a vércukor mérések jelennek meg hasonlóképpen. Ezek az értékek is megtekinthetőek grafikonon az alkalmazás sávon található gombbal.</w:t>
      </w:r>
    </w:p>
    <w:p w14:paraId="246AE9F3" w14:textId="58E97EFC" w:rsidR="003515D8" w:rsidRDefault="003515D8" w:rsidP="003D15A6">
      <w:pPr>
        <w:keepNext/>
        <w:ind w:firstLine="0"/>
        <w:jc w:val="center"/>
      </w:pPr>
      <w:r w:rsidRPr="003515D8">
        <w:rPr>
          <w:noProof/>
          <w:lang w:eastAsia="hu-HU"/>
        </w:rPr>
        <w:drawing>
          <wp:inline distT="0" distB="0" distL="0" distR="0" wp14:anchorId="7002013B" wp14:editId="06F55087">
            <wp:extent cx="2286000" cy="3808800"/>
            <wp:effectExtent l="0" t="0" r="0" b="1270"/>
            <wp:docPr id="32" name="Picture 32" descr="H:\Szakdolgozat\Screenshots\DoctorHubPatientInD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Szakdolgozat\Screenshots\DoctorHubPatientInDang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t xml:space="preserve"> </w:t>
      </w:r>
      <w:r w:rsidRPr="003515D8">
        <w:rPr>
          <w:noProof/>
          <w:lang w:eastAsia="hu-HU"/>
        </w:rPr>
        <w:drawing>
          <wp:inline distT="0" distB="0" distL="0" distR="0" wp14:anchorId="4C21164E" wp14:editId="348E79F5">
            <wp:extent cx="2286000" cy="3808800"/>
            <wp:effectExtent l="0" t="0" r="0" b="1270"/>
            <wp:docPr id="33" name="Picture 33" descr="H:\Szakdolgozat\Screenshots\Patients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Szakdolgozat\Screenshots\PatientsDetail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5C8DDBC1" w14:textId="21423CE1" w:rsidR="003515D8" w:rsidRDefault="002C44FB" w:rsidP="003515D8">
      <w:pPr>
        <w:pStyle w:val="Caption"/>
      </w:pPr>
      <w:r>
        <w:rPr>
          <w:lang w:eastAsia="hu-HU"/>
        </w:rPr>
        <w:fldChar w:fldCharType="begin"/>
      </w:r>
      <w:r>
        <w:rPr>
          <w:lang w:eastAsia="hu-HU"/>
        </w:rPr>
        <w:instrText xml:space="preserve"> STYLEREF 1 \s </w:instrText>
      </w:r>
      <w:r>
        <w:rPr>
          <w:lang w:eastAsia="hu-HU"/>
        </w:rPr>
        <w:fldChar w:fldCharType="separate"/>
      </w:r>
      <w:bookmarkStart w:id="176" w:name="_Toc406111987"/>
      <w:r w:rsidR="00712BA7">
        <w:rPr>
          <w:lang w:eastAsia="hu-HU"/>
        </w:rPr>
        <w:t>7</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9</w:t>
      </w:r>
      <w:r>
        <w:rPr>
          <w:lang w:eastAsia="hu-HU"/>
        </w:rPr>
        <w:fldChar w:fldCharType="end"/>
      </w:r>
      <w:r w:rsidR="003515D8">
        <w:t>. ábra Orvos üdvözlő oldala veszélyben levő betegekkel (bal), Páciens adatainak megtekintése (jobb)</w:t>
      </w:r>
      <w:bookmarkEnd w:id="176"/>
    </w:p>
    <w:p w14:paraId="180B2CAB" w14:textId="32E78B15" w:rsidR="00A84EBB" w:rsidRDefault="00A84EBB" w:rsidP="00A84EBB">
      <w:r>
        <w:t>Az orvos Hub oldal második képernyőjén keresztül</w:t>
      </w:r>
      <w:r w:rsidR="007672C5">
        <w:t xml:space="preserve"> érhetőek</w:t>
      </w:r>
      <w:r w:rsidR="0041669A">
        <w:t xml:space="preserve"> el a</w:t>
      </w:r>
      <w:r w:rsidR="007672C5">
        <w:t>z orvos páciensei</w:t>
      </w:r>
      <w:r w:rsidR="0041669A">
        <w:t>, amit a 7.10-es ábra baloldali képe mutat be.</w:t>
      </w:r>
      <w:r>
        <w:t xml:space="preserve"> Megjelenítésre került a páciensek és a függőben levő betegek száma. A páciens listámhoz gombra pöccintv</w:t>
      </w:r>
      <w:r w:rsidR="0041669A">
        <w:t>e megjelenik a páciens lista</w:t>
      </w:r>
      <w:r w:rsidR="00E271C8">
        <w:t xml:space="preserve">, amit a 7.10-es </w:t>
      </w:r>
      <w:r w:rsidR="0041669A">
        <w:t>ábra jo</w:t>
      </w:r>
      <w:r w:rsidR="009F0706">
        <w:t>bb oldalán tekinthető meg. Nagy</w:t>
      </w:r>
      <w:r w:rsidR="0041669A">
        <w:t xml:space="preserve">számú páciensek esetén megkönnyíti a navigálást a listában levő ugró </w:t>
      </w:r>
      <w:r w:rsidR="0041669A">
        <w:lastRenderedPageBreak/>
        <w:t>pontok, amik a nevek kezdőbetűit tartalmazzák. Egy ugró pont megérintése után az ábécé betűi</w:t>
      </w:r>
      <w:r w:rsidR="009F0706">
        <w:t>t</w:t>
      </w:r>
      <w:r w:rsidR="0041669A">
        <w:t xml:space="preserve"> tartalmazó felület jelenik meg, ahol az adott kezdőbetűt megérintve a lista adott kezdőbetűvel kezdődő elemeihez ugrik. A listából kiválasztott beteg adatai a 7.9-es ábra jobb oldali képén látható felületen jelennek meg.</w:t>
      </w:r>
    </w:p>
    <w:p w14:paraId="1F807147" w14:textId="579E1A83" w:rsidR="00A84EBB" w:rsidRDefault="00A84EBB" w:rsidP="00A84EBB">
      <w:pPr>
        <w:keepNext/>
        <w:ind w:firstLine="0"/>
        <w:jc w:val="center"/>
      </w:pPr>
      <w:r w:rsidRPr="00A84EBB">
        <w:rPr>
          <w:noProof/>
          <w:lang w:eastAsia="hu-HU"/>
        </w:rPr>
        <w:drawing>
          <wp:inline distT="0" distB="0" distL="0" distR="0" wp14:anchorId="650C578F" wp14:editId="58AA4377">
            <wp:extent cx="2286000" cy="3808800"/>
            <wp:effectExtent l="0" t="0" r="0" b="1270"/>
            <wp:docPr id="34" name="Picture 34" descr="H:\Szakdolgozat\Screenshots\DoctorHubMyPatient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Szakdolgozat\Screenshots\DoctorHubMyPatientsP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rPr>
          <w:lang w:eastAsia="hu-HU"/>
        </w:rPr>
        <w:t xml:space="preserve"> </w:t>
      </w:r>
      <w:r w:rsidRPr="00A84EBB">
        <w:rPr>
          <w:noProof/>
          <w:lang w:eastAsia="hu-HU"/>
        </w:rPr>
        <w:drawing>
          <wp:inline distT="0" distB="0" distL="0" distR="0" wp14:anchorId="69AC2069" wp14:editId="241C52DD">
            <wp:extent cx="2286000" cy="3808800"/>
            <wp:effectExtent l="0" t="0" r="0" b="1270"/>
            <wp:docPr id="35" name="Picture 35" descr="H:\Szakdolgozat\Screenshots\Patien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Szakdolgozat\Screenshots\PatientLi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7D9D240A" w14:textId="0E43537B" w:rsidR="00AF7460" w:rsidRDefault="002C44FB" w:rsidP="00A84EBB">
      <w:pPr>
        <w:pStyle w:val="Caption"/>
        <w:rPr>
          <w:lang w:eastAsia="hu-HU"/>
        </w:rPr>
      </w:pPr>
      <w:r>
        <w:rPr>
          <w:lang w:eastAsia="hu-HU"/>
        </w:rPr>
        <w:fldChar w:fldCharType="begin"/>
      </w:r>
      <w:r>
        <w:rPr>
          <w:lang w:eastAsia="hu-HU"/>
        </w:rPr>
        <w:instrText xml:space="preserve"> STYLEREF 1 \s </w:instrText>
      </w:r>
      <w:r>
        <w:rPr>
          <w:lang w:eastAsia="hu-HU"/>
        </w:rPr>
        <w:fldChar w:fldCharType="separate"/>
      </w:r>
      <w:bookmarkStart w:id="177" w:name="_Toc406111988"/>
      <w:r w:rsidR="00712BA7">
        <w:rPr>
          <w:lang w:eastAsia="hu-HU"/>
        </w:rPr>
        <w:t>7</w:t>
      </w:r>
      <w:r>
        <w:rPr>
          <w:lang w:eastAsia="hu-HU"/>
        </w:rPr>
        <w:fldChar w:fldCharType="end"/>
      </w:r>
      <w:r>
        <w:rPr>
          <w:lang w:eastAsia="hu-HU"/>
        </w:rPr>
        <w:t>.</w:t>
      </w:r>
      <w:r>
        <w:rPr>
          <w:lang w:eastAsia="hu-HU"/>
        </w:rPr>
        <w:fldChar w:fldCharType="begin"/>
      </w:r>
      <w:r>
        <w:rPr>
          <w:lang w:eastAsia="hu-HU"/>
        </w:rPr>
        <w:instrText xml:space="preserve"> SEQ ábra \* ARABIC \s 1 </w:instrText>
      </w:r>
      <w:r>
        <w:rPr>
          <w:lang w:eastAsia="hu-HU"/>
        </w:rPr>
        <w:fldChar w:fldCharType="separate"/>
      </w:r>
      <w:r w:rsidR="00712BA7">
        <w:rPr>
          <w:lang w:eastAsia="hu-HU"/>
        </w:rPr>
        <w:t>10</w:t>
      </w:r>
      <w:r>
        <w:rPr>
          <w:lang w:eastAsia="hu-HU"/>
        </w:rPr>
        <w:fldChar w:fldCharType="end"/>
      </w:r>
      <w:r w:rsidR="00A84EBB">
        <w:t>. ábra Páciensem felület az orvos Hub oldalán és a páciens lista</w:t>
      </w:r>
      <w:bookmarkEnd w:id="177"/>
    </w:p>
    <w:p w14:paraId="15987E4E" w14:textId="439BAEBF" w:rsidR="00311A6A" w:rsidRDefault="0041669A" w:rsidP="00D24519">
      <w:pPr>
        <w:rPr>
          <w:lang w:eastAsia="hu-HU"/>
        </w:rPr>
      </w:pPr>
      <w:r>
        <w:rPr>
          <w:lang w:eastAsia="hu-HU"/>
        </w:rPr>
        <w:t>A</w:t>
      </w:r>
      <w:r w:rsidR="00E271C8">
        <w:rPr>
          <w:lang w:eastAsia="hu-HU"/>
        </w:rPr>
        <w:t>z orvos</w:t>
      </w:r>
      <w:r>
        <w:rPr>
          <w:lang w:eastAsia="hu-HU"/>
        </w:rPr>
        <w:t xml:space="preserve"> Hub oldal harmadik képernyőjén az Űrlapok </w:t>
      </w:r>
      <w:r w:rsidR="00D24519">
        <w:rPr>
          <w:lang w:eastAsia="hu-HU"/>
        </w:rPr>
        <w:t>képernyő kapott</w:t>
      </w:r>
      <w:r>
        <w:rPr>
          <w:lang w:eastAsia="hu-HU"/>
        </w:rPr>
        <w:t xml:space="preserve"> he</w:t>
      </w:r>
      <w:r w:rsidR="00D24519">
        <w:rPr>
          <w:lang w:eastAsia="hu-HU"/>
        </w:rPr>
        <w:t xml:space="preserve">lyet. Az oldal felépítését a 7.11-es ábra bal oldali képe szemlélteti. </w:t>
      </w:r>
      <w:r>
        <w:rPr>
          <w:lang w:eastAsia="hu-HU"/>
        </w:rPr>
        <w:t>Ez a felület két részre oszlik, a felső részen találhatóak az űrlap sablonok</w:t>
      </w:r>
      <w:r w:rsidR="00D24519">
        <w:rPr>
          <w:lang w:eastAsia="hu-HU"/>
        </w:rPr>
        <w:t xml:space="preserve">. </w:t>
      </w:r>
      <w:r>
        <w:rPr>
          <w:lang w:eastAsia="hu-HU"/>
        </w:rPr>
        <w:t xml:space="preserve">A sablonok alatt a páciensektől visszakapott űrlapok </w:t>
      </w:r>
      <w:r w:rsidR="00D24519">
        <w:rPr>
          <w:lang w:eastAsia="hu-HU"/>
        </w:rPr>
        <w:t>helyezkednek el</w:t>
      </w:r>
      <w:r>
        <w:rPr>
          <w:lang w:eastAsia="hu-HU"/>
        </w:rPr>
        <w:t xml:space="preserve">. </w:t>
      </w:r>
      <w:r w:rsidR="00D24519">
        <w:rPr>
          <w:lang w:eastAsia="hu-HU"/>
        </w:rPr>
        <w:t>A sablon</w:t>
      </w:r>
      <w:r w:rsidR="009F0706">
        <w:rPr>
          <w:lang w:eastAsia="hu-HU"/>
        </w:rPr>
        <w:t>ok a szerver adatbázisában táro</w:t>
      </w:r>
      <w:r w:rsidR="00D24519">
        <w:rPr>
          <w:lang w:eastAsia="hu-HU"/>
        </w:rPr>
        <w:t>lódnak és onnan tölti le az alkalmazás, így új sablon létrehozására nincs lehetőség az alkalmazásból. A sablonra pöccintve megjelenik az űrlap megjelenítő oldal, ahol megtekinthető a sablon. Az oldal alján található alkalmazás sávban van egy küldés gomb. A gombot megnyomva a 7.11-es ábra jobb oldali képén látható felület jelenik meg, ahol kiválaszthatja az orvos, hogy melyik páciensének szeretné elküldeni az űrlapot. Miután kiválasztotta a pácienst az orvos, az alkalmazás egy felugró üzenetben a küldés megerősítését kéri. Ha a</w:t>
      </w:r>
      <w:r w:rsidR="009F0706">
        <w:rPr>
          <w:lang w:eastAsia="hu-HU"/>
        </w:rPr>
        <w:t>z</w:t>
      </w:r>
      <w:r w:rsidR="00E271C8">
        <w:rPr>
          <w:lang w:eastAsia="hu-HU"/>
        </w:rPr>
        <w:t xml:space="preserve"> igent választja</w:t>
      </w:r>
      <w:r w:rsidR="00EC127A">
        <w:rPr>
          <w:lang w:eastAsia="hu-HU"/>
        </w:rPr>
        <w:t>,</w:t>
      </w:r>
      <w:r w:rsidR="00D24519">
        <w:rPr>
          <w:lang w:eastAsia="hu-HU"/>
        </w:rPr>
        <w:t xml:space="preserve"> az űrlapot </w:t>
      </w:r>
      <w:r w:rsidR="00D24519">
        <w:rPr>
          <w:lang w:eastAsia="hu-HU"/>
        </w:rPr>
        <w:lastRenderedPageBreak/>
        <w:t>elküldi az alkalmazás. Mikor a páciens legközelebb bejelentkezik az alkalmazásba meg fog jelenni az űrlap az üdvözlő felületén.</w:t>
      </w:r>
    </w:p>
    <w:p w14:paraId="565DD6CE" w14:textId="51B9EDAA" w:rsidR="002C44FB" w:rsidRDefault="002C44FB" w:rsidP="00D24519">
      <w:pPr>
        <w:rPr>
          <w:lang w:eastAsia="hu-HU"/>
        </w:rPr>
      </w:pPr>
      <w:r>
        <w:rPr>
          <w:lang w:eastAsia="hu-HU"/>
        </w:rPr>
        <w:t>A visszakapott űrlapok megjelenítése is hasonló módon történik. Az egyetlen különbség az, hogy az oldal alkalmazás sávjában küldés gomb helyett egy törlés gomb található. Ezt megnyomva az űrlap törlődik és a visszakapott űrlapok listából is eltávolításra kerül.</w:t>
      </w:r>
    </w:p>
    <w:p w14:paraId="15CE721D" w14:textId="08942A20" w:rsidR="00D24519" w:rsidRDefault="0041669A" w:rsidP="00D24519">
      <w:pPr>
        <w:keepNext/>
        <w:spacing w:after="160" w:line="259" w:lineRule="auto"/>
        <w:ind w:firstLine="0"/>
        <w:jc w:val="center"/>
      </w:pPr>
      <w:r w:rsidRPr="0041669A">
        <w:rPr>
          <w:noProof/>
          <w:lang w:eastAsia="hu-HU"/>
        </w:rPr>
        <w:drawing>
          <wp:inline distT="0" distB="0" distL="0" distR="0" wp14:anchorId="760C4DA3" wp14:editId="37D2F4F7">
            <wp:extent cx="2286000" cy="3808800"/>
            <wp:effectExtent l="0" t="0" r="0" b="1270"/>
            <wp:docPr id="36" name="Picture 36" descr="H:\Szakdolgozat\Screenshots\DoctorHubForm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Szakdolgozat\Screenshots\DoctorHubFormsPag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rsidR="00D24519">
        <w:t xml:space="preserve"> </w:t>
      </w:r>
      <w:r w:rsidR="00D24519" w:rsidRPr="00D24519">
        <w:rPr>
          <w:noProof/>
          <w:lang w:eastAsia="hu-HU"/>
        </w:rPr>
        <w:drawing>
          <wp:inline distT="0" distB="0" distL="0" distR="0" wp14:anchorId="13ED06F9" wp14:editId="07314797">
            <wp:extent cx="2286000" cy="3808800"/>
            <wp:effectExtent l="0" t="0" r="0" b="1270"/>
            <wp:docPr id="37" name="Picture 37" descr="H:\Szakdolgozat\Screenshots\FormTemplateAllerg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Szakdolgozat\Screenshots\FormTemplateAllergi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2BFC7D81" w14:textId="0FB5C73A" w:rsidR="00D24519" w:rsidRDefault="002C44FB" w:rsidP="00D24519">
      <w:pPr>
        <w:pStyle w:val="Caption"/>
      </w:pPr>
      <w:r>
        <w:fldChar w:fldCharType="begin"/>
      </w:r>
      <w:r>
        <w:instrText xml:space="preserve"> STYLEREF 1 \s </w:instrText>
      </w:r>
      <w:r>
        <w:fldChar w:fldCharType="separate"/>
      </w:r>
      <w:bookmarkStart w:id="178" w:name="_Toc406111989"/>
      <w:r w:rsidR="00712BA7">
        <w:t>7</w:t>
      </w:r>
      <w:r>
        <w:fldChar w:fldCharType="end"/>
      </w:r>
      <w:r>
        <w:t>.</w:t>
      </w:r>
      <w:r>
        <w:fldChar w:fldCharType="begin"/>
      </w:r>
      <w:r>
        <w:instrText xml:space="preserve"> SEQ ábra \* ARABIC \s 1 </w:instrText>
      </w:r>
      <w:r>
        <w:fldChar w:fldCharType="separate"/>
      </w:r>
      <w:r w:rsidR="00712BA7">
        <w:t>11</w:t>
      </w:r>
      <w:r>
        <w:fldChar w:fldCharType="end"/>
      </w:r>
      <w:r w:rsidR="00D24519">
        <w:t>. ábra</w:t>
      </w:r>
      <w:r>
        <w:t xml:space="preserve"> Űrlapok oldal és űrlap címzett választó felület</w:t>
      </w:r>
      <w:bookmarkEnd w:id="178"/>
    </w:p>
    <w:p w14:paraId="74DD008F" w14:textId="549AA1DF" w:rsidR="002C44FB" w:rsidRDefault="002C44FB" w:rsidP="002C44FB">
      <w:r>
        <w:t>Az alkalmazás több féleképpen is jelzi az orvosnak, hogy új beteg felkérése érkezett. A</w:t>
      </w:r>
      <w:r w:rsidR="00E271C8">
        <w:t xml:space="preserve">z egyik módját már ismertettem, amikor </w:t>
      </w:r>
      <w:r>
        <w:t xml:space="preserve">a Hub oldalának üdvözlő képernyőjén jelenik meg egy üzenet. A másik fajtáját a 7.12-es ábra </w:t>
      </w:r>
      <w:r w:rsidR="003A4798">
        <w:t>bal</w:t>
      </w:r>
      <w:r>
        <w:t xml:space="preserve"> old</w:t>
      </w:r>
      <w:r w:rsidR="00E271C8">
        <w:t>alán látható. A készülék kezdő</w:t>
      </w:r>
      <w:r>
        <w:t xml:space="preserve">képernyőjére elhelyezett élő csempén jelenik meg az értesítés. Az élő csempe mind három méretén megjelenik az értesítés. A legkisebb változatában csak a függőben levő betegek száma jelenik meg. A közepes csempén egy szöveg is értesíti az orvost. A széles csempén maximum négy beteg neve és születési dátuma is megjelenik. </w:t>
      </w:r>
      <w:r w:rsidR="003A4798">
        <w:t xml:space="preserve">A 7.12-es ábra bal oldali képén egy függőben levő betegről kap az orvos értesítést a széles csempén keresztül. A csempe félóránként frissíti magát. </w:t>
      </w:r>
    </w:p>
    <w:p w14:paraId="76B8C506" w14:textId="77777777" w:rsidR="00E271C8" w:rsidRDefault="00E271C8" w:rsidP="003D15A6">
      <w:pPr>
        <w:keepNext/>
        <w:ind w:firstLine="0"/>
        <w:jc w:val="center"/>
      </w:pPr>
      <w:r w:rsidRPr="002C44FB">
        <w:rPr>
          <w:noProof/>
          <w:lang w:eastAsia="hu-HU"/>
        </w:rPr>
        <w:lastRenderedPageBreak/>
        <w:drawing>
          <wp:inline distT="0" distB="0" distL="0" distR="0" wp14:anchorId="17716326" wp14:editId="73F56B7D">
            <wp:extent cx="2286000" cy="3808800"/>
            <wp:effectExtent l="0" t="0" r="0" b="1270"/>
            <wp:docPr id="38" name="Picture 38" descr="H:\Szakdolgozat\Screenshots\WideTileFüggőbenLevőBeteg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Szakdolgozat\Screenshots\WideTileFüggőbenLevőBetege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r>
        <w:t xml:space="preserve"> </w:t>
      </w:r>
      <w:r w:rsidRPr="002C44FB">
        <w:rPr>
          <w:noProof/>
          <w:lang w:eastAsia="hu-HU"/>
        </w:rPr>
        <w:drawing>
          <wp:inline distT="0" distB="0" distL="0" distR="0" wp14:anchorId="29298D94" wp14:editId="3A292149">
            <wp:extent cx="2286000" cy="3808800"/>
            <wp:effectExtent l="0" t="0" r="0" b="1270"/>
            <wp:docPr id="39" name="Picture 39" descr="H:\Szakdolgozat\Screenshots\PendingPatientsPageNo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Szakdolgozat\Screenshots\PendingPatientsPageNoSelec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3808800"/>
                    </a:xfrm>
                    <a:prstGeom prst="rect">
                      <a:avLst/>
                    </a:prstGeom>
                    <a:noFill/>
                    <a:ln>
                      <a:noFill/>
                    </a:ln>
                  </pic:spPr>
                </pic:pic>
              </a:graphicData>
            </a:graphic>
          </wp:inline>
        </w:drawing>
      </w:r>
    </w:p>
    <w:p w14:paraId="79B6D93C" w14:textId="56EEC20A" w:rsidR="00E271C8" w:rsidRDefault="00E271C8" w:rsidP="00E271C8">
      <w:pPr>
        <w:pStyle w:val="Caption"/>
      </w:pPr>
      <w:r>
        <w:fldChar w:fldCharType="begin"/>
      </w:r>
      <w:r>
        <w:instrText xml:space="preserve"> STYLEREF 1 \s </w:instrText>
      </w:r>
      <w:r>
        <w:fldChar w:fldCharType="separate"/>
      </w:r>
      <w:bookmarkStart w:id="179" w:name="_Toc406111990"/>
      <w:r w:rsidR="00712BA7">
        <w:t>7</w:t>
      </w:r>
      <w:r>
        <w:fldChar w:fldCharType="end"/>
      </w:r>
      <w:r>
        <w:t>.</w:t>
      </w:r>
      <w:r>
        <w:fldChar w:fldCharType="begin"/>
      </w:r>
      <w:r>
        <w:instrText xml:space="preserve"> SEQ ábra \* ARABIC \s 1 </w:instrText>
      </w:r>
      <w:r>
        <w:fldChar w:fldCharType="separate"/>
      </w:r>
      <w:r w:rsidR="00712BA7">
        <w:t>12</w:t>
      </w:r>
      <w:r>
        <w:fldChar w:fldCharType="end"/>
      </w:r>
      <w:r>
        <w:t>. ábra Függőben levő betegeket jelző csempe a kezdőképernyőn (bal), függőben levő betegek listája (jobb)</w:t>
      </w:r>
      <w:bookmarkEnd w:id="179"/>
    </w:p>
    <w:p w14:paraId="29001232" w14:textId="1845BF5E" w:rsidR="003A4798" w:rsidRDefault="003A4798" w:rsidP="002C44FB">
      <w:r>
        <w:t>A függőben levő betegek listájához az üdvözlő képernyő üzenetén keresztül, vagy a pácienseim képernyőn keresztül is eljuthatunk.</w:t>
      </w:r>
      <w:r w:rsidR="006222DA">
        <w:t xml:space="preserve"> 7.12-es ábra jobb oldali képén egy darab függőben levő beteg látható. A listában levő elemeket ki lehet választani. Az alkalmazás sáv első gombjával az összes elem kiválasztásra kerül. Ha van kiválasztott lista elem, akkor a plusz és mínusz ikonú gombokkal lehet elfogadni vagy elutasítani a kiválasztott pácienseket.</w:t>
      </w:r>
    </w:p>
    <w:p w14:paraId="739576BE" w14:textId="57B2B682" w:rsidR="000915F1" w:rsidRPr="002C44FB" w:rsidRDefault="000915F1" w:rsidP="002C44FB">
      <w:r>
        <w:t>A páciensek Hub oldalához hasonlóan az orvosok is frissíthetik az oldal tartalmát az alkalmazás sávon levő gombbal. Szintén megtekinthetik és módosíthatják a profiljukat az alkalmazás sáv második gombjával.</w:t>
      </w:r>
    </w:p>
    <w:p w14:paraId="281A79C6" w14:textId="4428B229" w:rsidR="0041669A" w:rsidRDefault="0041669A" w:rsidP="002C44FB">
      <w:pPr>
        <w:jc w:val="center"/>
        <w:rPr>
          <w:lang w:eastAsia="hu-HU"/>
        </w:rPr>
      </w:pPr>
    </w:p>
    <w:p w14:paraId="1632276B" w14:textId="77777777" w:rsidR="000D3002" w:rsidRDefault="00311A6A" w:rsidP="00311A6A">
      <w:pPr>
        <w:pStyle w:val="Heading1"/>
        <w:rPr>
          <w:lang w:eastAsia="hu-HU"/>
        </w:rPr>
      </w:pPr>
      <w:bookmarkStart w:id="180" w:name="_Toc406076093"/>
      <w:r>
        <w:rPr>
          <w:lang w:eastAsia="hu-HU"/>
        </w:rPr>
        <w:lastRenderedPageBreak/>
        <w:t>Tesztelés</w:t>
      </w:r>
      <w:bookmarkEnd w:id="180"/>
    </w:p>
    <w:p w14:paraId="67E62251" w14:textId="02BF64D5" w:rsidR="00516EA2" w:rsidRDefault="00516EA2" w:rsidP="003D15A6">
      <w:pPr>
        <w:ind w:firstLine="0"/>
        <w:rPr>
          <w:lang w:eastAsia="hu-HU"/>
        </w:rPr>
      </w:pPr>
      <w:r>
        <w:rPr>
          <w:lang w:eastAsia="hu-HU"/>
        </w:rPr>
        <w:t>Ebben a fejezetben röviden bemutatom, hogyan teszteltem az alkalmazást a fejlesztés során.</w:t>
      </w:r>
    </w:p>
    <w:p w14:paraId="5FD1C104" w14:textId="77777777" w:rsidR="00364300" w:rsidRPr="00364300" w:rsidRDefault="00364300" w:rsidP="00364300">
      <w:pPr>
        <w:pStyle w:val="ListParagraph"/>
        <w:keepNext/>
        <w:keepLines/>
        <w:numPr>
          <w:ilvl w:val="0"/>
          <w:numId w:val="22"/>
        </w:numPr>
        <w:spacing w:before="240" w:after="240"/>
        <w:contextualSpacing w:val="0"/>
        <w:jc w:val="left"/>
        <w:outlineLvl w:val="1"/>
        <w:rPr>
          <w:rFonts w:ascii="Arial" w:eastAsiaTheme="majorEastAsia" w:hAnsi="Arial" w:cs="Arial"/>
          <w:b/>
          <w:vanish/>
          <w:lang w:eastAsia="hu-HU"/>
        </w:rPr>
      </w:pPr>
      <w:bookmarkStart w:id="181" w:name="_Toc406069090"/>
      <w:bookmarkStart w:id="182" w:name="_Toc406074233"/>
      <w:bookmarkStart w:id="183" w:name="_Toc406074309"/>
      <w:bookmarkStart w:id="184" w:name="_Toc406074398"/>
      <w:bookmarkStart w:id="185" w:name="_Toc406076094"/>
      <w:bookmarkEnd w:id="181"/>
      <w:bookmarkEnd w:id="182"/>
      <w:bookmarkEnd w:id="183"/>
      <w:bookmarkEnd w:id="184"/>
      <w:bookmarkEnd w:id="185"/>
    </w:p>
    <w:p w14:paraId="2A314E7E" w14:textId="5702107C" w:rsidR="00364300" w:rsidRDefault="001A53AF" w:rsidP="00364300">
      <w:pPr>
        <w:pStyle w:val="Heading2"/>
      </w:pPr>
      <w:bookmarkStart w:id="186" w:name="_Toc406076095"/>
      <w:r>
        <w:t>Fejlesztői környezet</w:t>
      </w:r>
      <w:bookmarkEnd w:id="186"/>
    </w:p>
    <w:p w14:paraId="7D057FBA" w14:textId="50A706C8" w:rsidR="001A53AF" w:rsidRPr="001A53AF" w:rsidRDefault="001A53AF" w:rsidP="003D15A6">
      <w:pPr>
        <w:ind w:firstLine="0"/>
        <w:rPr>
          <w:lang w:eastAsia="hu-HU"/>
        </w:rPr>
      </w:pPr>
      <w:r>
        <w:rPr>
          <w:lang w:eastAsia="hu-HU"/>
        </w:rPr>
        <w:t xml:space="preserve">A fejlesztést </w:t>
      </w:r>
      <w:r w:rsidR="00984EAE">
        <w:rPr>
          <w:lang w:eastAsia="hu-HU"/>
        </w:rPr>
        <w:t xml:space="preserve">Windows 8.1-es operációs rendszeren, </w:t>
      </w:r>
      <w:r>
        <w:rPr>
          <w:lang w:eastAsia="hu-HU"/>
        </w:rPr>
        <w:t xml:space="preserve">a Microsoft Visual Studio Ultimate 2013 fejlesztő környezetben végeztem. A fejlesztő környezet legfrissebb változatát használtam, ami a 12.0.31101.00 (Update 4) verzió számot viselte. </w:t>
      </w:r>
    </w:p>
    <w:p w14:paraId="34D4DFD3" w14:textId="7A5F91C0" w:rsidR="001A53AF" w:rsidRPr="001A53AF" w:rsidRDefault="001A53AF" w:rsidP="001A53AF">
      <w:pPr>
        <w:pStyle w:val="Heading2"/>
      </w:pPr>
      <w:bookmarkStart w:id="187" w:name="_Toc406076096"/>
      <w:r>
        <w:t>Teszt szerver</w:t>
      </w:r>
      <w:bookmarkEnd w:id="187"/>
    </w:p>
    <w:p w14:paraId="45F954EE" w14:textId="77777777" w:rsidR="001D7EA8" w:rsidRDefault="00364300" w:rsidP="003D15A6">
      <w:pPr>
        <w:ind w:firstLine="0"/>
        <w:rPr>
          <w:lang w:eastAsia="hu-HU"/>
        </w:rPr>
      </w:pPr>
      <w:r>
        <w:rPr>
          <w:lang w:eastAsia="hu-HU"/>
        </w:rPr>
        <w:t>Az alkalmazás funkcióinak megfelelő implementálásához és teszteléséhez szükségem volt egy szerverre, aminek segítségével tesztelni tudtam az alkalmazás adott funkcióit.</w:t>
      </w:r>
      <w:r w:rsidR="001D7EA8">
        <w:rPr>
          <w:lang w:eastAsia="hu-HU"/>
        </w:rPr>
        <w:t xml:space="preserve"> Az alkalmazást helyi hálózaton futó szerveren és egy távoli elérésű szerveren is teszteltem.</w:t>
      </w:r>
    </w:p>
    <w:p w14:paraId="54B2616D" w14:textId="3CD999C1" w:rsidR="001D7EA8" w:rsidRDefault="001D7EA8" w:rsidP="00364300">
      <w:pPr>
        <w:rPr>
          <w:lang w:eastAsia="hu-HU"/>
        </w:rPr>
      </w:pPr>
      <w:r>
        <w:rPr>
          <w:lang w:eastAsia="hu-HU"/>
        </w:rPr>
        <w:t xml:space="preserve">A helyi hálózaton futó szerverhez a XAMP </w:t>
      </w:r>
      <w:r w:rsidR="002E0D04" w:rsidRPr="002E0D04">
        <w:rPr>
          <w:lang w:eastAsia="hu-HU"/>
        </w:rPr>
        <w:t>1.8.3</w:t>
      </w:r>
      <w:r w:rsidR="002E0D04">
        <w:rPr>
          <w:lang w:eastAsia="hu-HU"/>
        </w:rPr>
        <w:t>-as verziójú</w:t>
      </w:r>
      <w:r w:rsidR="002E0D04" w:rsidRPr="002E0D04">
        <w:rPr>
          <w:lang w:eastAsia="hu-HU"/>
        </w:rPr>
        <w:t xml:space="preserve"> </w:t>
      </w:r>
      <w:r>
        <w:rPr>
          <w:lang w:eastAsia="hu-HU"/>
        </w:rPr>
        <w:t>csomagját használtam</w:t>
      </w:r>
      <w:r w:rsidR="002E0D04">
        <w:rPr>
          <w:lang w:eastAsia="hu-HU"/>
        </w:rPr>
        <w:t xml:space="preserve">, ami </w:t>
      </w:r>
      <w:r w:rsidR="002E0D04" w:rsidRPr="002E0D04">
        <w:rPr>
          <w:lang w:eastAsia="hu-HU"/>
        </w:rPr>
        <w:t>5.5.15</w:t>
      </w:r>
      <w:r w:rsidR="002E0D04">
        <w:rPr>
          <w:lang w:eastAsia="hu-HU"/>
        </w:rPr>
        <w:t xml:space="preserve">-ös verziójú PHP-t, </w:t>
      </w:r>
      <w:r w:rsidR="002E0D04" w:rsidRPr="002E0D04">
        <w:rPr>
          <w:lang w:eastAsia="hu-HU"/>
        </w:rPr>
        <w:t>5.6.20</w:t>
      </w:r>
      <w:r w:rsidR="002E0D04">
        <w:rPr>
          <w:lang w:eastAsia="hu-HU"/>
        </w:rPr>
        <w:t xml:space="preserve">-as verziójú MySQL szervert és </w:t>
      </w:r>
      <w:r w:rsidR="002E0D04" w:rsidRPr="002E0D04">
        <w:rPr>
          <w:lang w:eastAsia="hu-HU"/>
        </w:rPr>
        <w:t>4.2.7.1</w:t>
      </w:r>
      <w:r w:rsidR="002E0D04">
        <w:rPr>
          <w:lang w:eastAsia="hu-HU"/>
        </w:rPr>
        <w:t>-es verziójú phpMyAdmin felületet tartalmaz.</w:t>
      </w:r>
    </w:p>
    <w:p w14:paraId="02EC4467" w14:textId="123B6C57" w:rsidR="002E0D04" w:rsidRDefault="002E0D04" w:rsidP="00364300">
      <w:pPr>
        <w:rPr>
          <w:lang w:eastAsia="hu-HU"/>
        </w:rPr>
      </w:pPr>
      <w:r>
        <w:rPr>
          <w:lang w:eastAsia="hu-HU"/>
        </w:rPr>
        <w:t>A teszt szerver HTTP kéréseit a Chrome böngésző Advanced REST Client bővítményével teszteltem.</w:t>
      </w:r>
    </w:p>
    <w:p w14:paraId="0CB7FA22" w14:textId="47E9E651" w:rsidR="002E0D04" w:rsidRDefault="002E0D04" w:rsidP="002E0D04">
      <w:pPr>
        <w:pStyle w:val="Heading2"/>
      </w:pPr>
      <w:bookmarkStart w:id="188" w:name="_Toc406076097"/>
      <w:r>
        <w:t>Alkalmazás teszt</w:t>
      </w:r>
      <w:bookmarkEnd w:id="188"/>
    </w:p>
    <w:p w14:paraId="2E311329" w14:textId="718E5841" w:rsidR="00EE3783" w:rsidRDefault="00CA6E29" w:rsidP="003D15A6">
      <w:pPr>
        <w:ind w:firstLine="0"/>
        <w:rPr>
          <w:lang w:eastAsia="hu-HU"/>
        </w:rPr>
      </w:pPr>
      <w:r>
        <w:rPr>
          <w:lang w:eastAsia="hu-HU"/>
        </w:rPr>
        <w:t>A fejlesztés során</w:t>
      </w:r>
      <w:r w:rsidR="002E0D04">
        <w:rPr>
          <w:lang w:eastAsia="hu-HU"/>
        </w:rPr>
        <w:t xml:space="preserve"> </w:t>
      </w:r>
      <w:r w:rsidR="00984EAE">
        <w:rPr>
          <w:lang w:eastAsia="hu-HU"/>
        </w:rPr>
        <w:t xml:space="preserve">az </w:t>
      </w:r>
      <w:r w:rsidR="002E0D04">
        <w:rPr>
          <w:lang w:eastAsia="hu-HU"/>
        </w:rPr>
        <w:t>alkalmazás</w:t>
      </w:r>
      <w:r w:rsidR="00984EAE">
        <w:rPr>
          <w:lang w:eastAsia="hu-HU"/>
        </w:rPr>
        <w:t>t</w:t>
      </w:r>
      <w:r w:rsidR="002E0D04">
        <w:rPr>
          <w:lang w:eastAsia="hu-HU"/>
        </w:rPr>
        <w:t xml:space="preserve"> a Visual Studioban található Windows Phone </w:t>
      </w:r>
      <w:r w:rsidR="00A23D3B">
        <w:rPr>
          <w:lang w:eastAsia="hu-HU"/>
        </w:rPr>
        <w:t xml:space="preserve">8.1-es </w:t>
      </w:r>
      <w:r w:rsidR="002E0D04">
        <w:rPr>
          <w:lang w:eastAsia="hu-HU"/>
        </w:rPr>
        <w:t>emuláto</w:t>
      </w:r>
      <w:r>
        <w:rPr>
          <w:lang w:eastAsia="hu-HU"/>
        </w:rPr>
        <w:t>ron</w:t>
      </w:r>
      <w:r w:rsidR="002E0D04">
        <w:rPr>
          <w:lang w:eastAsia="hu-HU"/>
        </w:rPr>
        <w:t xml:space="preserve"> </w:t>
      </w:r>
      <w:r>
        <w:rPr>
          <w:lang w:eastAsia="hu-HU"/>
        </w:rPr>
        <w:t>teszteltem</w:t>
      </w:r>
      <w:r w:rsidR="002E0D04">
        <w:rPr>
          <w:lang w:eastAsia="hu-HU"/>
        </w:rPr>
        <w:t>.</w:t>
      </w:r>
      <w:r w:rsidR="00A23D3B">
        <w:rPr>
          <w:lang w:eastAsia="hu-HU"/>
        </w:rPr>
        <w:t xml:space="preserve"> Az e</w:t>
      </w:r>
      <w:r>
        <w:rPr>
          <w:lang w:eastAsia="hu-HU"/>
        </w:rPr>
        <w:t>mulátor segítségével szimulálni tudtam</w:t>
      </w:r>
      <w:r w:rsidR="00A23D3B">
        <w:rPr>
          <w:lang w:eastAsia="hu-HU"/>
        </w:rPr>
        <w:t xml:space="preserve"> különféle jel erősségű és sebességű mobil hálózatokat, hogy tesztelhessem a hálózati adatátvitelt. </w:t>
      </w:r>
    </w:p>
    <w:p w14:paraId="73B75719" w14:textId="2BB8C79D" w:rsidR="00CA6E29" w:rsidRDefault="00CA6E29" w:rsidP="00EE3783">
      <w:pPr>
        <w:rPr>
          <w:lang w:eastAsia="hu-HU"/>
        </w:rPr>
      </w:pPr>
      <w:r>
        <w:rPr>
          <w:lang w:eastAsia="hu-HU"/>
        </w:rPr>
        <w:t>A Visual Studioban elérhető teljesítmény és diagnosztikai eszközökkel is teszteltem az alkalmazást használat közben. Ezekkel az eszközökkel meg lehet vizsgálni az alkalmazás processzor, memória, energia felhasználását és felület válaszkészségét.</w:t>
      </w:r>
      <w:r w:rsidR="00EE3783">
        <w:rPr>
          <w:lang w:eastAsia="hu-HU"/>
        </w:rPr>
        <w:t xml:space="preserve"> Az alkalmazás minden ilyen teszten jól teljesített.</w:t>
      </w:r>
    </w:p>
    <w:p w14:paraId="0826B61D" w14:textId="25749230" w:rsidR="00A845E4" w:rsidRDefault="00A845E4" w:rsidP="00EE3783">
      <w:pPr>
        <w:rPr>
          <w:lang w:eastAsia="hu-HU"/>
        </w:rPr>
      </w:pPr>
      <w:r>
        <w:rPr>
          <w:lang w:eastAsia="hu-HU"/>
        </w:rPr>
        <w:t>A Windows Phone Developer Power Tools eszközzel szintén lehet teljesítmény teszteket végezni, ezeket a teszteket rögzíteni is lehet. Az eszkö</w:t>
      </w:r>
      <w:r w:rsidR="007E5CEC">
        <w:rPr>
          <w:lang w:eastAsia="hu-HU"/>
        </w:rPr>
        <w:t>z</w:t>
      </w:r>
      <w:r>
        <w:rPr>
          <w:lang w:eastAsia="hu-HU"/>
        </w:rPr>
        <w:t xml:space="preserve">nek van egy </w:t>
      </w:r>
      <w:r>
        <w:rPr>
          <w:lang w:eastAsia="hu-HU"/>
        </w:rPr>
        <w:lastRenderedPageBreak/>
        <w:t>Application Verifier nevezetű része, ami a natív kódot figyeli futás közben, hibák, helytelen memória kezelés után kutatva.</w:t>
      </w:r>
    </w:p>
    <w:p w14:paraId="6ACEA2F5" w14:textId="65B9134F" w:rsidR="00EE3783" w:rsidRDefault="00EE3783" w:rsidP="00EE3783">
      <w:pPr>
        <w:rPr>
          <w:lang w:eastAsia="hu-HU"/>
        </w:rPr>
      </w:pPr>
      <w:r>
        <w:rPr>
          <w:lang w:eastAsia="hu-HU"/>
        </w:rPr>
        <w:t>Fizikai készüléken is teszteltem az applikációmat. A teszt készülék egy Nokia Lumia 620-as okostelefon volt, amin Windows Phone 8.1-nek a 8.10.14219.341-es verziója futott.</w:t>
      </w:r>
      <w:r w:rsidR="00A845E4">
        <w:rPr>
          <w:lang w:eastAsia="hu-HU"/>
        </w:rPr>
        <w:t xml:space="preserve"> Azért teszteltem egy valós készüléken is, mert itt előjöhetnek olyan hibák, amiket emulátorral nem lehet megtalálni.</w:t>
      </w:r>
    </w:p>
    <w:p w14:paraId="3FB80D8E" w14:textId="61ED8895" w:rsidR="00EE3783" w:rsidRDefault="00EE3783" w:rsidP="00EE3783">
      <w:pPr>
        <w:rPr>
          <w:lang w:eastAsia="hu-HU"/>
        </w:rPr>
      </w:pPr>
      <w:r>
        <w:rPr>
          <w:lang w:eastAsia="hu-HU"/>
        </w:rPr>
        <w:t xml:space="preserve">Az elkészült alkalmazás csomagot a Windows App Certification Kittel </w:t>
      </w:r>
      <w:r w:rsidR="00A845E4">
        <w:rPr>
          <w:lang w:eastAsia="hu-HU"/>
        </w:rPr>
        <w:t xml:space="preserve">is </w:t>
      </w:r>
      <w:r>
        <w:rPr>
          <w:lang w:eastAsia="hu-HU"/>
        </w:rPr>
        <w:t xml:space="preserve">teszteltem. </w:t>
      </w:r>
      <w:r w:rsidR="00A845E4">
        <w:rPr>
          <w:lang w:eastAsia="hu-HU"/>
        </w:rPr>
        <w:t>Ezzel a programmal érdemes letesztelni az alkalmazás mielőtt feltöltenénk az alkalmazás boltba. Az alkalmazásom sikeresen</w:t>
      </w:r>
      <w:r w:rsidR="008D4E65">
        <w:rPr>
          <w:lang w:eastAsia="hu-HU"/>
        </w:rPr>
        <w:t xml:space="preserve"> átment a</w:t>
      </w:r>
      <w:r w:rsidR="00A845E4">
        <w:rPr>
          <w:lang w:eastAsia="hu-HU"/>
        </w:rPr>
        <w:t xml:space="preserve"> tesztelőn.</w:t>
      </w:r>
    </w:p>
    <w:p w14:paraId="4BD2B6B1" w14:textId="77777777" w:rsidR="00A845E4" w:rsidRPr="002E0D04" w:rsidRDefault="00A845E4" w:rsidP="00EE3783">
      <w:pPr>
        <w:rPr>
          <w:lang w:eastAsia="hu-HU"/>
        </w:rPr>
      </w:pPr>
    </w:p>
    <w:p w14:paraId="2858FA6F" w14:textId="656153A5" w:rsidR="00364300" w:rsidRDefault="002E0D04" w:rsidP="00A845E4">
      <w:pPr>
        <w:pStyle w:val="Heading1"/>
        <w:rPr>
          <w:lang w:eastAsia="hu-HU"/>
        </w:rPr>
      </w:pPr>
      <w:r>
        <w:rPr>
          <w:lang w:eastAsia="hu-HU"/>
        </w:rPr>
        <w:lastRenderedPageBreak/>
        <w:t xml:space="preserve"> </w:t>
      </w:r>
      <w:r w:rsidR="00364300">
        <w:rPr>
          <w:lang w:eastAsia="hu-HU"/>
        </w:rPr>
        <w:t xml:space="preserve"> </w:t>
      </w:r>
      <w:bookmarkStart w:id="189" w:name="_Toc406076098"/>
      <w:r w:rsidR="00792B84">
        <w:rPr>
          <w:lang w:eastAsia="hu-HU"/>
        </w:rPr>
        <w:t>Összefoglalás</w:t>
      </w:r>
      <w:bookmarkEnd w:id="189"/>
    </w:p>
    <w:p w14:paraId="635849C2" w14:textId="77777777" w:rsidR="00792B84" w:rsidRDefault="00792B84" w:rsidP="00792B84">
      <w:pPr>
        <w:ind w:firstLine="0"/>
        <w:rPr>
          <w:lang w:eastAsia="hu-HU"/>
        </w:rPr>
      </w:pPr>
      <w:r>
        <w:rPr>
          <w:lang w:eastAsia="hu-HU"/>
        </w:rPr>
        <w:t xml:space="preserve">Szakdolgozatom elkészítése során létrehoztam egy Windows Phone 8.1-es alkalmazást, aminek segítségével a betegek rögzíthetik mért adataikat, amik alapján az orvosaik nyomon követhetik állapotukat. </w:t>
      </w:r>
    </w:p>
    <w:p w14:paraId="4374E7E5" w14:textId="6A634AD7" w:rsidR="008910DB" w:rsidRDefault="00792B84" w:rsidP="00792B84">
      <w:pPr>
        <w:rPr>
          <w:lang w:eastAsia="hu-HU"/>
        </w:rPr>
      </w:pPr>
      <w:r>
        <w:rPr>
          <w:lang w:eastAsia="hu-HU"/>
        </w:rPr>
        <w:t>A betegek rögzíthetik vérnyomás és vércukor értékeiket, amit a rendszer eltárol.</w:t>
      </w:r>
      <w:r w:rsidR="00031793">
        <w:rPr>
          <w:lang w:eastAsia="hu-HU"/>
        </w:rPr>
        <w:t xml:space="preserve"> Az eltárolt értékek visszanézhetők és grafikonon is megtekinthetőek. </w:t>
      </w:r>
      <w:r w:rsidR="008910DB">
        <w:rPr>
          <w:lang w:eastAsia="hu-HU"/>
        </w:rPr>
        <w:t>Az alkalmazás értesíti a beteg orvosát, ha a páciens veszélyes értéket rögzített. Vészhelyzet esetén az alkalmazásban található pánik gomb használatával a beteg gyorsan hívhat segítséget.</w:t>
      </w:r>
    </w:p>
    <w:p w14:paraId="6AF89853" w14:textId="3A7BD0BF" w:rsidR="00792B84" w:rsidRDefault="00792B84" w:rsidP="00792B84">
      <w:pPr>
        <w:rPr>
          <w:lang w:eastAsia="hu-HU"/>
        </w:rPr>
      </w:pPr>
      <w:r w:rsidRPr="00411FF0">
        <w:rPr>
          <w:lang w:eastAsia="hu-HU"/>
        </w:rPr>
        <w:t>Az alkalmazás főcélja, hogy elősegítse a</w:t>
      </w:r>
      <w:r>
        <w:rPr>
          <w:lang w:eastAsia="hu-HU"/>
        </w:rPr>
        <w:t xml:space="preserve"> páciensek</w:t>
      </w:r>
      <w:r w:rsidRPr="00411FF0">
        <w:rPr>
          <w:lang w:eastAsia="hu-HU"/>
        </w:rPr>
        <w:t xml:space="preserve"> gy</w:t>
      </w:r>
      <w:r>
        <w:rPr>
          <w:lang w:eastAsia="hu-HU"/>
        </w:rPr>
        <w:t>ógyításhoz és</w:t>
      </w:r>
      <w:r w:rsidRPr="00411FF0">
        <w:rPr>
          <w:lang w:eastAsia="hu-HU"/>
        </w:rPr>
        <w:t xml:space="preserve"> gyógyuláshoz </w:t>
      </w:r>
      <w:r>
        <w:rPr>
          <w:lang w:eastAsia="hu-HU"/>
        </w:rPr>
        <w:t>szükséges</w:t>
      </w:r>
      <w:r w:rsidRPr="00411FF0">
        <w:rPr>
          <w:lang w:eastAsia="hu-HU"/>
        </w:rPr>
        <w:t xml:space="preserve"> diagnosztikai és terápiás információk gyors célba jutását. A</w:t>
      </w:r>
      <w:r>
        <w:rPr>
          <w:lang w:eastAsia="hu-HU"/>
        </w:rPr>
        <w:t>z alkalmazás használatával</w:t>
      </w:r>
      <w:r w:rsidRPr="00411FF0">
        <w:rPr>
          <w:lang w:eastAsia="hu-HU"/>
        </w:rPr>
        <w:t xml:space="preserve"> </w:t>
      </w:r>
      <w:r>
        <w:rPr>
          <w:lang w:eastAsia="hu-HU"/>
        </w:rPr>
        <w:t xml:space="preserve">csökkenthető és optimalizálható a </w:t>
      </w:r>
      <w:r w:rsidRPr="00411FF0">
        <w:rPr>
          <w:lang w:eastAsia="hu-HU"/>
        </w:rPr>
        <w:t>munkaterhelés</w:t>
      </w:r>
      <w:r>
        <w:rPr>
          <w:lang w:eastAsia="hu-HU"/>
        </w:rPr>
        <w:t>, aminek</w:t>
      </w:r>
      <w:r w:rsidRPr="00411FF0">
        <w:rPr>
          <w:lang w:eastAsia="hu-HU"/>
        </w:rPr>
        <w:t xml:space="preserve"> köszönhetően nagymértékben elősegítheti a kezelések </w:t>
      </w:r>
      <w:r>
        <w:rPr>
          <w:lang w:eastAsia="hu-HU"/>
        </w:rPr>
        <w:t>eredményességét</w:t>
      </w:r>
      <w:r w:rsidRPr="00411FF0">
        <w:rPr>
          <w:lang w:eastAsia="hu-HU"/>
        </w:rPr>
        <w:t xml:space="preserve">, </w:t>
      </w:r>
      <w:r>
        <w:rPr>
          <w:lang w:eastAsia="hu-HU"/>
        </w:rPr>
        <w:t>csökkentheti az ellátás költségét és</w:t>
      </w:r>
      <w:r w:rsidRPr="00411FF0">
        <w:rPr>
          <w:lang w:eastAsia="hu-HU"/>
        </w:rPr>
        <w:t xml:space="preserve"> </w:t>
      </w:r>
      <w:r>
        <w:rPr>
          <w:lang w:eastAsia="hu-HU"/>
        </w:rPr>
        <w:t xml:space="preserve">javíthatja az </w:t>
      </w:r>
      <w:r w:rsidRPr="00411FF0">
        <w:rPr>
          <w:lang w:eastAsia="hu-HU"/>
        </w:rPr>
        <w:t>orvosi munka minőségé</w:t>
      </w:r>
      <w:r>
        <w:rPr>
          <w:lang w:eastAsia="hu-HU"/>
        </w:rPr>
        <w:t>t</w:t>
      </w:r>
      <w:r w:rsidRPr="00411FF0">
        <w:rPr>
          <w:lang w:eastAsia="hu-HU"/>
        </w:rPr>
        <w:t>.</w:t>
      </w:r>
    </w:p>
    <w:p w14:paraId="1B7D90B9" w14:textId="3B03F8E4" w:rsidR="00031793" w:rsidRDefault="00031793" w:rsidP="00792B84">
      <w:pPr>
        <w:rPr>
          <w:lang w:eastAsia="hu-HU"/>
        </w:rPr>
      </w:pPr>
      <w:r>
        <w:rPr>
          <w:lang w:eastAsia="hu-HU"/>
        </w:rPr>
        <w:t>Megvizsgáltam a Windows Phone platformon a jelenleg piacon kapható egészségügyi alkalmazásokat és azok hiányosságait. A vizsgálat eredménye alapján szükség lenne egy jó minőségű alkalmazásra, ami segítené a betegek gyógyulását és az orvosaik munkáját.</w:t>
      </w:r>
      <w:r w:rsidR="008910DB">
        <w:rPr>
          <w:lang w:eastAsia="hu-HU"/>
        </w:rPr>
        <w:t xml:space="preserve"> Bízom benne, hogy az alkalmazásom hasznos segédeszközt biztosít a betegek és orvosaik számára.</w:t>
      </w:r>
    </w:p>
    <w:p w14:paraId="7F42B349" w14:textId="68D19A9D" w:rsidR="00D50E9C" w:rsidRDefault="00D50E9C" w:rsidP="00D50E9C">
      <w:pPr>
        <w:ind w:firstLine="0"/>
        <w:rPr>
          <w:lang w:eastAsia="hu-HU"/>
        </w:rPr>
        <w:sectPr w:rsidR="00D50E9C" w:rsidSect="003D15A6">
          <w:headerReference w:type="default" r:id="rId49"/>
          <w:footerReference w:type="default" r:id="rId50"/>
          <w:pgSz w:w="11907" w:h="16840" w:code="9"/>
          <w:pgMar w:top="1701" w:right="1701" w:bottom="1701" w:left="2268" w:header="709" w:footer="709" w:gutter="0"/>
          <w:pgNumType w:start="1"/>
          <w:cols w:space="708"/>
          <w:docGrid w:linePitch="360"/>
        </w:sectPr>
      </w:pPr>
    </w:p>
    <w:p w14:paraId="6494B693" w14:textId="004A4974" w:rsidR="008D2619" w:rsidRPr="00055AD6" w:rsidRDefault="00055AD6" w:rsidP="00055AD6">
      <w:pPr>
        <w:pStyle w:val="Heading1"/>
        <w:numPr>
          <w:ilvl w:val="0"/>
          <w:numId w:val="0"/>
        </w:numPr>
        <w:rPr>
          <w:i/>
          <w:sz w:val="24"/>
          <w:szCs w:val="24"/>
        </w:rPr>
      </w:pPr>
      <w:bookmarkStart w:id="190" w:name="_Irodalomjegyzék"/>
      <w:bookmarkStart w:id="191" w:name="_Toc406076099"/>
      <w:bookmarkEnd w:id="190"/>
      <w:r w:rsidRPr="00055AD6">
        <w:rPr>
          <w:i/>
          <w:sz w:val="24"/>
          <w:szCs w:val="24"/>
        </w:rPr>
        <w:lastRenderedPageBreak/>
        <w:t>Irodalomjegyzék</w:t>
      </w:r>
      <w:bookmarkEnd w:id="191"/>
    </w:p>
    <w:p w14:paraId="3B47176A" w14:textId="1C50B0C7" w:rsidR="00055AD6" w:rsidRDefault="00055AD6" w:rsidP="00F40712">
      <w:pPr>
        <w:pStyle w:val="ListParagraph"/>
        <w:numPr>
          <w:ilvl w:val="0"/>
          <w:numId w:val="31"/>
        </w:numPr>
        <w:spacing w:after="240"/>
        <w:ind w:left="567" w:hanging="567"/>
        <w:contextualSpacing w:val="0"/>
        <w:jc w:val="left"/>
      </w:pPr>
      <w:r w:rsidRPr="00055AD6">
        <w:t>AdDub</w:t>
      </w:r>
      <w:r>
        <w:t>lex Windos Phone Status Report - October</w:t>
      </w:r>
      <w:r w:rsidRPr="00055AD6">
        <w:t xml:space="preserve"> 2014</w:t>
      </w:r>
      <w:r>
        <w:t xml:space="preserve">.pdf </w:t>
      </w:r>
      <w:r w:rsidR="004D7B71" w:rsidRPr="004D7B71">
        <w:t>Windows Phone 8 Manufacturers</w:t>
      </w:r>
      <w:r w:rsidR="004D7B71">
        <w:t xml:space="preserve"> (5. oldal)</w:t>
      </w:r>
    </w:p>
    <w:p w14:paraId="3856EE4F" w14:textId="508EDD1E" w:rsidR="00347719" w:rsidRPr="00347719" w:rsidRDefault="00347719" w:rsidP="00F40712">
      <w:pPr>
        <w:pStyle w:val="ListParagraph"/>
        <w:numPr>
          <w:ilvl w:val="0"/>
          <w:numId w:val="31"/>
        </w:numPr>
        <w:spacing w:after="240"/>
        <w:ind w:left="567" w:hanging="567"/>
        <w:contextualSpacing w:val="0"/>
        <w:jc w:val="left"/>
      </w:pPr>
      <w:r w:rsidRPr="00347719">
        <w:t>http://www.diabetes.hu/cikkek/hypertonia/0802/a-vercukor-merese</w:t>
      </w:r>
      <w:r>
        <w:t xml:space="preserve"> TRIEBER L. (letöltés dátuma 2014.</w:t>
      </w:r>
      <w:r w:rsidR="00FB424D">
        <w:t xml:space="preserve"> </w:t>
      </w:r>
      <w:r>
        <w:t xml:space="preserve">november 30.) </w:t>
      </w:r>
      <w:r w:rsidRPr="00347719">
        <w:rPr>
          <w:i/>
        </w:rPr>
        <w:t>A vércukor mérése</w:t>
      </w:r>
    </w:p>
    <w:p w14:paraId="59504090" w14:textId="5F6F6BFE" w:rsidR="00347719" w:rsidRDefault="00347719" w:rsidP="00F40712">
      <w:pPr>
        <w:pStyle w:val="ListParagraph"/>
        <w:numPr>
          <w:ilvl w:val="0"/>
          <w:numId w:val="31"/>
        </w:numPr>
        <w:spacing w:after="240"/>
        <w:ind w:left="567" w:hanging="567"/>
        <w:contextualSpacing w:val="0"/>
        <w:jc w:val="left"/>
      </w:pPr>
      <w:r w:rsidRPr="000143A8">
        <w:t>http://en.wikipedia.org/wiki/Windows_Phone</w:t>
      </w:r>
      <w:r w:rsidR="00FB424D">
        <w:t xml:space="preserve"> (letöltés dátuma 2014. november </w:t>
      </w:r>
      <w:r>
        <w:t>24</w:t>
      </w:r>
      <w:r w:rsidR="00FB424D">
        <w:t>.</w:t>
      </w:r>
      <w:r>
        <w:t xml:space="preserve">) </w:t>
      </w:r>
      <w:r>
        <w:rPr>
          <w:i/>
        </w:rPr>
        <w:t>Windows Phone</w:t>
      </w:r>
    </w:p>
    <w:p w14:paraId="76C9B7BD" w14:textId="49626953" w:rsidR="00347719" w:rsidRDefault="00347719" w:rsidP="00F40712">
      <w:pPr>
        <w:pStyle w:val="ListParagraph"/>
        <w:numPr>
          <w:ilvl w:val="0"/>
          <w:numId w:val="31"/>
        </w:numPr>
        <w:spacing w:after="240"/>
        <w:ind w:left="567" w:hanging="567"/>
        <w:contextualSpacing w:val="0"/>
        <w:jc w:val="left"/>
      </w:pPr>
      <w:r w:rsidRPr="000143A8">
        <w:t>http://en.wikipedia.org/wiki/Windows_Phone_8</w:t>
      </w:r>
      <w:r>
        <w:t xml:space="preserve"> (letöltés dátuma 2014.</w:t>
      </w:r>
      <w:r w:rsidR="00FB424D">
        <w:t xml:space="preserve"> november </w:t>
      </w:r>
      <w:r>
        <w:t>24</w:t>
      </w:r>
      <w:r w:rsidR="00FB424D">
        <w:t>.</w:t>
      </w:r>
      <w:r>
        <w:t xml:space="preserve">) </w:t>
      </w:r>
      <w:r>
        <w:rPr>
          <w:i/>
        </w:rPr>
        <w:t>Windows Phone 8</w:t>
      </w:r>
    </w:p>
    <w:p w14:paraId="7472205B" w14:textId="0594774F" w:rsidR="00347719" w:rsidRPr="00673716" w:rsidRDefault="00347719" w:rsidP="00F40712">
      <w:pPr>
        <w:pStyle w:val="ListParagraph"/>
        <w:numPr>
          <w:ilvl w:val="0"/>
          <w:numId w:val="31"/>
        </w:numPr>
        <w:spacing w:after="240"/>
        <w:ind w:left="567" w:hanging="567"/>
        <w:contextualSpacing w:val="0"/>
        <w:jc w:val="left"/>
      </w:pPr>
      <w:r w:rsidRPr="000143A8">
        <w:t>http://en.wikipedia.org/wiki/Windows_Phone_8.1</w:t>
      </w:r>
      <w:r w:rsidR="00FB424D">
        <w:t xml:space="preserve"> (letöltés dátuma 2014. november </w:t>
      </w:r>
      <w:r>
        <w:t>24</w:t>
      </w:r>
      <w:r w:rsidR="00FB424D">
        <w:t>.</w:t>
      </w:r>
      <w:r>
        <w:t xml:space="preserve">) </w:t>
      </w:r>
      <w:r>
        <w:rPr>
          <w:i/>
        </w:rPr>
        <w:t>Windows Phone 8.1</w:t>
      </w:r>
    </w:p>
    <w:p w14:paraId="50661007" w14:textId="3A62A895" w:rsidR="00673716" w:rsidRPr="00673716" w:rsidRDefault="00673716" w:rsidP="00F40712">
      <w:pPr>
        <w:pStyle w:val="ListParagraph"/>
        <w:numPr>
          <w:ilvl w:val="0"/>
          <w:numId w:val="31"/>
        </w:numPr>
        <w:spacing w:after="240"/>
        <w:ind w:left="567" w:hanging="567"/>
        <w:contextualSpacing w:val="0"/>
        <w:jc w:val="left"/>
      </w:pPr>
      <w:r w:rsidRPr="00347719">
        <w:t>http://hu.wikipedia.org/wiki/Magas_v%C3%A9rnyom%C3%A1s</w:t>
      </w:r>
      <w:r>
        <w:t xml:space="preserve"> (letöltés dátuma 2014. november 30.) </w:t>
      </w:r>
      <w:r>
        <w:rPr>
          <w:i/>
        </w:rPr>
        <w:t>Magas vérnyomás</w:t>
      </w:r>
    </w:p>
    <w:p w14:paraId="0444CBFE" w14:textId="77777777" w:rsidR="00673716" w:rsidRPr="00673716" w:rsidRDefault="00673716" w:rsidP="00F40712">
      <w:pPr>
        <w:pStyle w:val="ListParagraph"/>
        <w:numPr>
          <w:ilvl w:val="0"/>
          <w:numId w:val="31"/>
        </w:numPr>
        <w:spacing w:after="240"/>
        <w:ind w:left="567" w:hanging="567"/>
        <w:contextualSpacing w:val="0"/>
        <w:jc w:val="left"/>
      </w:pPr>
      <w:r>
        <w:t xml:space="preserve">http://www.idc.com/prodserv/smartphone-os-market-share.jsp </w:t>
      </w:r>
      <w:r w:rsidRPr="00810D10">
        <w:t>IDC</w:t>
      </w:r>
      <w:r>
        <w:t xml:space="preserve"> (letöltés dátuma 2014. november 23.) </w:t>
      </w:r>
      <w:r w:rsidRPr="00810D10">
        <w:rPr>
          <w:i/>
        </w:rPr>
        <w:t>Smartphone OS Market Share, Q2 2014</w:t>
      </w:r>
    </w:p>
    <w:p w14:paraId="097BEC5A" w14:textId="77777777" w:rsidR="00673716" w:rsidRDefault="00673716" w:rsidP="00F40712">
      <w:pPr>
        <w:pStyle w:val="ListParagraph"/>
        <w:numPr>
          <w:ilvl w:val="0"/>
          <w:numId w:val="31"/>
        </w:numPr>
        <w:ind w:left="567" w:hanging="567"/>
        <w:contextualSpacing w:val="0"/>
        <w:jc w:val="left"/>
      </w:pPr>
      <w:r>
        <w:t xml:space="preserve">http://james.newtonking.com/json/help/index.html </w:t>
      </w:r>
      <w:r w:rsidRPr="004D7B71">
        <w:rPr>
          <w:caps/>
        </w:rPr>
        <w:t>Newton-King</w:t>
      </w:r>
      <w:r>
        <w:t>, J.</w:t>
      </w:r>
    </w:p>
    <w:p w14:paraId="3B5D686D" w14:textId="2BB1C9E6" w:rsidR="00673716" w:rsidRPr="00810D10" w:rsidRDefault="00673716" w:rsidP="00F40712">
      <w:pPr>
        <w:spacing w:after="240"/>
        <w:ind w:left="567" w:firstLine="0"/>
        <w:jc w:val="left"/>
      </w:pPr>
      <w:r>
        <w:t>(letöltés dátuma 2014. november 21</w:t>
      </w:r>
      <w:r w:rsidR="00FB424D">
        <w:t>.</w:t>
      </w:r>
      <w:r>
        <w:t xml:space="preserve">). </w:t>
      </w:r>
      <w:r w:rsidRPr="004D7B71">
        <w:rPr>
          <w:i/>
        </w:rPr>
        <w:t>Json.NET Documentation</w:t>
      </w:r>
      <w:r>
        <w:t xml:space="preserve"> </w:t>
      </w:r>
    </w:p>
    <w:p w14:paraId="365BE5FE" w14:textId="77777777" w:rsidR="00673716" w:rsidRDefault="00673716" w:rsidP="00F40712">
      <w:pPr>
        <w:pStyle w:val="ListParagraph"/>
        <w:numPr>
          <w:ilvl w:val="0"/>
          <w:numId w:val="31"/>
        </w:numPr>
        <w:spacing w:after="240"/>
        <w:ind w:left="567" w:hanging="567"/>
        <w:contextualSpacing w:val="0"/>
        <w:jc w:val="left"/>
      </w:pPr>
      <w:r>
        <w:t xml:space="preserve">http://www.jmir.org/2014/4/e104/ ARNHOLD, M. (letöltés dátuma 2014. november 28). </w:t>
      </w:r>
      <w:r w:rsidRPr="004D7B71">
        <w:rPr>
          <w:i/>
        </w:rPr>
        <w:t>Mobile Applications for Diabetics: A Systematic Review and Expert-Based Usability Evaluation Considering the Special Requirements of Diabetes Patients Age 50 Years or Older</w:t>
      </w:r>
      <w:r>
        <w:t xml:space="preserve"> </w:t>
      </w:r>
    </w:p>
    <w:p w14:paraId="5C6405F1" w14:textId="028FFA42" w:rsidR="00673716" w:rsidRPr="00673716" w:rsidRDefault="00673716" w:rsidP="00F40712">
      <w:pPr>
        <w:pStyle w:val="ListParagraph"/>
        <w:numPr>
          <w:ilvl w:val="0"/>
          <w:numId w:val="31"/>
        </w:numPr>
        <w:spacing w:after="240"/>
        <w:ind w:left="567" w:hanging="567"/>
        <w:contextualSpacing w:val="0"/>
        <w:jc w:val="left"/>
      </w:pPr>
      <w:r>
        <w:t>http://modernography.wordpress.com/2014/07/18/ready-to-use-list-controls-for-w</w:t>
      </w:r>
      <w:r w:rsidR="00FB424D">
        <w:t>p8-1-winrt/ Q. (letöltés dátuma</w:t>
      </w:r>
      <w:r>
        <w:t xml:space="preserve"> 2014. november 10</w:t>
      </w:r>
      <w:r w:rsidR="00FB424D">
        <w:t>.</w:t>
      </w:r>
      <w:r>
        <w:t xml:space="preserve">). </w:t>
      </w:r>
      <w:r w:rsidRPr="004D7B71">
        <w:rPr>
          <w:i/>
        </w:rPr>
        <w:t xml:space="preserve">Ready to Use List Controls for WP8.1 </w:t>
      </w:r>
    </w:p>
    <w:p w14:paraId="16FBED44" w14:textId="24284793" w:rsidR="00673716" w:rsidRPr="00673716" w:rsidRDefault="00673716" w:rsidP="00F40712">
      <w:pPr>
        <w:pStyle w:val="ListParagraph"/>
        <w:numPr>
          <w:ilvl w:val="0"/>
          <w:numId w:val="31"/>
        </w:numPr>
        <w:spacing w:after="240"/>
        <w:ind w:left="567" w:hanging="567"/>
        <w:contextualSpacing w:val="0"/>
        <w:jc w:val="left"/>
      </w:pPr>
      <w:r w:rsidRPr="000143A8">
        <w:lastRenderedPageBreak/>
        <w:t>http://msdn.microsoft.com/en-us/library/windows/apps/hh868184.aspx</w:t>
      </w:r>
      <w:r w:rsidR="00FB424D">
        <w:t xml:space="preserve"> (letöltés dátuma 2014. november </w:t>
      </w:r>
      <w:r>
        <w:t>25</w:t>
      </w:r>
      <w:r w:rsidR="00FB424D">
        <w:t>.</w:t>
      </w:r>
      <w:r>
        <w:t xml:space="preserve">) </w:t>
      </w:r>
      <w:r w:rsidRPr="000143A8">
        <w:rPr>
          <w:i/>
        </w:rPr>
        <w:t>Opening a developer account</w:t>
      </w:r>
    </w:p>
    <w:p w14:paraId="33B7B4AE" w14:textId="20877987" w:rsidR="00673716" w:rsidRDefault="00673716" w:rsidP="00F40712">
      <w:pPr>
        <w:pStyle w:val="ListParagraph"/>
        <w:numPr>
          <w:ilvl w:val="0"/>
          <w:numId w:val="31"/>
        </w:numPr>
        <w:spacing w:after="240"/>
        <w:ind w:left="567" w:hanging="567"/>
        <w:contextualSpacing w:val="0"/>
        <w:jc w:val="left"/>
      </w:pPr>
      <w:r w:rsidRPr="000143A8">
        <w:t>http://msdn.microsoft.com/en-us/library/windows/apps/jj863494.aspx</w:t>
      </w:r>
      <w:r>
        <w:t xml:space="preserve"> (letöltés dátuma 20</w:t>
      </w:r>
      <w:r w:rsidR="00FB424D">
        <w:t xml:space="preserve">14. november </w:t>
      </w:r>
      <w:r>
        <w:t>25</w:t>
      </w:r>
      <w:r w:rsidR="00FB424D">
        <w:t>.</w:t>
      </w:r>
      <w:r>
        <w:t xml:space="preserve">) </w:t>
      </w:r>
      <w:r w:rsidRPr="000143A8">
        <w:rPr>
          <w:i/>
        </w:rPr>
        <w:t>Account types, locations, and fees</w:t>
      </w:r>
    </w:p>
    <w:p w14:paraId="29621B22" w14:textId="0966F630" w:rsidR="00673716" w:rsidRPr="00673716" w:rsidRDefault="00673716" w:rsidP="00F40712">
      <w:pPr>
        <w:pStyle w:val="ListParagraph"/>
        <w:numPr>
          <w:ilvl w:val="0"/>
          <w:numId w:val="31"/>
        </w:numPr>
        <w:spacing w:after="240"/>
        <w:ind w:left="567" w:hanging="567"/>
        <w:contextualSpacing w:val="0"/>
        <w:jc w:val="left"/>
      </w:pPr>
      <w:r w:rsidRPr="000143A8">
        <w:t>http://msdn.microsoft.com/library/windows/apps/dn726767.aspx</w:t>
      </w:r>
      <w:r w:rsidR="00FB424D">
        <w:t xml:space="preserve"> (letöltés dátuma 2014. november </w:t>
      </w:r>
      <w:r>
        <w:t>25</w:t>
      </w:r>
      <w:r w:rsidR="00FB424D">
        <w:t>.</w:t>
      </w:r>
      <w:r>
        <w:t xml:space="preserve">) </w:t>
      </w:r>
      <w:r w:rsidRPr="000143A8">
        <w:rPr>
          <w:i/>
        </w:rPr>
        <w:t>What's a Windows Runtime app?</w:t>
      </w:r>
    </w:p>
    <w:p w14:paraId="564C051E" w14:textId="4DFF477C" w:rsidR="00673716" w:rsidRPr="00673716" w:rsidRDefault="00673716" w:rsidP="00F40712">
      <w:pPr>
        <w:pStyle w:val="ListParagraph"/>
        <w:numPr>
          <w:ilvl w:val="0"/>
          <w:numId w:val="31"/>
        </w:numPr>
        <w:spacing w:after="240"/>
        <w:ind w:left="567" w:hanging="567"/>
        <w:contextualSpacing w:val="0"/>
        <w:jc w:val="left"/>
      </w:pPr>
      <w:r>
        <w:t xml:space="preserve">https://www.nuget.org/packages/NodaTime </w:t>
      </w:r>
      <w:r w:rsidRPr="00810D10">
        <w:rPr>
          <w:caps/>
        </w:rPr>
        <w:t>Skeet</w:t>
      </w:r>
      <w:r>
        <w:t>, J. (letöltés dátuma 2014. november 12</w:t>
      </w:r>
      <w:r w:rsidR="00FB424D">
        <w:t>.</w:t>
      </w:r>
      <w:r>
        <w:t xml:space="preserve">). </w:t>
      </w:r>
      <w:r>
        <w:rPr>
          <w:i/>
        </w:rPr>
        <w:t>NodaTime 1.3.0</w:t>
      </w:r>
      <w:r w:rsidR="007F7A17">
        <w:rPr>
          <w:i/>
        </w:rPr>
        <w:t>d</w:t>
      </w:r>
    </w:p>
    <w:p w14:paraId="459D66FC" w14:textId="307D768A" w:rsidR="00673716" w:rsidRPr="00673716" w:rsidRDefault="00673716" w:rsidP="00F40712">
      <w:pPr>
        <w:pStyle w:val="ListParagraph"/>
        <w:numPr>
          <w:ilvl w:val="0"/>
          <w:numId w:val="31"/>
        </w:numPr>
        <w:spacing w:after="240"/>
        <w:ind w:left="567" w:hanging="567"/>
        <w:contextualSpacing w:val="0"/>
        <w:jc w:val="left"/>
        <w:rPr>
          <w:i/>
        </w:rPr>
      </w:pPr>
      <w:r w:rsidRPr="000143A8">
        <w:t>http://www.windowscentral.com/microsoft-claims-windows-10-upgrades-all-lumias</w:t>
      </w:r>
      <w:r w:rsidR="00FB424D">
        <w:t xml:space="preserve"> (letöltés dátuma 2014. november </w:t>
      </w:r>
      <w:r>
        <w:t>24</w:t>
      </w:r>
      <w:r w:rsidR="00FB424D">
        <w:t>.</w:t>
      </w:r>
      <w:r>
        <w:t xml:space="preserve">) </w:t>
      </w:r>
      <w:r w:rsidRPr="000143A8">
        <w:rPr>
          <w:i/>
        </w:rPr>
        <w:t>Microsoft claims Windows 10 upgrades for all Lumia Windows Phones</w:t>
      </w:r>
    </w:p>
    <w:p w14:paraId="220E42EB" w14:textId="242F2BDC" w:rsidR="00347719" w:rsidRPr="00347719" w:rsidRDefault="004D7B71" w:rsidP="00F40712">
      <w:pPr>
        <w:pStyle w:val="ListParagraph"/>
        <w:numPr>
          <w:ilvl w:val="0"/>
          <w:numId w:val="31"/>
        </w:numPr>
        <w:ind w:left="567" w:hanging="567"/>
        <w:contextualSpacing w:val="0"/>
        <w:jc w:val="left"/>
      </w:pPr>
      <w:r>
        <w:t xml:space="preserve">http://wmpoweruser.com/a-history-of-windows-phone-the-road-to-threshold/ ALLISON, M. </w:t>
      </w:r>
      <w:r w:rsidR="00810D10">
        <w:t>(letöltés dátuma</w:t>
      </w:r>
      <w:r>
        <w:t xml:space="preserve"> 2014. november 24.) </w:t>
      </w:r>
      <w:r w:rsidRPr="004D7B71">
        <w:rPr>
          <w:i/>
        </w:rPr>
        <w:t>A</w:t>
      </w:r>
      <w:r>
        <w:t xml:space="preserve"> </w:t>
      </w:r>
      <w:r>
        <w:rPr>
          <w:i/>
        </w:rPr>
        <w:t>History of Windows Phone</w:t>
      </w:r>
      <w:r w:rsidRPr="004D7B71">
        <w:rPr>
          <w:i/>
        </w:rPr>
        <w:t>: The Road to Threshold</w:t>
      </w:r>
    </w:p>
    <w:p w14:paraId="760BE888" w14:textId="4F1FC8AF" w:rsidR="000143A8" w:rsidRDefault="000143A8" w:rsidP="000143A8">
      <w:pPr>
        <w:ind w:left="644" w:firstLine="0"/>
      </w:pPr>
    </w:p>
    <w:p w14:paraId="730A56AE" w14:textId="60DC425C" w:rsidR="007843AE" w:rsidRDefault="000D3002" w:rsidP="00810D10">
      <w:pPr>
        <w:ind w:firstLine="0"/>
        <w:rPr>
          <w:lang w:eastAsia="hu-HU"/>
        </w:rPr>
      </w:pPr>
      <w:r>
        <w:rPr>
          <w:lang w:eastAsia="hu-HU"/>
        </w:rPr>
        <w:br w:type="page"/>
      </w:r>
    </w:p>
    <w:p w14:paraId="2145C72B" w14:textId="557682E9" w:rsidR="007843AE" w:rsidRPr="007843AE" w:rsidRDefault="007843AE" w:rsidP="007843AE">
      <w:pPr>
        <w:pStyle w:val="Heading1"/>
        <w:numPr>
          <w:ilvl w:val="0"/>
          <w:numId w:val="0"/>
        </w:numPr>
        <w:rPr>
          <w:i/>
          <w:sz w:val="24"/>
          <w:szCs w:val="24"/>
          <w:lang w:eastAsia="hu-HU"/>
        </w:rPr>
      </w:pPr>
      <w:bookmarkStart w:id="192" w:name="_Toc406076100"/>
      <w:r w:rsidRPr="007843AE">
        <w:rPr>
          <w:i/>
          <w:sz w:val="24"/>
          <w:szCs w:val="24"/>
          <w:lang w:eastAsia="hu-HU"/>
        </w:rPr>
        <w:lastRenderedPageBreak/>
        <w:t>Ábrajegyzék</w:t>
      </w:r>
      <w:bookmarkEnd w:id="192"/>
    </w:p>
    <w:p w14:paraId="58ECC663" w14:textId="77777777" w:rsidR="00D70A0C" w:rsidRDefault="007843AE">
      <w:pPr>
        <w:pStyle w:val="TableofFigures"/>
        <w:tabs>
          <w:tab w:val="right" w:leader="dot" w:pos="7928"/>
        </w:tabs>
        <w:rPr>
          <w:rFonts w:asciiTheme="minorHAnsi" w:eastAsiaTheme="minorEastAsia" w:hAnsiTheme="minorHAnsi" w:cstheme="minorBidi"/>
          <w:noProof/>
          <w:sz w:val="22"/>
          <w:szCs w:val="22"/>
          <w:lang w:eastAsia="hu-HU"/>
        </w:rPr>
      </w:pPr>
      <w:r>
        <w:rPr>
          <w:rFonts w:ascii="Arial" w:eastAsiaTheme="majorEastAsia" w:hAnsi="Arial" w:cs="Arial"/>
          <w:lang w:eastAsia="hu-HU"/>
        </w:rPr>
        <w:fldChar w:fldCharType="begin"/>
      </w:r>
      <w:r>
        <w:rPr>
          <w:rFonts w:ascii="Arial" w:eastAsiaTheme="majorEastAsia" w:hAnsi="Arial" w:cs="Arial"/>
          <w:lang w:eastAsia="hu-HU"/>
        </w:rPr>
        <w:instrText xml:space="preserve"> TOC \h \z \c "ábra" </w:instrText>
      </w:r>
      <w:r>
        <w:rPr>
          <w:rFonts w:ascii="Arial" w:eastAsiaTheme="majorEastAsia" w:hAnsi="Arial" w:cs="Arial"/>
          <w:lang w:eastAsia="hu-HU"/>
        </w:rPr>
        <w:fldChar w:fldCharType="separate"/>
      </w:r>
      <w:hyperlink w:anchor="_Toc406111966" w:history="1">
        <w:r w:rsidR="00D70A0C" w:rsidRPr="00A3655B">
          <w:rPr>
            <w:rStyle w:val="Hyperlink"/>
            <w:noProof/>
            <w:lang w:eastAsia="hu-HU"/>
          </w:rPr>
          <w:t>3.1</w:t>
        </w:r>
        <w:r w:rsidR="00D70A0C" w:rsidRPr="00A3655B">
          <w:rPr>
            <w:rStyle w:val="Hyperlink"/>
            <w:noProof/>
          </w:rPr>
          <w:t>. ábra Windows Phone 7-es készülék</w:t>
        </w:r>
        <w:r w:rsidR="00D70A0C">
          <w:rPr>
            <w:noProof/>
            <w:webHidden/>
          </w:rPr>
          <w:tab/>
        </w:r>
        <w:r w:rsidR="00D70A0C">
          <w:rPr>
            <w:noProof/>
            <w:webHidden/>
          </w:rPr>
          <w:fldChar w:fldCharType="begin"/>
        </w:r>
        <w:r w:rsidR="00D70A0C">
          <w:rPr>
            <w:noProof/>
            <w:webHidden/>
          </w:rPr>
          <w:instrText xml:space="preserve"> PAGEREF _Toc406111966 \h </w:instrText>
        </w:r>
        <w:r w:rsidR="00D70A0C">
          <w:rPr>
            <w:noProof/>
            <w:webHidden/>
          </w:rPr>
        </w:r>
        <w:r w:rsidR="00D70A0C">
          <w:rPr>
            <w:noProof/>
            <w:webHidden/>
          </w:rPr>
          <w:fldChar w:fldCharType="separate"/>
        </w:r>
        <w:r w:rsidR="00712BA7">
          <w:rPr>
            <w:noProof/>
            <w:webHidden/>
          </w:rPr>
          <w:t>7</w:t>
        </w:r>
        <w:r w:rsidR="00D70A0C">
          <w:rPr>
            <w:noProof/>
            <w:webHidden/>
          </w:rPr>
          <w:fldChar w:fldCharType="end"/>
        </w:r>
      </w:hyperlink>
    </w:p>
    <w:p w14:paraId="0E83B7A8" w14:textId="77777777" w:rsidR="00D70A0C" w:rsidRDefault="00D70A0C" w:rsidP="00D70A0C">
      <w:pPr>
        <w:pStyle w:val="TableofFigures"/>
        <w:tabs>
          <w:tab w:val="right" w:leader="dot" w:pos="7928"/>
        </w:tabs>
        <w:ind w:left="284" w:firstLine="0"/>
        <w:rPr>
          <w:rFonts w:asciiTheme="minorHAnsi" w:eastAsiaTheme="minorEastAsia" w:hAnsiTheme="minorHAnsi" w:cstheme="minorBidi"/>
          <w:noProof/>
          <w:sz w:val="22"/>
          <w:szCs w:val="22"/>
          <w:lang w:eastAsia="hu-HU"/>
        </w:rPr>
      </w:pPr>
      <w:hyperlink w:anchor="_Toc406111967" w:history="1">
        <w:r w:rsidRPr="00A3655B">
          <w:rPr>
            <w:rStyle w:val="Hyperlink"/>
            <w:noProof/>
            <w:lang w:eastAsia="hu-HU"/>
          </w:rPr>
          <w:t>3.2</w:t>
        </w:r>
        <w:r w:rsidRPr="00A3655B">
          <w:rPr>
            <w:rStyle w:val="Hyperlink"/>
            <w:noProof/>
          </w:rPr>
          <w:t>. ábra Windows Phone 8-as készülékek, balról jobbra: Nokia Lumia 920, Nokia Lumia 820, Nokia Lumia 620</w:t>
        </w:r>
        <w:r>
          <w:rPr>
            <w:noProof/>
            <w:webHidden/>
          </w:rPr>
          <w:tab/>
        </w:r>
        <w:r>
          <w:rPr>
            <w:noProof/>
            <w:webHidden/>
          </w:rPr>
          <w:fldChar w:fldCharType="begin"/>
        </w:r>
        <w:r>
          <w:rPr>
            <w:noProof/>
            <w:webHidden/>
          </w:rPr>
          <w:instrText xml:space="preserve"> PAGEREF _Toc406111967 \h </w:instrText>
        </w:r>
        <w:r>
          <w:rPr>
            <w:noProof/>
            <w:webHidden/>
          </w:rPr>
        </w:r>
        <w:r>
          <w:rPr>
            <w:noProof/>
            <w:webHidden/>
          </w:rPr>
          <w:fldChar w:fldCharType="separate"/>
        </w:r>
        <w:r w:rsidR="00712BA7">
          <w:rPr>
            <w:noProof/>
            <w:webHidden/>
          </w:rPr>
          <w:t>10</w:t>
        </w:r>
        <w:r>
          <w:rPr>
            <w:noProof/>
            <w:webHidden/>
          </w:rPr>
          <w:fldChar w:fldCharType="end"/>
        </w:r>
      </w:hyperlink>
    </w:p>
    <w:p w14:paraId="6E296CE3"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68" w:history="1">
        <w:r w:rsidRPr="00A3655B">
          <w:rPr>
            <w:rStyle w:val="Hyperlink"/>
            <w:noProof/>
            <w:lang w:eastAsia="hu-HU"/>
          </w:rPr>
          <w:t>3.3</w:t>
        </w:r>
        <w:r w:rsidRPr="00A3655B">
          <w:rPr>
            <w:rStyle w:val="Hyperlink"/>
            <w:noProof/>
          </w:rPr>
          <w:t>. ábra Nokia Lumia 930 Windows Phone 8.1-el</w:t>
        </w:r>
        <w:r>
          <w:rPr>
            <w:noProof/>
            <w:webHidden/>
          </w:rPr>
          <w:tab/>
        </w:r>
        <w:r>
          <w:rPr>
            <w:noProof/>
            <w:webHidden/>
          </w:rPr>
          <w:fldChar w:fldCharType="begin"/>
        </w:r>
        <w:r>
          <w:rPr>
            <w:noProof/>
            <w:webHidden/>
          </w:rPr>
          <w:instrText xml:space="preserve"> PAGEREF _Toc406111968 \h </w:instrText>
        </w:r>
        <w:r>
          <w:rPr>
            <w:noProof/>
            <w:webHidden/>
          </w:rPr>
        </w:r>
        <w:r>
          <w:rPr>
            <w:noProof/>
            <w:webHidden/>
          </w:rPr>
          <w:fldChar w:fldCharType="separate"/>
        </w:r>
        <w:r w:rsidR="00712BA7">
          <w:rPr>
            <w:noProof/>
            <w:webHidden/>
          </w:rPr>
          <w:t>13</w:t>
        </w:r>
        <w:r>
          <w:rPr>
            <w:noProof/>
            <w:webHidden/>
          </w:rPr>
          <w:fldChar w:fldCharType="end"/>
        </w:r>
      </w:hyperlink>
    </w:p>
    <w:p w14:paraId="46433DE5"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69" w:history="1">
        <w:r w:rsidRPr="00A3655B">
          <w:rPr>
            <w:rStyle w:val="Hyperlink"/>
            <w:noProof/>
            <w:lang w:eastAsia="hu-HU"/>
          </w:rPr>
          <w:t>5.1</w:t>
        </w:r>
        <w:r w:rsidRPr="00A3655B">
          <w:rPr>
            <w:rStyle w:val="Hyperlink"/>
            <w:noProof/>
          </w:rPr>
          <w:t>. ábra Rendszer komponens diagramja</w:t>
        </w:r>
        <w:r>
          <w:rPr>
            <w:noProof/>
            <w:webHidden/>
          </w:rPr>
          <w:tab/>
        </w:r>
        <w:r>
          <w:rPr>
            <w:noProof/>
            <w:webHidden/>
          </w:rPr>
          <w:fldChar w:fldCharType="begin"/>
        </w:r>
        <w:r>
          <w:rPr>
            <w:noProof/>
            <w:webHidden/>
          </w:rPr>
          <w:instrText xml:space="preserve"> PAGEREF _Toc406111969 \h </w:instrText>
        </w:r>
        <w:r>
          <w:rPr>
            <w:noProof/>
            <w:webHidden/>
          </w:rPr>
        </w:r>
        <w:r>
          <w:rPr>
            <w:noProof/>
            <w:webHidden/>
          </w:rPr>
          <w:fldChar w:fldCharType="separate"/>
        </w:r>
        <w:r w:rsidR="00712BA7">
          <w:rPr>
            <w:noProof/>
            <w:webHidden/>
          </w:rPr>
          <w:t>21</w:t>
        </w:r>
        <w:r>
          <w:rPr>
            <w:noProof/>
            <w:webHidden/>
          </w:rPr>
          <w:fldChar w:fldCharType="end"/>
        </w:r>
      </w:hyperlink>
    </w:p>
    <w:p w14:paraId="1CAA56BB"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0" w:history="1">
        <w:r w:rsidRPr="00A3655B">
          <w:rPr>
            <w:rStyle w:val="Hyperlink"/>
            <w:noProof/>
            <w:lang w:eastAsia="hu-HU"/>
          </w:rPr>
          <w:t>5.2</w:t>
        </w:r>
        <w:r w:rsidRPr="00A3655B">
          <w:rPr>
            <w:rStyle w:val="Hyperlink"/>
            <w:noProof/>
          </w:rPr>
          <w:t>. ábra Adatbázis terv</w:t>
        </w:r>
        <w:r>
          <w:rPr>
            <w:noProof/>
            <w:webHidden/>
          </w:rPr>
          <w:tab/>
        </w:r>
        <w:r>
          <w:rPr>
            <w:noProof/>
            <w:webHidden/>
          </w:rPr>
          <w:fldChar w:fldCharType="begin"/>
        </w:r>
        <w:r>
          <w:rPr>
            <w:noProof/>
            <w:webHidden/>
          </w:rPr>
          <w:instrText xml:space="preserve"> PAGEREF _Toc406111970 \h </w:instrText>
        </w:r>
        <w:r>
          <w:rPr>
            <w:noProof/>
            <w:webHidden/>
          </w:rPr>
        </w:r>
        <w:r>
          <w:rPr>
            <w:noProof/>
            <w:webHidden/>
          </w:rPr>
          <w:fldChar w:fldCharType="separate"/>
        </w:r>
        <w:r w:rsidR="00712BA7">
          <w:rPr>
            <w:noProof/>
            <w:webHidden/>
          </w:rPr>
          <w:t>23</w:t>
        </w:r>
        <w:r>
          <w:rPr>
            <w:noProof/>
            <w:webHidden/>
          </w:rPr>
          <w:fldChar w:fldCharType="end"/>
        </w:r>
      </w:hyperlink>
    </w:p>
    <w:p w14:paraId="4DCE03EC"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1" w:history="1">
        <w:r w:rsidRPr="00A3655B">
          <w:rPr>
            <w:rStyle w:val="Hyperlink"/>
            <w:noProof/>
            <w:lang w:eastAsia="hu-HU"/>
          </w:rPr>
          <w:t>5.3</w:t>
        </w:r>
        <w:r w:rsidRPr="00A3655B">
          <w:rPr>
            <w:rStyle w:val="Hyperlink"/>
            <w:noProof/>
          </w:rPr>
          <w:t>. ábra Használtai eset diagram</w:t>
        </w:r>
        <w:r>
          <w:rPr>
            <w:noProof/>
            <w:webHidden/>
          </w:rPr>
          <w:tab/>
        </w:r>
        <w:r>
          <w:rPr>
            <w:noProof/>
            <w:webHidden/>
          </w:rPr>
          <w:fldChar w:fldCharType="begin"/>
        </w:r>
        <w:r>
          <w:rPr>
            <w:noProof/>
            <w:webHidden/>
          </w:rPr>
          <w:instrText xml:space="preserve"> PAGEREF _Toc406111971 \h </w:instrText>
        </w:r>
        <w:r>
          <w:rPr>
            <w:noProof/>
            <w:webHidden/>
          </w:rPr>
        </w:r>
        <w:r>
          <w:rPr>
            <w:noProof/>
            <w:webHidden/>
          </w:rPr>
          <w:fldChar w:fldCharType="separate"/>
        </w:r>
        <w:r w:rsidR="00712BA7">
          <w:rPr>
            <w:noProof/>
            <w:webHidden/>
          </w:rPr>
          <w:t>25</w:t>
        </w:r>
        <w:r>
          <w:rPr>
            <w:noProof/>
            <w:webHidden/>
          </w:rPr>
          <w:fldChar w:fldCharType="end"/>
        </w:r>
      </w:hyperlink>
    </w:p>
    <w:p w14:paraId="73795337"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2" w:history="1">
        <w:r w:rsidRPr="00A3655B">
          <w:rPr>
            <w:rStyle w:val="Hyperlink"/>
            <w:noProof/>
            <w:lang w:eastAsia="hu-HU"/>
          </w:rPr>
          <w:t>5.4</w:t>
        </w:r>
        <w:r w:rsidRPr="00A3655B">
          <w:rPr>
            <w:rStyle w:val="Hyperlink"/>
            <w:noProof/>
          </w:rPr>
          <w:t>. ábra Orvos választás aktivitás diagramja</w:t>
        </w:r>
        <w:r>
          <w:rPr>
            <w:noProof/>
            <w:webHidden/>
          </w:rPr>
          <w:tab/>
        </w:r>
        <w:r>
          <w:rPr>
            <w:noProof/>
            <w:webHidden/>
          </w:rPr>
          <w:fldChar w:fldCharType="begin"/>
        </w:r>
        <w:r>
          <w:rPr>
            <w:noProof/>
            <w:webHidden/>
          </w:rPr>
          <w:instrText xml:space="preserve"> PAGEREF _Toc406111972 \h </w:instrText>
        </w:r>
        <w:r>
          <w:rPr>
            <w:noProof/>
            <w:webHidden/>
          </w:rPr>
        </w:r>
        <w:r>
          <w:rPr>
            <w:noProof/>
            <w:webHidden/>
          </w:rPr>
          <w:fldChar w:fldCharType="separate"/>
        </w:r>
        <w:r w:rsidR="00712BA7">
          <w:rPr>
            <w:noProof/>
            <w:webHidden/>
          </w:rPr>
          <w:t>27</w:t>
        </w:r>
        <w:r>
          <w:rPr>
            <w:noProof/>
            <w:webHidden/>
          </w:rPr>
          <w:fldChar w:fldCharType="end"/>
        </w:r>
      </w:hyperlink>
    </w:p>
    <w:p w14:paraId="107A670F"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3" w:history="1">
        <w:r w:rsidRPr="00A3655B">
          <w:rPr>
            <w:rStyle w:val="Hyperlink"/>
            <w:noProof/>
            <w:lang w:eastAsia="hu-HU"/>
          </w:rPr>
          <w:t>5.5</w:t>
        </w:r>
        <w:r w:rsidRPr="00A3655B">
          <w:rPr>
            <w:rStyle w:val="Hyperlink"/>
            <w:noProof/>
          </w:rPr>
          <w:t>. ábra Bejelentkezési és regisztrációs felületek vázlata</w:t>
        </w:r>
        <w:r>
          <w:rPr>
            <w:noProof/>
            <w:webHidden/>
          </w:rPr>
          <w:tab/>
        </w:r>
        <w:r>
          <w:rPr>
            <w:noProof/>
            <w:webHidden/>
          </w:rPr>
          <w:fldChar w:fldCharType="begin"/>
        </w:r>
        <w:r>
          <w:rPr>
            <w:noProof/>
            <w:webHidden/>
          </w:rPr>
          <w:instrText xml:space="preserve"> PAGEREF _Toc406111973 \h </w:instrText>
        </w:r>
        <w:r>
          <w:rPr>
            <w:noProof/>
            <w:webHidden/>
          </w:rPr>
        </w:r>
        <w:r>
          <w:rPr>
            <w:noProof/>
            <w:webHidden/>
          </w:rPr>
          <w:fldChar w:fldCharType="separate"/>
        </w:r>
        <w:r w:rsidR="00712BA7">
          <w:rPr>
            <w:noProof/>
            <w:webHidden/>
          </w:rPr>
          <w:t>28</w:t>
        </w:r>
        <w:r>
          <w:rPr>
            <w:noProof/>
            <w:webHidden/>
          </w:rPr>
          <w:fldChar w:fldCharType="end"/>
        </w:r>
      </w:hyperlink>
    </w:p>
    <w:p w14:paraId="42D06A83"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4" w:history="1">
        <w:r w:rsidRPr="00A3655B">
          <w:rPr>
            <w:rStyle w:val="Hyperlink"/>
            <w:noProof/>
            <w:lang w:eastAsia="hu-HU"/>
          </w:rPr>
          <w:t>5.6</w:t>
        </w:r>
        <w:r w:rsidRPr="00A3655B">
          <w:rPr>
            <w:rStyle w:val="Hyperlink"/>
            <w:noProof/>
          </w:rPr>
          <w:t>. ábra Bejelentkezési felület terve Blend for Visual Studio 2013-ban</w:t>
        </w:r>
        <w:r>
          <w:rPr>
            <w:noProof/>
            <w:webHidden/>
          </w:rPr>
          <w:tab/>
        </w:r>
        <w:r>
          <w:rPr>
            <w:noProof/>
            <w:webHidden/>
          </w:rPr>
          <w:fldChar w:fldCharType="begin"/>
        </w:r>
        <w:r>
          <w:rPr>
            <w:noProof/>
            <w:webHidden/>
          </w:rPr>
          <w:instrText xml:space="preserve"> PAGEREF _Toc406111974 \h </w:instrText>
        </w:r>
        <w:r>
          <w:rPr>
            <w:noProof/>
            <w:webHidden/>
          </w:rPr>
        </w:r>
        <w:r>
          <w:rPr>
            <w:noProof/>
            <w:webHidden/>
          </w:rPr>
          <w:fldChar w:fldCharType="separate"/>
        </w:r>
        <w:r w:rsidR="00712BA7">
          <w:rPr>
            <w:noProof/>
            <w:webHidden/>
          </w:rPr>
          <w:t>29</w:t>
        </w:r>
        <w:r>
          <w:rPr>
            <w:noProof/>
            <w:webHidden/>
          </w:rPr>
          <w:fldChar w:fldCharType="end"/>
        </w:r>
      </w:hyperlink>
    </w:p>
    <w:p w14:paraId="5093090B"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5" w:history="1">
        <w:r w:rsidRPr="00A3655B">
          <w:rPr>
            <w:rStyle w:val="Hyperlink"/>
            <w:noProof/>
            <w:lang w:eastAsia="hu-HU"/>
          </w:rPr>
          <w:t>6.1</w:t>
        </w:r>
        <w:r w:rsidRPr="00A3655B">
          <w:rPr>
            <w:rStyle w:val="Hyperlink"/>
            <w:noProof/>
          </w:rPr>
          <w:t>. ábra Model View ViewModel</w:t>
        </w:r>
        <w:r>
          <w:rPr>
            <w:noProof/>
            <w:webHidden/>
          </w:rPr>
          <w:tab/>
        </w:r>
        <w:r>
          <w:rPr>
            <w:noProof/>
            <w:webHidden/>
          </w:rPr>
          <w:fldChar w:fldCharType="begin"/>
        </w:r>
        <w:r>
          <w:rPr>
            <w:noProof/>
            <w:webHidden/>
          </w:rPr>
          <w:instrText xml:space="preserve"> PAGEREF _Toc406111975 \h </w:instrText>
        </w:r>
        <w:r>
          <w:rPr>
            <w:noProof/>
            <w:webHidden/>
          </w:rPr>
        </w:r>
        <w:r>
          <w:rPr>
            <w:noProof/>
            <w:webHidden/>
          </w:rPr>
          <w:fldChar w:fldCharType="separate"/>
        </w:r>
        <w:r w:rsidR="00712BA7">
          <w:rPr>
            <w:noProof/>
            <w:webHidden/>
          </w:rPr>
          <w:t>31</w:t>
        </w:r>
        <w:r>
          <w:rPr>
            <w:noProof/>
            <w:webHidden/>
          </w:rPr>
          <w:fldChar w:fldCharType="end"/>
        </w:r>
      </w:hyperlink>
    </w:p>
    <w:p w14:paraId="33CEC297"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6" w:history="1">
        <w:r w:rsidRPr="00A3655B">
          <w:rPr>
            <w:rStyle w:val="Hyperlink"/>
            <w:noProof/>
            <w:lang w:eastAsia="hu-HU"/>
          </w:rPr>
          <w:t>6.2</w:t>
        </w:r>
        <w:r w:rsidRPr="00A3655B">
          <w:rPr>
            <w:rStyle w:val="Hyperlink"/>
            <w:noProof/>
          </w:rPr>
          <w:t>. ábra MessagesModel.cs osztályainak osztálydiagramja</w:t>
        </w:r>
        <w:r>
          <w:rPr>
            <w:noProof/>
            <w:webHidden/>
          </w:rPr>
          <w:tab/>
        </w:r>
        <w:r>
          <w:rPr>
            <w:noProof/>
            <w:webHidden/>
          </w:rPr>
          <w:fldChar w:fldCharType="begin"/>
        </w:r>
        <w:r>
          <w:rPr>
            <w:noProof/>
            <w:webHidden/>
          </w:rPr>
          <w:instrText xml:space="preserve"> PAGEREF _Toc406111976 \h </w:instrText>
        </w:r>
        <w:r>
          <w:rPr>
            <w:noProof/>
            <w:webHidden/>
          </w:rPr>
        </w:r>
        <w:r>
          <w:rPr>
            <w:noProof/>
            <w:webHidden/>
          </w:rPr>
          <w:fldChar w:fldCharType="separate"/>
        </w:r>
        <w:r w:rsidR="00712BA7">
          <w:rPr>
            <w:noProof/>
            <w:webHidden/>
          </w:rPr>
          <w:t>41</w:t>
        </w:r>
        <w:r>
          <w:rPr>
            <w:noProof/>
            <w:webHidden/>
          </w:rPr>
          <w:fldChar w:fldCharType="end"/>
        </w:r>
      </w:hyperlink>
    </w:p>
    <w:p w14:paraId="1E0BDB4C"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7" w:history="1">
        <w:r w:rsidRPr="00A3655B">
          <w:rPr>
            <w:rStyle w:val="Hyperlink"/>
            <w:noProof/>
          </w:rPr>
          <w:t>6.3. ábra FormModel.cs osztályainak osztálydiagramja</w:t>
        </w:r>
        <w:r>
          <w:rPr>
            <w:noProof/>
            <w:webHidden/>
          </w:rPr>
          <w:tab/>
        </w:r>
        <w:r>
          <w:rPr>
            <w:noProof/>
            <w:webHidden/>
          </w:rPr>
          <w:fldChar w:fldCharType="begin"/>
        </w:r>
        <w:r>
          <w:rPr>
            <w:noProof/>
            <w:webHidden/>
          </w:rPr>
          <w:instrText xml:space="preserve"> PAGEREF _Toc406111977 \h </w:instrText>
        </w:r>
        <w:r>
          <w:rPr>
            <w:noProof/>
            <w:webHidden/>
          </w:rPr>
        </w:r>
        <w:r>
          <w:rPr>
            <w:noProof/>
            <w:webHidden/>
          </w:rPr>
          <w:fldChar w:fldCharType="separate"/>
        </w:r>
        <w:r w:rsidR="00712BA7">
          <w:rPr>
            <w:noProof/>
            <w:webHidden/>
          </w:rPr>
          <w:t>42</w:t>
        </w:r>
        <w:r>
          <w:rPr>
            <w:noProof/>
            <w:webHidden/>
          </w:rPr>
          <w:fldChar w:fldCharType="end"/>
        </w:r>
      </w:hyperlink>
    </w:p>
    <w:p w14:paraId="47E8AE2D"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8" w:history="1">
        <w:r w:rsidRPr="00A3655B">
          <w:rPr>
            <w:rStyle w:val="Hyperlink"/>
            <w:noProof/>
          </w:rPr>
          <w:t>6.4. ábra Params osztály szemléltetve a Code Map-en</w:t>
        </w:r>
        <w:r>
          <w:rPr>
            <w:noProof/>
            <w:webHidden/>
          </w:rPr>
          <w:tab/>
        </w:r>
        <w:r>
          <w:rPr>
            <w:noProof/>
            <w:webHidden/>
          </w:rPr>
          <w:fldChar w:fldCharType="begin"/>
        </w:r>
        <w:r>
          <w:rPr>
            <w:noProof/>
            <w:webHidden/>
          </w:rPr>
          <w:instrText xml:space="preserve"> PAGEREF _Toc406111978 \h </w:instrText>
        </w:r>
        <w:r>
          <w:rPr>
            <w:noProof/>
            <w:webHidden/>
          </w:rPr>
        </w:r>
        <w:r>
          <w:rPr>
            <w:noProof/>
            <w:webHidden/>
          </w:rPr>
          <w:fldChar w:fldCharType="separate"/>
        </w:r>
        <w:r w:rsidR="00712BA7">
          <w:rPr>
            <w:noProof/>
            <w:webHidden/>
          </w:rPr>
          <w:t>43</w:t>
        </w:r>
        <w:r>
          <w:rPr>
            <w:noProof/>
            <w:webHidden/>
          </w:rPr>
          <w:fldChar w:fldCharType="end"/>
        </w:r>
      </w:hyperlink>
    </w:p>
    <w:p w14:paraId="446EDDB2"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79" w:history="1">
        <w:r w:rsidRPr="00A3655B">
          <w:rPr>
            <w:rStyle w:val="Hyperlink"/>
            <w:noProof/>
          </w:rPr>
          <w:t>7.1. ábra Bejelentkezési oldal és bejelentkezési oldal hiba üzenettel</w:t>
        </w:r>
        <w:r>
          <w:rPr>
            <w:noProof/>
            <w:webHidden/>
          </w:rPr>
          <w:tab/>
        </w:r>
        <w:r>
          <w:rPr>
            <w:noProof/>
            <w:webHidden/>
          </w:rPr>
          <w:fldChar w:fldCharType="begin"/>
        </w:r>
        <w:r>
          <w:rPr>
            <w:noProof/>
            <w:webHidden/>
          </w:rPr>
          <w:instrText xml:space="preserve"> PAGEREF _Toc406111979 \h </w:instrText>
        </w:r>
        <w:r>
          <w:rPr>
            <w:noProof/>
            <w:webHidden/>
          </w:rPr>
        </w:r>
        <w:r>
          <w:rPr>
            <w:noProof/>
            <w:webHidden/>
          </w:rPr>
          <w:fldChar w:fldCharType="separate"/>
        </w:r>
        <w:r w:rsidR="00712BA7">
          <w:rPr>
            <w:noProof/>
            <w:webHidden/>
          </w:rPr>
          <w:t>49</w:t>
        </w:r>
        <w:r>
          <w:rPr>
            <w:noProof/>
            <w:webHidden/>
          </w:rPr>
          <w:fldChar w:fldCharType="end"/>
        </w:r>
      </w:hyperlink>
    </w:p>
    <w:p w14:paraId="6C3BDE56"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0" w:history="1">
        <w:r w:rsidRPr="00A3655B">
          <w:rPr>
            <w:rStyle w:val="Hyperlink"/>
            <w:noProof/>
            <w:lang w:eastAsia="hu-HU"/>
          </w:rPr>
          <w:t>7.2</w:t>
        </w:r>
        <w:r w:rsidRPr="00A3655B">
          <w:rPr>
            <w:rStyle w:val="Hyperlink"/>
            <w:noProof/>
          </w:rPr>
          <w:t>. ábra Beállítások oldal és regisztrációs folyamat első oldala</w:t>
        </w:r>
        <w:r>
          <w:rPr>
            <w:noProof/>
            <w:webHidden/>
          </w:rPr>
          <w:tab/>
        </w:r>
        <w:r>
          <w:rPr>
            <w:noProof/>
            <w:webHidden/>
          </w:rPr>
          <w:fldChar w:fldCharType="begin"/>
        </w:r>
        <w:r>
          <w:rPr>
            <w:noProof/>
            <w:webHidden/>
          </w:rPr>
          <w:instrText xml:space="preserve"> PAGEREF _Toc406111980 \h </w:instrText>
        </w:r>
        <w:r>
          <w:rPr>
            <w:noProof/>
            <w:webHidden/>
          </w:rPr>
        </w:r>
        <w:r>
          <w:rPr>
            <w:noProof/>
            <w:webHidden/>
          </w:rPr>
          <w:fldChar w:fldCharType="separate"/>
        </w:r>
        <w:r w:rsidR="00712BA7">
          <w:rPr>
            <w:noProof/>
            <w:webHidden/>
          </w:rPr>
          <w:t>50</w:t>
        </w:r>
        <w:r>
          <w:rPr>
            <w:noProof/>
            <w:webHidden/>
          </w:rPr>
          <w:fldChar w:fldCharType="end"/>
        </w:r>
      </w:hyperlink>
    </w:p>
    <w:p w14:paraId="4FCD7FEE"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1" w:history="1">
        <w:r w:rsidRPr="00A3655B">
          <w:rPr>
            <w:rStyle w:val="Hyperlink"/>
            <w:noProof/>
            <w:lang w:eastAsia="hu-HU"/>
          </w:rPr>
          <w:t>7.3</w:t>
        </w:r>
        <w:r w:rsidRPr="00A3655B">
          <w:rPr>
            <w:rStyle w:val="Hyperlink"/>
            <w:noProof/>
          </w:rPr>
          <w:t>. ábra Orvosi regisztációs oldal és sikeres orvos regisztráció üzenet</w:t>
        </w:r>
        <w:r>
          <w:rPr>
            <w:noProof/>
            <w:webHidden/>
          </w:rPr>
          <w:tab/>
        </w:r>
        <w:r>
          <w:rPr>
            <w:noProof/>
            <w:webHidden/>
          </w:rPr>
          <w:fldChar w:fldCharType="begin"/>
        </w:r>
        <w:r>
          <w:rPr>
            <w:noProof/>
            <w:webHidden/>
          </w:rPr>
          <w:instrText xml:space="preserve"> PAGEREF _Toc406111981 \h </w:instrText>
        </w:r>
        <w:r>
          <w:rPr>
            <w:noProof/>
            <w:webHidden/>
          </w:rPr>
        </w:r>
        <w:r>
          <w:rPr>
            <w:noProof/>
            <w:webHidden/>
          </w:rPr>
          <w:fldChar w:fldCharType="separate"/>
        </w:r>
        <w:r w:rsidR="00712BA7">
          <w:rPr>
            <w:noProof/>
            <w:webHidden/>
          </w:rPr>
          <w:t>51</w:t>
        </w:r>
        <w:r>
          <w:rPr>
            <w:noProof/>
            <w:webHidden/>
          </w:rPr>
          <w:fldChar w:fldCharType="end"/>
        </w:r>
      </w:hyperlink>
    </w:p>
    <w:p w14:paraId="19B19C83"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2" w:history="1">
        <w:r w:rsidRPr="00A3655B">
          <w:rPr>
            <w:rStyle w:val="Hyperlink"/>
            <w:noProof/>
          </w:rPr>
          <w:t>7.4. ábra Páciens kezdőképernyő üzenettel és az orvos választási oldal</w:t>
        </w:r>
        <w:r>
          <w:rPr>
            <w:noProof/>
            <w:webHidden/>
          </w:rPr>
          <w:tab/>
        </w:r>
        <w:r>
          <w:rPr>
            <w:noProof/>
            <w:webHidden/>
          </w:rPr>
          <w:fldChar w:fldCharType="begin"/>
        </w:r>
        <w:r>
          <w:rPr>
            <w:noProof/>
            <w:webHidden/>
          </w:rPr>
          <w:instrText xml:space="preserve"> PAGEREF _Toc406111982 \h </w:instrText>
        </w:r>
        <w:r>
          <w:rPr>
            <w:noProof/>
            <w:webHidden/>
          </w:rPr>
        </w:r>
        <w:r>
          <w:rPr>
            <w:noProof/>
            <w:webHidden/>
          </w:rPr>
          <w:fldChar w:fldCharType="separate"/>
        </w:r>
        <w:r w:rsidR="00712BA7">
          <w:rPr>
            <w:noProof/>
            <w:webHidden/>
          </w:rPr>
          <w:t>52</w:t>
        </w:r>
        <w:r>
          <w:rPr>
            <w:noProof/>
            <w:webHidden/>
          </w:rPr>
          <w:fldChar w:fldCharType="end"/>
        </w:r>
      </w:hyperlink>
    </w:p>
    <w:p w14:paraId="4DCE1944" w14:textId="77777777" w:rsidR="00D70A0C" w:rsidRDefault="00D70A0C" w:rsidP="00D70A0C">
      <w:pPr>
        <w:pStyle w:val="TableofFigures"/>
        <w:tabs>
          <w:tab w:val="right" w:leader="dot" w:pos="7928"/>
        </w:tabs>
        <w:ind w:left="284" w:firstLine="0"/>
        <w:rPr>
          <w:rFonts w:asciiTheme="minorHAnsi" w:eastAsiaTheme="minorEastAsia" w:hAnsiTheme="minorHAnsi" w:cstheme="minorBidi"/>
          <w:noProof/>
          <w:sz w:val="22"/>
          <w:szCs w:val="22"/>
          <w:lang w:eastAsia="hu-HU"/>
        </w:rPr>
      </w:pPr>
      <w:hyperlink w:anchor="_Toc406111983" w:history="1">
        <w:r w:rsidRPr="00A3655B">
          <w:rPr>
            <w:rStyle w:val="Hyperlink"/>
            <w:noProof/>
          </w:rPr>
          <w:t>7.5. ábra Páciens kezdőképernyője orvos adataival és új űrlap üzenettel (bal), orvostól kapott űrlap megjelenítve (jobb)</w:t>
        </w:r>
        <w:r>
          <w:rPr>
            <w:noProof/>
            <w:webHidden/>
          </w:rPr>
          <w:tab/>
        </w:r>
        <w:r>
          <w:rPr>
            <w:noProof/>
            <w:webHidden/>
          </w:rPr>
          <w:fldChar w:fldCharType="begin"/>
        </w:r>
        <w:r>
          <w:rPr>
            <w:noProof/>
            <w:webHidden/>
          </w:rPr>
          <w:instrText xml:space="preserve"> PAGEREF _Toc406111983 \h </w:instrText>
        </w:r>
        <w:r>
          <w:rPr>
            <w:noProof/>
            <w:webHidden/>
          </w:rPr>
        </w:r>
        <w:r>
          <w:rPr>
            <w:noProof/>
            <w:webHidden/>
          </w:rPr>
          <w:fldChar w:fldCharType="separate"/>
        </w:r>
        <w:r w:rsidR="00712BA7">
          <w:rPr>
            <w:noProof/>
            <w:webHidden/>
          </w:rPr>
          <w:t>53</w:t>
        </w:r>
        <w:r>
          <w:rPr>
            <w:noProof/>
            <w:webHidden/>
          </w:rPr>
          <w:fldChar w:fldCharType="end"/>
        </w:r>
      </w:hyperlink>
    </w:p>
    <w:p w14:paraId="76AC3113"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4" w:history="1">
        <w:r w:rsidRPr="00A3655B">
          <w:rPr>
            <w:rStyle w:val="Hyperlink"/>
            <w:noProof/>
          </w:rPr>
          <w:t>7.6. ábra Páciens vérnyomás és vércukor oldala</w:t>
        </w:r>
        <w:r>
          <w:rPr>
            <w:noProof/>
            <w:webHidden/>
          </w:rPr>
          <w:tab/>
        </w:r>
        <w:r>
          <w:rPr>
            <w:noProof/>
            <w:webHidden/>
          </w:rPr>
          <w:fldChar w:fldCharType="begin"/>
        </w:r>
        <w:r>
          <w:rPr>
            <w:noProof/>
            <w:webHidden/>
          </w:rPr>
          <w:instrText xml:space="preserve"> PAGEREF _Toc406111984 \h </w:instrText>
        </w:r>
        <w:r>
          <w:rPr>
            <w:noProof/>
            <w:webHidden/>
          </w:rPr>
        </w:r>
        <w:r>
          <w:rPr>
            <w:noProof/>
            <w:webHidden/>
          </w:rPr>
          <w:fldChar w:fldCharType="separate"/>
        </w:r>
        <w:r w:rsidR="00712BA7">
          <w:rPr>
            <w:noProof/>
            <w:webHidden/>
          </w:rPr>
          <w:t>54</w:t>
        </w:r>
        <w:r>
          <w:rPr>
            <w:noProof/>
            <w:webHidden/>
          </w:rPr>
          <w:fldChar w:fldCharType="end"/>
        </w:r>
      </w:hyperlink>
    </w:p>
    <w:p w14:paraId="46E38AE8"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5" w:history="1">
        <w:r w:rsidRPr="00A3655B">
          <w:rPr>
            <w:rStyle w:val="Hyperlink"/>
            <w:noProof/>
          </w:rPr>
          <w:t>7.7. ábra Vérnyomás grafikon ábrázolva</w:t>
        </w:r>
        <w:r>
          <w:rPr>
            <w:noProof/>
            <w:webHidden/>
          </w:rPr>
          <w:tab/>
        </w:r>
        <w:r>
          <w:rPr>
            <w:noProof/>
            <w:webHidden/>
          </w:rPr>
          <w:fldChar w:fldCharType="begin"/>
        </w:r>
        <w:r>
          <w:rPr>
            <w:noProof/>
            <w:webHidden/>
          </w:rPr>
          <w:instrText xml:space="preserve"> PAGEREF _Toc406111985 \h </w:instrText>
        </w:r>
        <w:r>
          <w:rPr>
            <w:noProof/>
            <w:webHidden/>
          </w:rPr>
        </w:r>
        <w:r>
          <w:rPr>
            <w:noProof/>
            <w:webHidden/>
          </w:rPr>
          <w:fldChar w:fldCharType="separate"/>
        </w:r>
        <w:r w:rsidR="00712BA7">
          <w:rPr>
            <w:noProof/>
            <w:webHidden/>
          </w:rPr>
          <w:t>55</w:t>
        </w:r>
        <w:r>
          <w:rPr>
            <w:noProof/>
            <w:webHidden/>
          </w:rPr>
          <w:fldChar w:fldCharType="end"/>
        </w:r>
      </w:hyperlink>
    </w:p>
    <w:p w14:paraId="2254BA6E"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6" w:history="1">
        <w:r w:rsidRPr="00A3655B">
          <w:rPr>
            <w:rStyle w:val="Hyperlink"/>
            <w:noProof/>
          </w:rPr>
          <w:t>7.8. ábra Segélyhívás oldal és annak csempéje a kezdőoldalon</w:t>
        </w:r>
        <w:r>
          <w:rPr>
            <w:noProof/>
            <w:webHidden/>
          </w:rPr>
          <w:tab/>
        </w:r>
        <w:r>
          <w:rPr>
            <w:noProof/>
            <w:webHidden/>
          </w:rPr>
          <w:fldChar w:fldCharType="begin"/>
        </w:r>
        <w:r>
          <w:rPr>
            <w:noProof/>
            <w:webHidden/>
          </w:rPr>
          <w:instrText xml:space="preserve"> PAGEREF _Toc406111986 \h </w:instrText>
        </w:r>
        <w:r>
          <w:rPr>
            <w:noProof/>
            <w:webHidden/>
          </w:rPr>
        </w:r>
        <w:r>
          <w:rPr>
            <w:noProof/>
            <w:webHidden/>
          </w:rPr>
          <w:fldChar w:fldCharType="separate"/>
        </w:r>
        <w:r w:rsidR="00712BA7">
          <w:rPr>
            <w:noProof/>
            <w:webHidden/>
          </w:rPr>
          <w:t>56</w:t>
        </w:r>
        <w:r>
          <w:rPr>
            <w:noProof/>
            <w:webHidden/>
          </w:rPr>
          <w:fldChar w:fldCharType="end"/>
        </w:r>
      </w:hyperlink>
    </w:p>
    <w:p w14:paraId="2780C0C4" w14:textId="77777777" w:rsidR="00D70A0C" w:rsidRDefault="00D70A0C" w:rsidP="00D70A0C">
      <w:pPr>
        <w:pStyle w:val="TableofFigures"/>
        <w:tabs>
          <w:tab w:val="right" w:leader="dot" w:pos="7928"/>
        </w:tabs>
        <w:ind w:left="284" w:firstLine="0"/>
        <w:rPr>
          <w:rFonts w:asciiTheme="minorHAnsi" w:eastAsiaTheme="minorEastAsia" w:hAnsiTheme="minorHAnsi" w:cstheme="minorBidi"/>
          <w:noProof/>
          <w:sz w:val="22"/>
          <w:szCs w:val="22"/>
          <w:lang w:eastAsia="hu-HU"/>
        </w:rPr>
      </w:pPr>
      <w:hyperlink w:anchor="_Toc406111987" w:history="1">
        <w:r w:rsidRPr="00A3655B">
          <w:rPr>
            <w:rStyle w:val="Hyperlink"/>
            <w:noProof/>
            <w:lang w:eastAsia="hu-HU"/>
          </w:rPr>
          <w:t>7.9</w:t>
        </w:r>
        <w:r w:rsidRPr="00A3655B">
          <w:rPr>
            <w:rStyle w:val="Hyperlink"/>
            <w:noProof/>
          </w:rPr>
          <w:t>. ábra Orvos üdvözlő oldala veszélyben levő betegekkel (bal), Páciens adatainak megtekintése (jobb)</w:t>
        </w:r>
        <w:r>
          <w:rPr>
            <w:noProof/>
            <w:webHidden/>
          </w:rPr>
          <w:tab/>
        </w:r>
        <w:r>
          <w:rPr>
            <w:noProof/>
            <w:webHidden/>
          </w:rPr>
          <w:fldChar w:fldCharType="begin"/>
        </w:r>
        <w:r>
          <w:rPr>
            <w:noProof/>
            <w:webHidden/>
          </w:rPr>
          <w:instrText xml:space="preserve"> PAGEREF _Toc406111987 \h </w:instrText>
        </w:r>
        <w:r>
          <w:rPr>
            <w:noProof/>
            <w:webHidden/>
          </w:rPr>
        </w:r>
        <w:r>
          <w:rPr>
            <w:noProof/>
            <w:webHidden/>
          </w:rPr>
          <w:fldChar w:fldCharType="separate"/>
        </w:r>
        <w:r w:rsidR="00712BA7">
          <w:rPr>
            <w:noProof/>
            <w:webHidden/>
          </w:rPr>
          <w:t>57</w:t>
        </w:r>
        <w:r>
          <w:rPr>
            <w:noProof/>
            <w:webHidden/>
          </w:rPr>
          <w:fldChar w:fldCharType="end"/>
        </w:r>
      </w:hyperlink>
    </w:p>
    <w:p w14:paraId="116FD887"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8" w:history="1">
        <w:r w:rsidRPr="00A3655B">
          <w:rPr>
            <w:rStyle w:val="Hyperlink"/>
            <w:noProof/>
            <w:lang w:eastAsia="hu-HU"/>
          </w:rPr>
          <w:t>7.10</w:t>
        </w:r>
        <w:r w:rsidRPr="00A3655B">
          <w:rPr>
            <w:rStyle w:val="Hyperlink"/>
            <w:noProof/>
          </w:rPr>
          <w:t>. ábra Páciensem felület az orvos Hub oldalán és a páciens lista</w:t>
        </w:r>
        <w:r>
          <w:rPr>
            <w:noProof/>
            <w:webHidden/>
          </w:rPr>
          <w:tab/>
        </w:r>
        <w:r>
          <w:rPr>
            <w:noProof/>
            <w:webHidden/>
          </w:rPr>
          <w:fldChar w:fldCharType="begin"/>
        </w:r>
        <w:r>
          <w:rPr>
            <w:noProof/>
            <w:webHidden/>
          </w:rPr>
          <w:instrText xml:space="preserve"> PAGEREF _Toc406111988 \h </w:instrText>
        </w:r>
        <w:r>
          <w:rPr>
            <w:noProof/>
            <w:webHidden/>
          </w:rPr>
        </w:r>
        <w:r>
          <w:rPr>
            <w:noProof/>
            <w:webHidden/>
          </w:rPr>
          <w:fldChar w:fldCharType="separate"/>
        </w:r>
        <w:r w:rsidR="00712BA7">
          <w:rPr>
            <w:noProof/>
            <w:webHidden/>
          </w:rPr>
          <w:t>58</w:t>
        </w:r>
        <w:r>
          <w:rPr>
            <w:noProof/>
            <w:webHidden/>
          </w:rPr>
          <w:fldChar w:fldCharType="end"/>
        </w:r>
      </w:hyperlink>
    </w:p>
    <w:p w14:paraId="0AD264CD" w14:textId="77777777" w:rsidR="00D70A0C" w:rsidRDefault="00D70A0C">
      <w:pPr>
        <w:pStyle w:val="TableofFigures"/>
        <w:tabs>
          <w:tab w:val="right" w:leader="dot" w:pos="7928"/>
        </w:tabs>
        <w:rPr>
          <w:rFonts w:asciiTheme="minorHAnsi" w:eastAsiaTheme="minorEastAsia" w:hAnsiTheme="minorHAnsi" w:cstheme="minorBidi"/>
          <w:noProof/>
          <w:sz w:val="22"/>
          <w:szCs w:val="22"/>
          <w:lang w:eastAsia="hu-HU"/>
        </w:rPr>
      </w:pPr>
      <w:hyperlink w:anchor="_Toc406111989" w:history="1">
        <w:r w:rsidRPr="00A3655B">
          <w:rPr>
            <w:rStyle w:val="Hyperlink"/>
            <w:noProof/>
          </w:rPr>
          <w:t>7.11. ábra Űrlapok oldal és űrlap címzett választó felület</w:t>
        </w:r>
        <w:r>
          <w:rPr>
            <w:noProof/>
            <w:webHidden/>
          </w:rPr>
          <w:tab/>
        </w:r>
        <w:r>
          <w:rPr>
            <w:noProof/>
            <w:webHidden/>
          </w:rPr>
          <w:fldChar w:fldCharType="begin"/>
        </w:r>
        <w:r>
          <w:rPr>
            <w:noProof/>
            <w:webHidden/>
          </w:rPr>
          <w:instrText xml:space="preserve"> PAGEREF _Toc406111989 \h </w:instrText>
        </w:r>
        <w:r>
          <w:rPr>
            <w:noProof/>
            <w:webHidden/>
          </w:rPr>
        </w:r>
        <w:r>
          <w:rPr>
            <w:noProof/>
            <w:webHidden/>
          </w:rPr>
          <w:fldChar w:fldCharType="separate"/>
        </w:r>
        <w:r w:rsidR="00712BA7">
          <w:rPr>
            <w:noProof/>
            <w:webHidden/>
          </w:rPr>
          <w:t>59</w:t>
        </w:r>
        <w:r>
          <w:rPr>
            <w:noProof/>
            <w:webHidden/>
          </w:rPr>
          <w:fldChar w:fldCharType="end"/>
        </w:r>
      </w:hyperlink>
    </w:p>
    <w:p w14:paraId="4471B0F6" w14:textId="77777777" w:rsidR="00D70A0C" w:rsidRDefault="00D70A0C" w:rsidP="00D70A0C">
      <w:pPr>
        <w:pStyle w:val="TableofFigures"/>
        <w:tabs>
          <w:tab w:val="right" w:leader="dot" w:pos="7928"/>
        </w:tabs>
        <w:ind w:left="284" w:firstLine="0"/>
        <w:rPr>
          <w:rFonts w:asciiTheme="minorHAnsi" w:eastAsiaTheme="minorEastAsia" w:hAnsiTheme="minorHAnsi" w:cstheme="minorBidi"/>
          <w:noProof/>
          <w:sz w:val="22"/>
          <w:szCs w:val="22"/>
          <w:lang w:eastAsia="hu-HU"/>
        </w:rPr>
      </w:pPr>
      <w:hyperlink w:anchor="_Toc406111990" w:history="1">
        <w:r w:rsidRPr="00A3655B">
          <w:rPr>
            <w:rStyle w:val="Hyperlink"/>
            <w:noProof/>
          </w:rPr>
          <w:t>7.12. ábra Függőben levő betegeket jelző csempe a kezdőképernyőn (bal), függőben levő betegek listája (jobb)</w:t>
        </w:r>
        <w:r>
          <w:rPr>
            <w:noProof/>
            <w:webHidden/>
          </w:rPr>
          <w:tab/>
        </w:r>
        <w:r>
          <w:rPr>
            <w:noProof/>
            <w:webHidden/>
          </w:rPr>
          <w:fldChar w:fldCharType="begin"/>
        </w:r>
        <w:r>
          <w:rPr>
            <w:noProof/>
            <w:webHidden/>
          </w:rPr>
          <w:instrText xml:space="preserve"> PAGEREF _Toc406111990 \h </w:instrText>
        </w:r>
        <w:r>
          <w:rPr>
            <w:noProof/>
            <w:webHidden/>
          </w:rPr>
        </w:r>
        <w:r>
          <w:rPr>
            <w:noProof/>
            <w:webHidden/>
          </w:rPr>
          <w:fldChar w:fldCharType="separate"/>
        </w:r>
        <w:r w:rsidR="00712BA7">
          <w:rPr>
            <w:noProof/>
            <w:webHidden/>
          </w:rPr>
          <w:t>60</w:t>
        </w:r>
        <w:r>
          <w:rPr>
            <w:noProof/>
            <w:webHidden/>
          </w:rPr>
          <w:fldChar w:fldCharType="end"/>
        </w:r>
      </w:hyperlink>
    </w:p>
    <w:p w14:paraId="01534E12" w14:textId="77777777" w:rsidR="000D3002" w:rsidRDefault="007843AE" w:rsidP="000D3002">
      <w:pPr>
        <w:rPr>
          <w:rFonts w:ascii="Arial" w:eastAsiaTheme="majorEastAsia" w:hAnsi="Arial" w:cs="Arial"/>
          <w:lang w:eastAsia="hu-HU"/>
        </w:rPr>
      </w:pPr>
      <w:r>
        <w:rPr>
          <w:rFonts w:ascii="Arial" w:eastAsiaTheme="majorEastAsia" w:hAnsi="Arial" w:cs="Arial"/>
          <w:lang w:eastAsia="hu-HU"/>
        </w:rPr>
        <w:fldChar w:fldCharType="end"/>
      </w:r>
    </w:p>
    <w:p w14:paraId="35481128" w14:textId="7DDAA316" w:rsidR="000D3002" w:rsidRDefault="000D3002" w:rsidP="00093A31">
      <w:pPr>
        <w:pStyle w:val="Heading1"/>
        <w:numPr>
          <w:ilvl w:val="0"/>
          <w:numId w:val="0"/>
        </w:numPr>
        <w:rPr>
          <w:i/>
          <w:sz w:val="24"/>
          <w:szCs w:val="24"/>
          <w:lang w:eastAsia="hu-HU"/>
        </w:rPr>
      </w:pPr>
      <w:bookmarkStart w:id="193" w:name="_Toc406076101"/>
      <w:r>
        <w:rPr>
          <w:i/>
          <w:sz w:val="24"/>
          <w:szCs w:val="24"/>
          <w:lang w:eastAsia="hu-HU"/>
        </w:rPr>
        <w:lastRenderedPageBreak/>
        <w:t>Mellékletek</w:t>
      </w:r>
      <w:bookmarkEnd w:id="193"/>
    </w:p>
    <w:p w14:paraId="37BC2371" w14:textId="33894C4F" w:rsidR="00040AAE" w:rsidRDefault="00F40712" w:rsidP="00040AAE">
      <w:pPr>
        <w:rPr>
          <w:lang w:eastAsia="hu-HU"/>
        </w:rPr>
      </w:pPr>
      <w:r>
        <w:rPr>
          <w:lang w:eastAsia="hu-HU"/>
        </w:rPr>
        <w:t>A CD melléklet tartalma:</w:t>
      </w:r>
    </w:p>
    <w:p w14:paraId="48B81979" w14:textId="77777777" w:rsidR="00D675EC" w:rsidRDefault="00D675EC" w:rsidP="00D675EC">
      <w:pPr>
        <w:pStyle w:val="ListParagraph"/>
        <w:numPr>
          <w:ilvl w:val="0"/>
          <w:numId w:val="34"/>
        </w:numPr>
        <w:rPr>
          <w:lang w:eastAsia="hu-HU"/>
        </w:rPr>
      </w:pPr>
      <w:r>
        <w:rPr>
          <w:lang w:eastAsia="hu-HU"/>
        </w:rPr>
        <w:t>Alkalmazás</w:t>
      </w:r>
    </w:p>
    <w:p w14:paraId="59B61AEA" w14:textId="77777777" w:rsidR="00D675EC" w:rsidRDefault="00D675EC" w:rsidP="00D675EC">
      <w:pPr>
        <w:pStyle w:val="ListParagraph"/>
        <w:numPr>
          <w:ilvl w:val="1"/>
          <w:numId w:val="34"/>
        </w:numPr>
        <w:rPr>
          <w:lang w:eastAsia="hu-HU"/>
        </w:rPr>
      </w:pPr>
      <w:r>
        <w:rPr>
          <w:lang w:eastAsia="hu-HU"/>
        </w:rPr>
        <w:t>Alkalmazás csomagok.rar</w:t>
      </w:r>
    </w:p>
    <w:p w14:paraId="3A335953" w14:textId="77777777" w:rsidR="00D675EC" w:rsidRDefault="00D675EC" w:rsidP="00D675EC">
      <w:pPr>
        <w:pStyle w:val="ListParagraph"/>
        <w:numPr>
          <w:ilvl w:val="1"/>
          <w:numId w:val="34"/>
        </w:numPr>
        <w:rPr>
          <w:lang w:eastAsia="hu-HU"/>
        </w:rPr>
      </w:pPr>
      <w:r>
        <w:rPr>
          <w:lang w:eastAsia="hu-HU"/>
        </w:rPr>
        <w:t>DoctorPatientApp.rar</w:t>
      </w:r>
    </w:p>
    <w:p w14:paraId="5EF6A895" w14:textId="77777777" w:rsidR="00D675EC" w:rsidRDefault="00D675EC" w:rsidP="00D675EC">
      <w:pPr>
        <w:pStyle w:val="ListParagraph"/>
        <w:numPr>
          <w:ilvl w:val="0"/>
          <w:numId w:val="34"/>
        </w:numPr>
        <w:rPr>
          <w:lang w:eastAsia="hu-HU"/>
        </w:rPr>
      </w:pPr>
      <w:r>
        <w:rPr>
          <w:lang w:eastAsia="hu-HU"/>
        </w:rPr>
        <w:t>Teszt szerver</w:t>
      </w:r>
    </w:p>
    <w:p w14:paraId="37AE3764" w14:textId="77777777" w:rsidR="00D675EC" w:rsidRDefault="00D675EC" w:rsidP="00D675EC">
      <w:pPr>
        <w:pStyle w:val="ListParagraph"/>
        <w:numPr>
          <w:ilvl w:val="1"/>
          <w:numId w:val="34"/>
        </w:numPr>
        <w:rPr>
          <w:lang w:eastAsia="hu-HU"/>
        </w:rPr>
      </w:pPr>
      <w:r>
        <w:rPr>
          <w:lang w:eastAsia="hu-HU"/>
        </w:rPr>
        <w:t>doctorpatient.sql</w:t>
      </w:r>
    </w:p>
    <w:p w14:paraId="022E63D2" w14:textId="7758487D" w:rsidR="00D675EC" w:rsidRDefault="00D675EC" w:rsidP="00D675EC">
      <w:pPr>
        <w:pStyle w:val="ListParagraph"/>
        <w:numPr>
          <w:ilvl w:val="1"/>
          <w:numId w:val="34"/>
        </w:numPr>
        <w:rPr>
          <w:lang w:eastAsia="hu-HU"/>
        </w:rPr>
      </w:pPr>
      <w:r>
        <w:rPr>
          <w:lang w:eastAsia="hu-HU"/>
        </w:rPr>
        <w:t>htdocs.rar</w:t>
      </w:r>
    </w:p>
    <w:p w14:paraId="31E2BEAE" w14:textId="7FB5FD3B" w:rsidR="00C96F96" w:rsidRDefault="007F7A17" w:rsidP="00C96F96">
      <w:pPr>
        <w:pStyle w:val="ListParagraph"/>
        <w:numPr>
          <w:ilvl w:val="0"/>
          <w:numId w:val="34"/>
        </w:numPr>
        <w:rPr>
          <w:lang w:eastAsia="hu-HU"/>
        </w:rPr>
      </w:pPr>
      <w:r>
        <w:rPr>
          <w:lang w:eastAsia="hu-HU"/>
        </w:rPr>
        <w:t>Ábrák</w:t>
      </w:r>
      <w:r w:rsidR="00C96F96">
        <w:rPr>
          <w:lang w:eastAsia="hu-HU"/>
        </w:rPr>
        <w:t>.rar</w:t>
      </w:r>
    </w:p>
    <w:p w14:paraId="03C0CB81" w14:textId="164BCC23" w:rsidR="00C96F96" w:rsidRDefault="00C96F96" w:rsidP="00C96F96">
      <w:pPr>
        <w:pStyle w:val="ListParagraph"/>
        <w:numPr>
          <w:ilvl w:val="0"/>
          <w:numId w:val="34"/>
        </w:numPr>
        <w:rPr>
          <w:lang w:eastAsia="hu-HU"/>
        </w:rPr>
      </w:pPr>
      <w:r>
        <w:rPr>
          <w:lang w:eastAsia="hu-HU"/>
        </w:rPr>
        <w:t>Forrás.rar</w:t>
      </w:r>
    </w:p>
    <w:p w14:paraId="74E31DFF" w14:textId="43E08873" w:rsidR="00C96F96" w:rsidRDefault="00C96F96" w:rsidP="00C96F96">
      <w:pPr>
        <w:pStyle w:val="ListParagraph"/>
        <w:numPr>
          <w:ilvl w:val="0"/>
          <w:numId w:val="34"/>
        </w:numPr>
        <w:rPr>
          <w:lang w:eastAsia="hu-HU"/>
        </w:rPr>
      </w:pPr>
      <w:r w:rsidRPr="00C96F96">
        <w:rPr>
          <w:lang w:eastAsia="hu-HU"/>
        </w:rPr>
        <w:t>Doctor-Patient App Information Architecture</w:t>
      </w:r>
      <w:r>
        <w:rPr>
          <w:lang w:eastAsia="hu-HU"/>
        </w:rPr>
        <w:t>.pdf</w:t>
      </w:r>
    </w:p>
    <w:p w14:paraId="17DF89D5" w14:textId="147D8FD7" w:rsidR="00C96F96" w:rsidRDefault="00C96F96" w:rsidP="00C96F96">
      <w:pPr>
        <w:pStyle w:val="ListParagraph"/>
        <w:numPr>
          <w:ilvl w:val="0"/>
          <w:numId w:val="34"/>
        </w:numPr>
        <w:rPr>
          <w:lang w:eastAsia="hu-HU"/>
        </w:rPr>
      </w:pPr>
      <w:r w:rsidRPr="00C96F96">
        <w:rPr>
          <w:lang w:eastAsia="hu-HU"/>
        </w:rPr>
        <w:t>Microsoft Limited Public License</w:t>
      </w:r>
      <w:r>
        <w:rPr>
          <w:lang w:eastAsia="hu-HU"/>
        </w:rPr>
        <w:t>.rtf</w:t>
      </w:r>
    </w:p>
    <w:p w14:paraId="3003E22E" w14:textId="35535B0E" w:rsidR="00C96F96" w:rsidRDefault="00C96F96" w:rsidP="00C96F96">
      <w:pPr>
        <w:pStyle w:val="ListParagraph"/>
        <w:numPr>
          <w:ilvl w:val="0"/>
          <w:numId w:val="34"/>
        </w:numPr>
        <w:rPr>
          <w:lang w:eastAsia="hu-HU"/>
        </w:rPr>
      </w:pPr>
      <w:r w:rsidRPr="00C96F96">
        <w:rPr>
          <w:lang w:eastAsia="hu-HU"/>
        </w:rPr>
        <w:t>űrlap minta</w:t>
      </w:r>
      <w:r>
        <w:rPr>
          <w:lang w:eastAsia="hu-HU"/>
        </w:rPr>
        <w:t>.json</w:t>
      </w:r>
    </w:p>
    <w:p w14:paraId="10E1DAED" w14:textId="5D2FB15C" w:rsidR="00D675EC" w:rsidRDefault="00D675EC" w:rsidP="00C96F96">
      <w:pPr>
        <w:pStyle w:val="ListParagraph"/>
        <w:numPr>
          <w:ilvl w:val="0"/>
          <w:numId w:val="34"/>
        </w:numPr>
        <w:rPr>
          <w:lang w:eastAsia="hu-HU"/>
        </w:rPr>
      </w:pPr>
      <w:r>
        <w:rPr>
          <w:lang w:eastAsia="hu-HU"/>
        </w:rPr>
        <w:t>Szakdolgozat_Mód_Márton_Z127H9.docx</w:t>
      </w:r>
    </w:p>
    <w:p w14:paraId="3A620391" w14:textId="752724FE" w:rsidR="00D675EC" w:rsidRDefault="00D675EC" w:rsidP="00C96F96">
      <w:pPr>
        <w:pStyle w:val="ListParagraph"/>
        <w:numPr>
          <w:ilvl w:val="0"/>
          <w:numId w:val="34"/>
        </w:numPr>
        <w:rPr>
          <w:lang w:eastAsia="hu-HU"/>
        </w:rPr>
      </w:pPr>
      <w:r>
        <w:rPr>
          <w:lang w:eastAsia="hu-HU"/>
        </w:rPr>
        <w:t>Szakdolgozat_Mód_Márton_Z127H9.pdf</w:t>
      </w:r>
    </w:p>
    <w:sectPr w:rsidR="00D675EC" w:rsidSect="003D15A6">
      <w:headerReference w:type="default" r:id="rId51"/>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07FB4" w14:textId="77777777" w:rsidR="008D7924" w:rsidRDefault="008D7924" w:rsidP="00761B98">
      <w:r>
        <w:separator/>
      </w:r>
    </w:p>
    <w:p w14:paraId="015FE5C0" w14:textId="77777777" w:rsidR="008D7924" w:rsidRDefault="008D7924"/>
  </w:endnote>
  <w:endnote w:type="continuationSeparator" w:id="0">
    <w:p w14:paraId="5B787041" w14:textId="77777777" w:rsidR="008D7924" w:rsidRDefault="008D7924" w:rsidP="00761B98">
      <w:r>
        <w:continuationSeparator/>
      </w:r>
    </w:p>
    <w:p w14:paraId="3677419C" w14:textId="77777777" w:rsidR="008D7924" w:rsidRDefault="008D79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altName w:val="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5357068"/>
      <w:docPartObj>
        <w:docPartGallery w:val="Page Numbers (Bottom of Page)"/>
        <w:docPartUnique/>
      </w:docPartObj>
    </w:sdtPr>
    <w:sdtContent>
      <w:p w14:paraId="251F29A5" w14:textId="77777777" w:rsidR="00712BA7" w:rsidRDefault="00712BA7">
        <w:pPr>
          <w:pStyle w:val="Footer"/>
        </w:pPr>
        <w:r>
          <w:fldChar w:fldCharType="begin"/>
        </w:r>
        <w:r>
          <w:instrText xml:space="preserve"> PAGE   \* MERGEFORMAT </w:instrText>
        </w:r>
        <w:r>
          <w:fldChar w:fldCharType="separate"/>
        </w:r>
        <w:r>
          <w:rPr>
            <w:noProof/>
          </w:rPr>
          <w:t>10</w:t>
        </w:r>
        <w:r>
          <w:rPr>
            <w:noProof/>
          </w:rPr>
          <w:fldChar w:fldCharType="end"/>
        </w:r>
      </w:p>
    </w:sdtContent>
  </w:sdt>
  <w:p w14:paraId="378D605B" w14:textId="77777777" w:rsidR="00712BA7" w:rsidRDefault="00712BA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568599"/>
      <w:docPartObj>
        <w:docPartGallery w:val="Page Numbers (Bottom of Page)"/>
        <w:docPartUnique/>
      </w:docPartObj>
    </w:sdtPr>
    <w:sdtEndPr>
      <w:rPr>
        <w:noProof/>
      </w:rPr>
    </w:sdtEndPr>
    <w:sdtContent>
      <w:p w14:paraId="431FE5AD" w14:textId="523EC952" w:rsidR="00712BA7" w:rsidRDefault="00712BA7">
        <w:pPr>
          <w:pStyle w:val="Footer"/>
          <w:jc w:val="right"/>
        </w:pPr>
        <w:r>
          <w:fldChar w:fldCharType="begin"/>
        </w:r>
        <w:r>
          <w:instrText xml:space="preserve"> PAGE   \* MERGEFORMAT </w:instrText>
        </w:r>
        <w:r>
          <w:fldChar w:fldCharType="separate"/>
        </w:r>
        <w:r w:rsidR="00B21AEB">
          <w:rPr>
            <w:noProof/>
          </w:rPr>
          <w:t>II</w:t>
        </w:r>
        <w:r>
          <w:rPr>
            <w:noProof/>
          </w:rPr>
          <w:fldChar w:fldCharType="end"/>
        </w:r>
      </w:p>
    </w:sdtContent>
  </w:sdt>
  <w:p w14:paraId="2BF6B568" w14:textId="6A5B1368" w:rsidR="00712BA7" w:rsidRDefault="00712BA7" w:rsidP="00AF746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778496"/>
      <w:docPartObj>
        <w:docPartGallery w:val="Page Numbers (Bottom of Page)"/>
        <w:docPartUnique/>
      </w:docPartObj>
    </w:sdtPr>
    <w:sdtEndPr>
      <w:rPr>
        <w:noProof/>
      </w:rPr>
    </w:sdtEndPr>
    <w:sdtContent>
      <w:p w14:paraId="2F8A0811" w14:textId="693A81D8" w:rsidR="00712BA7" w:rsidRDefault="00712BA7">
        <w:pPr>
          <w:pStyle w:val="Footer"/>
          <w:jc w:val="right"/>
        </w:pPr>
        <w:r>
          <w:fldChar w:fldCharType="begin"/>
        </w:r>
        <w:r>
          <w:instrText xml:space="preserve"> PAGE   \* MERGEFORMAT </w:instrText>
        </w:r>
        <w:r>
          <w:fldChar w:fldCharType="separate"/>
        </w:r>
        <w:r w:rsidR="00B21AEB">
          <w:rPr>
            <w:noProof/>
          </w:rPr>
          <w:t>12</w:t>
        </w:r>
        <w:r>
          <w:rPr>
            <w:noProof/>
          </w:rPr>
          <w:fldChar w:fldCharType="end"/>
        </w:r>
      </w:p>
    </w:sdtContent>
  </w:sdt>
  <w:p w14:paraId="756B0DE6" w14:textId="77777777" w:rsidR="00712BA7" w:rsidRDefault="00712BA7" w:rsidP="00AF7460">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5DF667" w14:textId="77777777" w:rsidR="008D7924" w:rsidRDefault="008D7924" w:rsidP="00761B98">
      <w:r>
        <w:separator/>
      </w:r>
    </w:p>
    <w:p w14:paraId="4EC29B91" w14:textId="77777777" w:rsidR="008D7924" w:rsidRDefault="008D7924"/>
  </w:footnote>
  <w:footnote w:type="continuationSeparator" w:id="0">
    <w:p w14:paraId="437B12C0" w14:textId="77777777" w:rsidR="008D7924" w:rsidRDefault="008D7924" w:rsidP="00761B98">
      <w:r>
        <w:continuationSeparator/>
      </w:r>
    </w:p>
    <w:p w14:paraId="638B3041" w14:textId="77777777" w:rsidR="008D7924" w:rsidRDefault="008D7924"/>
  </w:footnote>
  <w:footnote w:id="1">
    <w:p w14:paraId="4ACE7534" w14:textId="77777777" w:rsidR="00712BA7" w:rsidRDefault="00712BA7">
      <w:pPr>
        <w:pStyle w:val="FootnoteText"/>
      </w:pPr>
      <w:r>
        <w:rPr>
          <w:rStyle w:val="FootnoteReference"/>
        </w:rPr>
        <w:footnoteRef/>
      </w:r>
      <w:r>
        <w:t xml:space="preserve"> </w:t>
      </w:r>
      <w:r>
        <w:rPr>
          <w:lang w:eastAsia="hu-HU"/>
        </w:rPr>
        <w:t>NuGet egy csomagkezelő Microsoft fejlesztői platformjai számára, www.nuget.org</w:t>
      </w:r>
    </w:p>
  </w:footnote>
  <w:footnote w:id="2">
    <w:p w14:paraId="4B024A42" w14:textId="20C7E8CC" w:rsidR="00712BA7" w:rsidRDefault="00712BA7">
      <w:pPr>
        <w:pStyle w:val="FootnoteText"/>
      </w:pPr>
      <w:r>
        <w:rPr>
          <w:rStyle w:val="FootnoteReference"/>
        </w:rPr>
        <w:footnoteRef/>
      </w:r>
      <w:r>
        <w:t xml:space="preserve"> További részletek a mellékletben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950C3" w14:textId="1D7BF4D2" w:rsidR="00712BA7" w:rsidRDefault="00712BA7" w:rsidP="00842767">
    <w:pPr>
      <w:pStyle w:val="Header"/>
      <w:jc w:val="center"/>
    </w:pPr>
    <w:fldSimple w:instr=" STYLEREF  &quot;Heading 1&quot;  \* MERGEFORMAT ">
      <w:r>
        <w:rPr>
          <w:noProof/>
        </w:rPr>
        <w:t>Feladatkiírás</w:t>
      </w:r>
    </w:fldSimple>
  </w:p>
  <w:p w14:paraId="074C3723" w14:textId="77777777" w:rsidR="00712BA7" w:rsidRDefault="00712BA7"/>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6A7FE" w14:textId="69A957DE" w:rsidR="00712BA7" w:rsidRDefault="00712BA7" w:rsidP="00AF7460">
    <w:pPr>
      <w:pStyle w:val="Header"/>
      <w:tabs>
        <w:tab w:val="clear" w:pos="4536"/>
        <w:tab w:val="clear" w:pos="9072"/>
        <w:tab w:val="left" w:pos="2235"/>
      </w:tabs>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2FEA6" w14:textId="43F75C51" w:rsidR="00712BA7" w:rsidRDefault="00712BA7" w:rsidP="00FA5C8D">
    <w:pPr>
      <w:pStyle w:val="Header"/>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B1FAB" w14:textId="1A60F4EF" w:rsidR="00712BA7" w:rsidRDefault="00712BA7" w:rsidP="00006B92">
    <w:pPr>
      <w:pStyle w:val="Header"/>
      <w:tabs>
        <w:tab w:val="clear" w:pos="4536"/>
        <w:tab w:val="clear" w:pos="9072"/>
        <w:tab w:val="left" w:pos="2235"/>
      </w:tabs>
      <w:ind w:firstLine="0"/>
      <w:jc w:val="center"/>
    </w:pPr>
    <w:fldSimple w:instr=" STYLEREF  &quot;Heading 1&quot;  \* MERGEFORMAT ">
      <w:r w:rsidR="00B21AEB">
        <w:rPr>
          <w:noProof/>
        </w:rPr>
        <w:t>Windows Phone platform</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3896D" w14:textId="34AFE24A" w:rsidR="00712BA7" w:rsidRDefault="00712BA7" w:rsidP="00D50E9C">
    <w:pPr>
      <w:pStyle w:val="Header"/>
      <w:tabs>
        <w:tab w:val="clear" w:pos="4536"/>
        <w:tab w:val="clear" w:pos="9072"/>
        <w:tab w:val="left" w:pos="2235"/>
      </w:tabs>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F7F55"/>
    <w:multiLevelType w:val="multilevel"/>
    <w:tmpl w:val="CAA24B78"/>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41541A2"/>
    <w:multiLevelType w:val="hybridMultilevel"/>
    <w:tmpl w:val="AE3E10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nsid w:val="13F96CC3"/>
    <w:multiLevelType w:val="hybridMultilevel"/>
    <w:tmpl w:val="2E04C1AC"/>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nsid w:val="1F5E1648"/>
    <w:multiLevelType w:val="multilevel"/>
    <w:tmpl w:val="991893EA"/>
    <w:lvl w:ilvl="0">
      <w:start w:val="1"/>
      <w:numFmt w:val="decimal"/>
      <w:lvlText w:val="%1."/>
      <w:lvlJc w:val="left"/>
      <w:pPr>
        <w:ind w:left="360" w:hanging="360"/>
      </w:pPr>
    </w:lvl>
    <w:lvl w:ilvl="1">
      <w:start w:val="1"/>
      <w:numFmt w:val="decimal"/>
      <w:pStyle w:val="Heading2"/>
      <w:lvlText w:val="%1.%2."/>
      <w:lvlJc w:val="left"/>
      <w:pPr>
        <w:ind w:left="792" w:hanging="432"/>
      </w:pPr>
      <w:rPr>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B06AE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6C45911"/>
    <w:multiLevelType w:val="hybridMultilevel"/>
    <w:tmpl w:val="4134DA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29E875C9"/>
    <w:multiLevelType w:val="hybridMultilevel"/>
    <w:tmpl w:val="F64A31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nsid w:val="2FC302F2"/>
    <w:multiLevelType w:val="hybridMultilevel"/>
    <w:tmpl w:val="3C24A36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nsid w:val="3067096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4460FF"/>
    <w:multiLevelType w:val="hybridMultilevel"/>
    <w:tmpl w:val="254079E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34F83B9C"/>
    <w:multiLevelType w:val="hybridMultilevel"/>
    <w:tmpl w:val="5A70FDA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35BB7474"/>
    <w:multiLevelType w:val="hybridMultilevel"/>
    <w:tmpl w:val="8D9C2920"/>
    <w:lvl w:ilvl="0" w:tplc="040E0001">
      <w:start w:val="1"/>
      <w:numFmt w:val="bullet"/>
      <w:lvlText w:val=""/>
      <w:lvlJc w:val="left"/>
      <w:pPr>
        <w:ind w:left="1648" w:hanging="360"/>
      </w:pPr>
      <w:rPr>
        <w:rFonts w:ascii="Symbol" w:hAnsi="Symbol" w:hint="default"/>
      </w:rPr>
    </w:lvl>
    <w:lvl w:ilvl="1" w:tplc="040E0003" w:tentative="1">
      <w:start w:val="1"/>
      <w:numFmt w:val="bullet"/>
      <w:lvlText w:val="o"/>
      <w:lvlJc w:val="left"/>
      <w:pPr>
        <w:ind w:left="2368" w:hanging="360"/>
      </w:pPr>
      <w:rPr>
        <w:rFonts w:ascii="Courier New" w:hAnsi="Courier New" w:cs="Courier New" w:hint="default"/>
      </w:rPr>
    </w:lvl>
    <w:lvl w:ilvl="2" w:tplc="040E0005" w:tentative="1">
      <w:start w:val="1"/>
      <w:numFmt w:val="bullet"/>
      <w:lvlText w:val=""/>
      <w:lvlJc w:val="left"/>
      <w:pPr>
        <w:ind w:left="3088" w:hanging="360"/>
      </w:pPr>
      <w:rPr>
        <w:rFonts w:ascii="Wingdings" w:hAnsi="Wingdings" w:hint="default"/>
      </w:rPr>
    </w:lvl>
    <w:lvl w:ilvl="3" w:tplc="040E0001" w:tentative="1">
      <w:start w:val="1"/>
      <w:numFmt w:val="bullet"/>
      <w:lvlText w:val=""/>
      <w:lvlJc w:val="left"/>
      <w:pPr>
        <w:ind w:left="3808" w:hanging="360"/>
      </w:pPr>
      <w:rPr>
        <w:rFonts w:ascii="Symbol" w:hAnsi="Symbol" w:hint="default"/>
      </w:rPr>
    </w:lvl>
    <w:lvl w:ilvl="4" w:tplc="040E0003" w:tentative="1">
      <w:start w:val="1"/>
      <w:numFmt w:val="bullet"/>
      <w:lvlText w:val="o"/>
      <w:lvlJc w:val="left"/>
      <w:pPr>
        <w:ind w:left="4528" w:hanging="360"/>
      </w:pPr>
      <w:rPr>
        <w:rFonts w:ascii="Courier New" w:hAnsi="Courier New" w:cs="Courier New" w:hint="default"/>
      </w:rPr>
    </w:lvl>
    <w:lvl w:ilvl="5" w:tplc="040E0005" w:tentative="1">
      <w:start w:val="1"/>
      <w:numFmt w:val="bullet"/>
      <w:lvlText w:val=""/>
      <w:lvlJc w:val="left"/>
      <w:pPr>
        <w:ind w:left="5248" w:hanging="360"/>
      </w:pPr>
      <w:rPr>
        <w:rFonts w:ascii="Wingdings" w:hAnsi="Wingdings" w:hint="default"/>
      </w:rPr>
    </w:lvl>
    <w:lvl w:ilvl="6" w:tplc="040E0001" w:tentative="1">
      <w:start w:val="1"/>
      <w:numFmt w:val="bullet"/>
      <w:lvlText w:val=""/>
      <w:lvlJc w:val="left"/>
      <w:pPr>
        <w:ind w:left="5968" w:hanging="360"/>
      </w:pPr>
      <w:rPr>
        <w:rFonts w:ascii="Symbol" w:hAnsi="Symbol" w:hint="default"/>
      </w:rPr>
    </w:lvl>
    <w:lvl w:ilvl="7" w:tplc="040E0003" w:tentative="1">
      <w:start w:val="1"/>
      <w:numFmt w:val="bullet"/>
      <w:lvlText w:val="o"/>
      <w:lvlJc w:val="left"/>
      <w:pPr>
        <w:ind w:left="6688" w:hanging="360"/>
      </w:pPr>
      <w:rPr>
        <w:rFonts w:ascii="Courier New" w:hAnsi="Courier New" w:cs="Courier New" w:hint="default"/>
      </w:rPr>
    </w:lvl>
    <w:lvl w:ilvl="8" w:tplc="040E0005" w:tentative="1">
      <w:start w:val="1"/>
      <w:numFmt w:val="bullet"/>
      <w:lvlText w:val=""/>
      <w:lvlJc w:val="left"/>
      <w:pPr>
        <w:ind w:left="7408" w:hanging="360"/>
      </w:pPr>
      <w:rPr>
        <w:rFonts w:ascii="Wingdings" w:hAnsi="Wingdings" w:hint="default"/>
      </w:rPr>
    </w:lvl>
  </w:abstractNum>
  <w:abstractNum w:abstractNumId="12">
    <w:nsid w:val="3E4D4E9C"/>
    <w:multiLevelType w:val="hybridMultilevel"/>
    <w:tmpl w:val="91585A1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nsid w:val="43C1736D"/>
    <w:multiLevelType w:val="hybridMultilevel"/>
    <w:tmpl w:val="FAF2B5C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nsid w:val="45701847"/>
    <w:multiLevelType w:val="hybridMultilevel"/>
    <w:tmpl w:val="2F5684F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nsid w:val="4F2B623D"/>
    <w:multiLevelType w:val="hybridMultilevel"/>
    <w:tmpl w:val="100CE968"/>
    <w:lvl w:ilvl="0" w:tplc="D66C65FA">
      <w:start w:val="1"/>
      <w:numFmt w:val="decimal"/>
      <w:lvlText w:val="[%1]"/>
      <w:lvlJc w:val="left"/>
      <w:pPr>
        <w:ind w:left="1288" w:hanging="360"/>
      </w:pPr>
      <w:rPr>
        <w:rFonts w:hint="default"/>
      </w:rPr>
    </w:lvl>
    <w:lvl w:ilvl="1" w:tplc="040E0019" w:tentative="1">
      <w:start w:val="1"/>
      <w:numFmt w:val="lowerLetter"/>
      <w:lvlText w:val="%2."/>
      <w:lvlJc w:val="left"/>
      <w:pPr>
        <w:ind w:left="1724" w:hanging="360"/>
      </w:pPr>
    </w:lvl>
    <w:lvl w:ilvl="2" w:tplc="040E001B" w:tentative="1">
      <w:start w:val="1"/>
      <w:numFmt w:val="lowerRoman"/>
      <w:lvlText w:val="%3."/>
      <w:lvlJc w:val="right"/>
      <w:pPr>
        <w:ind w:left="2444" w:hanging="180"/>
      </w:pPr>
    </w:lvl>
    <w:lvl w:ilvl="3" w:tplc="040E000F" w:tentative="1">
      <w:start w:val="1"/>
      <w:numFmt w:val="decimal"/>
      <w:lvlText w:val="%4."/>
      <w:lvlJc w:val="left"/>
      <w:pPr>
        <w:ind w:left="3164" w:hanging="360"/>
      </w:pPr>
    </w:lvl>
    <w:lvl w:ilvl="4" w:tplc="040E0019" w:tentative="1">
      <w:start w:val="1"/>
      <w:numFmt w:val="lowerLetter"/>
      <w:lvlText w:val="%5."/>
      <w:lvlJc w:val="left"/>
      <w:pPr>
        <w:ind w:left="3884" w:hanging="360"/>
      </w:pPr>
    </w:lvl>
    <w:lvl w:ilvl="5" w:tplc="040E001B" w:tentative="1">
      <w:start w:val="1"/>
      <w:numFmt w:val="lowerRoman"/>
      <w:lvlText w:val="%6."/>
      <w:lvlJc w:val="right"/>
      <w:pPr>
        <w:ind w:left="4604" w:hanging="180"/>
      </w:pPr>
    </w:lvl>
    <w:lvl w:ilvl="6" w:tplc="040E000F" w:tentative="1">
      <w:start w:val="1"/>
      <w:numFmt w:val="decimal"/>
      <w:lvlText w:val="%7."/>
      <w:lvlJc w:val="left"/>
      <w:pPr>
        <w:ind w:left="5324" w:hanging="360"/>
      </w:pPr>
    </w:lvl>
    <w:lvl w:ilvl="7" w:tplc="040E0019" w:tentative="1">
      <w:start w:val="1"/>
      <w:numFmt w:val="lowerLetter"/>
      <w:lvlText w:val="%8."/>
      <w:lvlJc w:val="left"/>
      <w:pPr>
        <w:ind w:left="6044" w:hanging="360"/>
      </w:pPr>
    </w:lvl>
    <w:lvl w:ilvl="8" w:tplc="040E001B" w:tentative="1">
      <w:start w:val="1"/>
      <w:numFmt w:val="lowerRoman"/>
      <w:lvlText w:val="%9."/>
      <w:lvlJc w:val="right"/>
      <w:pPr>
        <w:ind w:left="6764" w:hanging="180"/>
      </w:pPr>
    </w:lvl>
  </w:abstractNum>
  <w:abstractNum w:abstractNumId="16">
    <w:nsid w:val="504E17C2"/>
    <w:multiLevelType w:val="hybridMultilevel"/>
    <w:tmpl w:val="4B2680E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nsid w:val="53192C2B"/>
    <w:multiLevelType w:val="hybridMultilevel"/>
    <w:tmpl w:val="3F96D4AE"/>
    <w:lvl w:ilvl="0" w:tplc="C6566870">
      <w:start w:val="1"/>
      <w:numFmt w:val="decimal"/>
      <w:lvlText w:val="[%1]"/>
      <w:lvlJc w:val="left"/>
      <w:pPr>
        <w:ind w:left="1004"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nsid w:val="547317C9"/>
    <w:multiLevelType w:val="hybridMultilevel"/>
    <w:tmpl w:val="8FD8EDF0"/>
    <w:lvl w:ilvl="0" w:tplc="C6566870">
      <w:start w:val="1"/>
      <w:numFmt w:val="decimal"/>
      <w:lvlText w:val="[%1]"/>
      <w:lvlJc w:val="left"/>
      <w:pPr>
        <w:ind w:left="1004" w:hanging="360"/>
      </w:pPr>
      <w:rPr>
        <w:rFonts w:hint="default"/>
        <w:i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nsid w:val="55751E4F"/>
    <w:multiLevelType w:val="hybridMultilevel"/>
    <w:tmpl w:val="F2B8FEC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62A04E1B"/>
    <w:multiLevelType w:val="hybridMultilevel"/>
    <w:tmpl w:val="608663E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nsid w:val="63674157"/>
    <w:multiLevelType w:val="hybridMultilevel"/>
    <w:tmpl w:val="E430BC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64F5553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B54477F"/>
    <w:multiLevelType w:val="multilevel"/>
    <w:tmpl w:val="040E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FEB6ADF"/>
    <w:multiLevelType w:val="hybridMultilevel"/>
    <w:tmpl w:val="54DC06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nsid w:val="73985BA9"/>
    <w:multiLevelType w:val="hybridMultilevel"/>
    <w:tmpl w:val="4A40FB2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6">
    <w:nsid w:val="74F4037E"/>
    <w:multiLevelType w:val="hybridMultilevel"/>
    <w:tmpl w:val="6144DD7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nsid w:val="77362D19"/>
    <w:multiLevelType w:val="hybridMultilevel"/>
    <w:tmpl w:val="FD22C8D0"/>
    <w:lvl w:ilvl="0" w:tplc="A78AF30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nsid w:val="77415873"/>
    <w:multiLevelType w:val="hybridMultilevel"/>
    <w:tmpl w:val="DCAAFD3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9">
    <w:nsid w:val="780D5E52"/>
    <w:multiLevelType w:val="hybridMultilevel"/>
    <w:tmpl w:val="B49EB48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nsid w:val="78A8147D"/>
    <w:multiLevelType w:val="hybridMultilevel"/>
    <w:tmpl w:val="F64A31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nsid w:val="7DFB6AB0"/>
    <w:multiLevelType w:val="hybridMultilevel"/>
    <w:tmpl w:val="54A6BD80"/>
    <w:lvl w:ilvl="0" w:tplc="A78AF30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29"/>
  </w:num>
  <w:num w:numId="2">
    <w:abstractNumId w:val="6"/>
  </w:num>
  <w:num w:numId="3">
    <w:abstractNumId w:val="30"/>
  </w:num>
  <w:num w:numId="4">
    <w:abstractNumId w:val="9"/>
  </w:num>
  <w:num w:numId="5">
    <w:abstractNumId w:val="12"/>
  </w:num>
  <w:num w:numId="6">
    <w:abstractNumId w:val="26"/>
  </w:num>
  <w:num w:numId="7">
    <w:abstractNumId w:val="5"/>
  </w:num>
  <w:num w:numId="8">
    <w:abstractNumId w:val="0"/>
  </w:num>
  <w:num w:numId="9">
    <w:abstractNumId w:val="8"/>
  </w:num>
  <w:num w:numId="10">
    <w:abstractNumId w:val="4"/>
  </w:num>
  <w:num w:numId="11">
    <w:abstractNumId w:val="22"/>
  </w:num>
  <w:num w:numId="12">
    <w:abstractNumId w:val="1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
  </w:num>
  <w:num w:numId="17">
    <w:abstractNumId w:val="10"/>
  </w:num>
  <w:num w:numId="18">
    <w:abstractNumId w:val="20"/>
  </w:num>
  <w:num w:numId="19">
    <w:abstractNumId w:val="19"/>
  </w:num>
  <w:num w:numId="20">
    <w:abstractNumId w:val="23"/>
  </w:num>
  <w:num w:numId="21">
    <w:abstractNumId w:val="0"/>
    <w:lvlOverride w:ilvl="0">
      <w:startOverride w:val="1"/>
    </w:lvlOverride>
  </w:num>
  <w:num w:numId="22">
    <w:abstractNumId w:val="3"/>
  </w:num>
  <w:num w:numId="23">
    <w:abstractNumId w:val="21"/>
  </w:num>
  <w:num w:numId="24">
    <w:abstractNumId w:val="24"/>
  </w:num>
  <w:num w:numId="25">
    <w:abstractNumId w:val="14"/>
  </w:num>
  <w:num w:numId="26">
    <w:abstractNumId w:val="25"/>
  </w:num>
  <w:num w:numId="27">
    <w:abstractNumId w:val="16"/>
  </w:num>
  <w:num w:numId="28">
    <w:abstractNumId w:val="28"/>
  </w:num>
  <w:num w:numId="29">
    <w:abstractNumId w:val="31"/>
  </w:num>
  <w:num w:numId="30">
    <w:abstractNumId w:val="27"/>
  </w:num>
  <w:num w:numId="31">
    <w:abstractNumId w:val="17"/>
  </w:num>
  <w:num w:numId="32">
    <w:abstractNumId w:val="15"/>
  </w:num>
  <w:num w:numId="33">
    <w:abstractNumId w:val="18"/>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attachedTemplate r:id="rId1"/>
  <w:defaultTabStop w:val="709"/>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5F9"/>
    <w:rsid w:val="0000187E"/>
    <w:rsid w:val="00006B92"/>
    <w:rsid w:val="00013E9F"/>
    <w:rsid w:val="000143A8"/>
    <w:rsid w:val="00020F82"/>
    <w:rsid w:val="00022FEE"/>
    <w:rsid w:val="00031793"/>
    <w:rsid w:val="000362FC"/>
    <w:rsid w:val="00036FB5"/>
    <w:rsid w:val="00040AAE"/>
    <w:rsid w:val="00045064"/>
    <w:rsid w:val="00045613"/>
    <w:rsid w:val="00055AD6"/>
    <w:rsid w:val="0006030D"/>
    <w:rsid w:val="00060766"/>
    <w:rsid w:val="00071C15"/>
    <w:rsid w:val="0007307A"/>
    <w:rsid w:val="00080464"/>
    <w:rsid w:val="000833E8"/>
    <w:rsid w:val="000864CA"/>
    <w:rsid w:val="00087639"/>
    <w:rsid w:val="0009098C"/>
    <w:rsid w:val="000915F1"/>
    <w:rsid w:val="00091ED7"/>
    <w:rsid w:val="00093A31"/>
    <w:rsid w:val="00093AAA"/>
    <w:rsid w:val="0009469A"/>
    <w:rsid w:val="000A0844"/>
    <w:rsid w:val="000A1534"/>
    <w:rsid w:val="000A1FE3"/>
    <w:rsid w:val="000B1C2E"/>
    <w:rsid w:val="000B3A6D"/>
    <w:rsid w:val="000B53A9"/>
    <w:rsid w:val="000C233D"/>
    <w:rsid w:val="000C7B61"/>
    <w:rsid w:val="000D3002"/>
    <w:rsid w:val="000D778E"/>
    <w:rsid w:val="000E013B"/>
    <w:rsid w:val="000E3E98"/>
    <w:rsid w:val="000E4384"/>
    <w:rsid w:val="000F7F9F"/>
    <w:rsid w:val="0010061F"/>
    <w:rsid w:val="0010162C"/>
    <w:rsid w:val="00105D63"/>
    <w:rsid w:val="0010768A"/>
    <w:rsid w:val="00112689"/>
    <w:rsid w:val="001128D8"/>
    <w:rsid w:val="00112F4E"/>
    <w:rsid w:val="00113A80"/>
    <w:rsid w:val="001163E1"/>
    <w:rsid w:val="00116E98"/>
    <w:rsid w:val="0012753F"/>
    <w:rsid w:val="00130D5A"/>
    <w:rsid w:val="00130F90"/>
    <w:rsid w:val="001327B2"/>
    <w:rsid w:val="00135198"/>
    <w:rsid w:val="00140F24"/>
    <w:rsid w:val="001412CD"/>
    <w:rsid w:val="00143A4B"/>
    <w:rsid w:val="00156F3D"/>
    <w:rsid w:val="0016158B"/>
    <w:rsid w:val="00162E34"/>
    <w:rsid w:val="001636A0"/>
    <w:rsid w:val="001664F5"/>
    <w:rsid w:val="00166563"/>
    <w:rsid w:val="00176B9E"/>
    <w:rsid w:val="00181EDE"/>
    <w:rsid w:val="001823E7"/>
    <w:rsid w:val="00184B06"/>
    <w:rsid w:val="00186710"/>
    <w:rsid w:val="001913D1"/>
    <w:rsid w:val="001A0786"/>
    <w:rsid w:val="001A3243"/>
    <w:rsid w:val="001A3731"/>
    <w:rsid w:val="001A53AF"/>
    <w:rsid w:val="001A5B2E"/>
    <w:rsid w:val="001B4D11"/>
    <w:rsid w:val="001B5F8A"/>
    <w:rsid w:val="001C12F6"/>
    <w:rsid w:val="001C3A0A"/>
    <w:rsid w:val="001C47CA"/>
    <w:rsid w:val="001D1164"/>
    <w:rsid w:val="001D1FE2"/>
    <w:rsid w:val="001D64E8"/>
    <w:rsid w:val="001D7EA8"/>
    <w:rsid w:val="001E270B"/>
    <w:rsid w:val="001F1C2F"/>
    <w:rsid w:val="001F7012"/>
    <w:rsid w:val="00203FC0"/>
    <w:rsid w:val="00217606"/>
    <w:rsid w:val="00222661"/>
    <w:rsid w:val="00222F0B"/>
    <w:rsid w:val="002266BF"/>
    <w:rsid w:val="00240E04"/>
    <w:rsid w:val="00242162"/>
    <w:rsid w:val="002428FF"/>
    <w:rsid w:val="002448C9"/>
    <w:rsid w:val="002460A5"/>
    <w:rsid w:val="002501BA"/>
    <w:rsid w:val="00253A13"/>
    <w:rsid w:val="00254EEB"/>
    <w:rsid w:val="00256AAB"/>
    <w:rsid w:val="00260F84"/>
    <w:rsid w:val="002650F9"/>
    <w:rsid w:val="00272359"/>
    <w:rsid w:val="00275788"/>
    <w:rsid w:val="002767DB"/>
    <w:rsid w:val="00295BBA"/>
    <w:rsid w:val="002A10A1"/>
    <w:rsid w:val="002B2407"/>
    <w:rsid w:val="002B5C2C"/>
    <w:rsid w:val="002C0F57"/>
    <w:rsid w:val="002C44FB"/>
    <w:rsid w:val="002C7154"/>
    <w:rsid w:val="002D0E99"/>
    <w:rsid w:val="002D4DCC"/>
    <w:rsid w:val="002D590C"/>
    <w:rsid w:val="002E0934"/>
    <w:rsid w:val="002E0D04"/>
    <w:rsid w:val="002E16D5"/>
    <w:rsid w:val="002E224B"/>
    <w:rsid w:val="002E2A2D"/>
    <w:rsid w:val="002E684C"/>
    <w:rsid w:val="002F6E34"/>
    <w:rsid w:val="00300CE0"/>
    <w:rsid w:val="00303132"/>
    <w:rsid w:val="00311A6A"/>
    <w:rsid w:val="003139F8"/>
    <w:rsid w:val="0031556D"/>
    <w:rsid w:val="003168BC"/>
    <w:rsid w:val="0032273C"/>
    <w:rsid w:val="00325ED1"/>
    <w:rsid w:val="00335C47"/>
    <w:rsid w:val="0034002B"/>
    <w:rsid w:val="00342772"/>
    <w:rsid w:val="00347719"/>
    <w:rsid w:val="003515D8"/>
    <w:rsid w:val="00357A96"/>
    <w:rsid w:val="00357B15"/>
    <w:rsid w:val="00364300"/>
    <w:rsid w:val="00371B62"/>
    <w:rsid w:val="00372016"/>
    <w:rsid w:val="0037779A"/>
    <w:rsid w:val="00377F52"/>
    <w:rsid w:val="003859DE"/>
    <w:rsid w:val="00390F76"/>
    <w:rsid w:val="003970A9"/>
    <w:rsid w:val="003A4672"/>
    <w:rsid w:val="003A4798"/>
    <w:rsid w:val="003C5085"/>
    <w:rsid w:val="003D15A6"/>
    <w:rsid w:val="003D257D"/>
    <w:rsid w:val="003D49CA"/>
    <w:rsid w:val="003D73C5"/>
    <w:rsid w:val="003E0EB9"/>
    <w:rsid w:val="003E1D65"/>
    <w:rsid w:val="003F115A"/>
    <w:rsid w:val="003F19A7"/>
    <w:rsid w:val="003F6243"/>
    <w:rsid w:val="003F799A"/>
    <w:rsid w:val="004024F4"/>
    <w:rsid w:val="00402C6D"/>
    <w:rsid w:val="00410796"/>
    <w:rsid w:val="00411FF0"/>
    <w:rsid w:val="0041323C"/>
    <w:rsid w:val="004143E2"/>
    <w:rsid w:val="0041669A"/>
    <w:rsid w:val="004234A4"/>
    <w:rsid w:val="00423EE5"/>
    <w:rsid w:val="004247AE"/>
    <w:rsid w:val="00424E08"/>
    <w:rsid w:val="004250BB"/>
    <w:rsid w:val="00427EC0"/>
    <w:rsid w:val="00442743"/>
    <w:rsid w:val="00450D8A"/>
    <w:rsid w:val="00452BD9"/>
    <w:rsid w:val="00453B30"/>
    <w:rsid w:val="00460A13"/>
    <w:rsid w:val="00466FDD"/>
    <w:rsid w:val="00472B74"/>
    <w:rsid w:val="004731C8"/>
    <w:rsid w:val="0047756A"/>
    <w:rsid w:val="00480282"/>
    <w:rsid w:val="004826CF"/>
    <w:rsid w:val="0048493B"/>
    <w:rsid w:val="00490E21"/>
    <w:rsid w:val="004A4C57"/>
    <w:rsid w:val="004A505E"/>
    <w:rsid w:val="004A6AFD"/>
    <w:rsid w:val="004A7E11"/>
    <w:rsid w:val="004B029C"/>
    <w:rsid w:val="004B4B69"/>
    <w:rsid w:val="004C0CAE"/>
    <w:rsid w:val="004C1F2F"/>
    <w:rsid w:val="004C258D"/>
    <w:rsid w:val="004C3013"/>
    <w:rsid w:val="004D1DCB"/>
    <w:rsid w:val="004D3695"/>
    <w:rsid w:val="004D7B71"/>
    <w:rsid w:val="004E67F7"/>
    <w:rsid w:val="004F0264"/>
    <w:rsid w:val="004F0D9E"/>
    <w:rsid w:val="004F4F55"/>
    <w:rsid w:val="005000FF"/>
    <w:rsid w:val="00506E70"/>
    <w:rsid w:val="0051276C"/>
    <w:rsid w:val="005146CD"/>
    <w:rsid w:val="00515A0B"/>
    <w:rsid w:val="00516EA2"/>
    <w:rsid w:val="005205C1"/>
    <w:rsid w:val="00522109"/>
    <w:rsid w:val="00524DB0"/>
    <w:rsid w:val="00530900"/>
    <w:rsid w:val="005313F0"/>
    <w:rsid w:val="0053160A"/>
    <w:rsid w:val="00537276"/>
    <w:rsid w:val="00542216"/>
    <w:rsid w:val="0054357B"/>
    <w:rsid w:val="00546629"/>
    <w:rsid w:val="00547AF9"/>
    <w:rsid w:val="00550BE7"/>
    <w:rsid w:val="0055202B"/>
    <w:rsid w:val="0055419A"/>
    <w:rsid w:val="0055492F"/>
    <w:rsid w:val="00577323"/>
    <w:rsid w:val="00581654"/>
    <w:rsid w:val="00583F4E"/>
    <w:rsid w:val="00590037"/>
    <w:rsid w:val="00591C90"/>
    <w:rsid w:val="00595F28"/>
    <w:rsid w:val="005A3138"/>
    <w:rsid w:val="005A784A"/>
    <w:rsid w:val="005B3B7B"/>
    <w:rsid w:val="005B5D22"/>
    <w:rsid w:val="005B63CD"/>
    <w:rsid w:val="005B72C0"/>
    <w:rsid w:val="005B7A02"/>
    <w:rsid w:val="005C0900"/>
    <w:rsid w:val="005C1479"/>
    <w:rsid w:val="005C2954"/>
    <w:rsid w:val="005C35A0"/>
    <w:rsid w:val="005C38C2"/>
    <w:rsid w:val="005C6F28"/>
    <w:rsid w:val="005D0594"/>
    <w:rsid w:val="005D39C9"/>
    <w:rsid w:val="005D4666"/>
    <w:rsid w:val="005D6C74"/>
    <w:rsid w:val="005E3118"/>
    <w:rsid w:val="005F0D5D"/>
    <w:rsid w:val="005F595D"/>
    <w:rsid w:val="0060324F"/>
    <w:rsid w:val="00603CC4"/>
    <w:rsid w:val="006118E1"/>
    <w:rsid w:val="00612404"/>
    <w:rsid w:val="00612992"/>
    <w:rsid w:val="00617E40"/>
    <w:rsid w:val="006222DA"/>
    <w:rsid w:val="00632B3F"/>
    <w:rsid w:val="006365B7"/>
    <w:rsid w:val="00640141"/>
    <w:rsid w:val="00645351"/>
    <w:rsid w:val="00645491"/>
    <w:rsid w:val="00646A23"/>
    <w:rsid w:val="0064719B"/>
    <w:rsid w:val="00651998"/>
    <w:rsid w:val="006669BE"/>
    <w:rsid w:val="00672EEB"/>
    <w:rsid w:val="00673716"/>
    <w:rsid w:val="00683BAC"/>
    <w:rsid w:val="00687EE8"/>
    <w:rsid w:val="006A4937"/>
    <w:rsid w:val="006A4D84"/>
    <w:rsid w:val="006A5202"/>
    <w:rsid w:val="006A7272"/>
    <w:rsid w:val="006A747E"/>
    <w:rsid w:val="006B4DC2"/>
    <w:rsid w:val="006C0857"/>
    <w:rsid w:val="006C27AB"/>
    <w:rsid w:val="006C761F"/>
    <w:rsid w:val="006C7FCB"/>
    <w:rsid w:val="006D301F"/>
    <w:rsid w:val="006D48D9"/>
    <w:rsid w:val="006E6172"/>
    <w:rsid w:val="006F0CEC"/>
    <w:rsid w:val="006F1B13"/>
    <w:rsid w:val="006F39EE"/>
    <w:rsid w:val="006F5FA8"/>
    <w:rsid w:val="006F60D2"/>
    <w:rsid w:val="006F6D2A"/>
    <w:rsid w:val="00700BB5"/>
    <w:rsid w:val="00702B80"/>
    <w:rsid w:val="00705FA1"/>
    <w:rsid w:val="0071219C"/>
    <w:rsid w:val="00712BA7"/>
    <w:rsid w:val="007135BC"/>
    <w:rsid w:val="00714288"/>
    <w:rsid w:val="00715545"/>
    <w:rsid w:val="0072310C"/>
    <w:rsid w:val="00724903"/>
    <w:rsid w:val="00726279"/>
    <w:rsid w:val="0072761D"/>
    <w:rsid w:val="007305F9"/>
    <w:rsid w:val="007337BA"/>
    <w:rsid w:val="00743CC2"/>
    <w:rsid w:val="007455CF"/>
    <w:rsid w:val="007457DF"/>
    <w:rsid w:val="00756098"/>
    <w:rsid w:val="00756810"/>
    <w:rsid w:val="00761B98"/>
    <w:rsid w:val="00763EEF"/>
    <w:rsid w:val="007672C5"/>
    <w:rsid w:val="007717C8"/>
    <w:rsid w:val="00773BFC"/>
    <w:rsid w:val="0077401A"/>
    <w:rsid w:val="007843AE"/>
    <w:rsid w:val="007852C3"/>
    <w:rsid w:val="007861B8"/>
    <w:rsid w:val="00792B84"/>
    <w:rsid w:val="00796A71"/>
    <w:rsid w:val="007A5C40"/>
    <w:rsid w:val="007B2354"/>
    <w:rsid w:val="007B3F7D"/>
    <w:rsid w:val="007C0AA0"/>
    <w:rsid w:val="007C20F4"/>
    <w:rsid w:val="007C2B6C"/>
    <w:rsid w:val="007C2D23"/>
    <w:rsid w:val="007C3BAF"/>
    <w:rsid w:val="007D00FD"/>
    <w:rsid w:val="007D428F"/>
    <w:rsid w:val="007D6E91"/>
    <w:rsid w:val="007E417F"/>
    <w:rsid w:val="007E5CEC"/>
    <w:rsid w:val="007E7A95"/>
    <w:rsid w:val="007F4330"/>
    <w:rsid w:val="007F6F6D"/>
    <w:rsid w:val="007F7A17"/>
    <w:rsid w:val="007F7DE8"/>
    <w:rsid w:val="0080346B"/>
    <w:rsid w:val="00810D10"/>
    <w:rsid w:val="008138E4"/>
    <w:rsid w:val="008161EB"/>
    <w:rsid w:val="00816F14"/>
    <w:rsid w:val="0082097C"/>
    <w:rsid w:val="0082230F"/>
    <w:rsid w:val="00824F43"/>
    <w:rsid w:val="00830031"/>
    <w:rsid w:val="00832608"/>
    <w:rsid w:val="00842767"/>
    <w:rsid w:val="0084312B"/>
    <w:rsid w:val="008455C8"/>
    <w:rsid w:val="00846C3A"/>
    <w:rsid w:val="00847338"/>
    <w:rsid w:val="00851F08"/>
    <w:rsid w:val="00853D9D"/>
    <w:rsid w:val="00853F1F"/>
    <w:rsid w:val="00857540"/>
    <w:rsid w:val="00860BC9"/>
    <w:rsid w:val="00865508"/>
    <w:rsid w:val="00865AB5"/>
    <w:rsid w:val="00887E19"/>
    <w:rsid w:val="008910DB"/>
    <w:rsid w:val="00892E09"/>
    <w:rsid w:val="00893ACD"/>
    <w:rsid w:val="008961CC"/>
    <w:rsid w:val="00896C7E"/>
    <w:rsid w:val="00897DFF"/>
    <w:rsid w:val="008A0C8A"/>
    <w:rsid w:val="008A354B"/>
    <w:rsid w:val="008A5EBB"/>
    <w:rsid w:val="008B2128"/>
    <w:rsid w:val="008B7CBA"/>
    <w:rsid w:val="008B7F6C"/>
    <w:rsid w:val="008C2B9C"/>
    <w:rsid w:val="008C5189"/>
    <w:rsid w:val="008C7579"/>
    <w:rsid w:val="008D08F5"/>
    <w:rsid w:val="008D2619"/>
    <w:rsid w:val="008D4A95"/>
    <w:rsid w:val="008D4C83"/>
    <w:rsid w:val="008D4E65"/>
    <w:rsid w:val="008D64A1"/>
    <w:rsid w:val="008D7924"/>
    <w:rsid w:val="008E2D3B"/>
    <w:rsid w:val="008E4B46"/>
    <w:rsid w:val="008E585B"/>
    <w:rsid w:val="008E6348"/>
    <w:rsid w:val="008E6F8C"/>
    <w:rsid w:val="008F1798"/>
    <w:rsid w:val="008F47B4"/>
    <w:rsid w:val="0090379F"/>
    <w:rsid w:val="00904067"/>
    <w:rsid w:val="009058A1"/>
    <w:rsid w:val="00906064"/>
    <w:rsid w:val="00914755"/>
    <w:rsid w:val="009238CE"/>
    <w:rsid w:val="00925835"/>
    <w:rsid w:val="00931C04"/>
    <w:rsid w:val="00933491"/>
    <w:rsid w:val="00935B87"/>
    <w:rsid w:val="00937846"/>
    <w:rsid w:val="009411DA"/>
    <w:rsid w:val="00941E8C"/>
    <w:rsid w:val="009440AB"/>
    <w:rsid w:val="009466A7"/>
    <w:rsid w:val="00954062"/>
    <w:rsid w:val="0096002D"/>
    <w:rsid w:val="009643DC"/>
    <w:rsid w:val="00965BF8"/>
    <w:rsid w:val="009670DD"/>
    <w:rsid w:val="00973110"/>
    <w:rsid w:val="00974EA7"/>
    <w:rsid w:val="00976826"/>
    <w:rsid w:val="00984EAE"/>
    <w:rsid w:val="00985720"/>
    <w:rsid w:val="009905B6"/>
    <w:rsid w:val="009937CB"/>
    <w:rsid w:val="00994580"/>
    <w:rsid w:val="00995AD5"/>
    <w:rsid w:val="00995F88"/>
    <w:rsid w:val="009C0F7F"/>
    <w:rsid w:val="009C127E"/>
    <w:rsid w:val="009C3453"/>
    <w:rsid w:val="009D02C8"/>
    <w:rsid w:val="009D4403"/>
    <w:rsid w:val="009D5C52"/>
    <w:rsid w:val="009E0CA5"/>
    <w:rsid w:val="009E6285"/>
    <w:rsid w:val="009E7C18"/>
    <w:rsid w:val="009F0706"/>
    <w:rsid w:val="009F163E"/>
    <w:rsid w:val="009F1E47"/>
    <w:rsid w:val="009F6BFD"/>
    <w:rsid w:val="00A04D34"/>
    <w:rsid w:val="00A05E8F"/>
    <w:rsid w:val="00A06E0D"/>
    <w:rsid w:val="00A1051A"/>
    <w:rsid w:val="00A111BC"/>
    <w:rsid w:val="00A12088"/>
    <w:rsid w:val="00A13305"/>
    <w:rsid w:val="00A13BA6"/>
    <w:rsid w:val="00A1674A"/>
    <w:rsid w:val="00A16789"/>
    <w:rsid w:val="00A23D3B"/>
    <w:rsid w:val="00A24EEA"/>
    <w:rsid w:val="00A265F6"/>
    <w:rsid w:val="00A3312C"/>
    <w:rsid w:val="00A40E84"/>
    <w:rsid w:val="00A45761"/>
    <w:rsid w:val="00A46021"/>
    <w:rsid w:val="00A47376"/>
    <w:rsid w:val="00A616F2"/>
    <w:rsid w:val="00A6601E"/>
    <w:rsid w:val="00A66446"/>
    <w:rsid w:val="00A70CDD"/>
    <w:rsid w:val="00A716EE"/>
    <w:rsid w:val="00A71CA4"/>
    <w:rsid w:val="00A720CA"/>
    <w:rsid w:val="00A727D6"/>
    <w:rsid w:val="00A73E44"/>
    <w:rsid w:val="00A809D2"/>
    <w:rsid w:val="00A82FAD"/>
    <w:rsid w:val="00A845E4"/>
    <w:rsid w:val="00A84EBB"/>
    <w:rsid w:val="00A85691"/>
    <w:rsid w:val="00A875C5"/>
    <w:rsid w:val="00AA0DFC"/>
    <w:rsid w:val="00AA2689"/>
    <w:rsid w:val="00AA373D"/>
    <w:rsid w:val="00AA45DF"/>
    <w:rsid w:val="00AA6269"/>
    <w:rsid w:val="00AB12BB"/>
    <w:rsid w:val="00AB16C7"/>
    <w:rsid w:val="00AB1D65"/>
    <w:rsid w:val="00AB2E08"/>
    <w:rsid w:val="00AB4DA9"/>
    <w:rsid w:val="00AB5418"/>
    <w:rsid w:val="00AB55CE"/>
    <w:rsid w:val="00AB5882"/>
    <w:rsid w:val="00AB5FDB"/>
    <w:rsid w:val="00AB6C75"/>
    <w:rsid w:val="00AD00B4"/>
    <w:rsid w:val="00AD0AFE"/>
    <w:rsid w:val="00AD0CDB"/>
    <w:rsid w:val="00AD0FF3"/>
    <w:rsid w:val="00AD6AB6"/>
    <w:rsid w:val="00AE5FCA"/>
    <w:rsid w:val="00AE764B"/>
    <w:rsid w:val="00AF1EE1"/>
    <w:rsid w:val="00AF333E"/>
    <w:rsid w:val="00AF55FD"/>
    <w:rsid w:val="00AF56E1"/>
    <w:rsid w:val="00AF7460"/>
    <w:rsid w:val="00AF77DD"/>
    <w:rsid w:val="00AF78E3"/>
    <w:rsid w:val="00B01EF3"/>
    <w:rsid w:val="00B02AEC"/>
    <w:rsid w:val="00B03EDB"/>
    <w:rsid w:val="00B10203"/>
    <w:rsid w:val="00B14FFE"/>
    <w:rsid w:val="00B16513"/>
    <w:rsid w:val="00B2134E"/>
    <w:rsid w:val="00B21AEB"/>
    <w:rsid w:val="00B2342A"/>
    <w:rsid w:val="00B24F46"/>
    <w:rsid w:val="00B26119"/>
    <w:rsid w:val="00B26B64"/>
    <w:rsid w:val="00B36333"/>
    <w:rsid w:val="00B37A64"/>
    <w:rsid w:val="00B42BED"/>
    <w:rsid w:val="00B45758"/>
    <w:rsid w:val="00B461C2"/>
    <w:rsid w:val="00B46202"/>
    <w:rsid w:val="00B51936"/>
    <w:rsid w:val="00B519E3"/>
    <w:rsid w:val="00B51E8F"/>
    <w:rsid w:val="00B54A0B"/>
    <w:rsid w:val="00B55C05"/>
    <w:rsid w:val="00B62787"/>
    <w:rsid w:val="00B631C7"/>
    <w:rsid w:val="00B74D0F"/>
    <w:rsid w:val="00B818D4"/>
    <w:rsid w:val="00B9607B"/>
    <w:rsid w:val="00BA3913"/>
    <w:rsid w:val="00BA3A33"/>
    <w:rsid w:val="00BA4D25"/>
    <w:rsid w:val="00BA7DD2"/>
    <w:rsid w:val="00BA7E7A"/>
    <w:rsid w:val="00BB1B18"/>
    <w:rsid w:val="00BB77DC"/>
    <w:rsid w:val="00BC2CA3"/>
    <w:rsid w:val="00BD4937"/>
    <w:rsid w:val="00BE30A3"/>
    <w:rsid w:val="00BE7505"/>
    <w:rsid w:val="00BF0AFA"/>
    <w:rsid w:val="00BF3F4A"/>
    <w:rsid w:val="00C02A10"/>
    <w:rsid w:val="00C05156"/>
    <w:rsid w:val="00C10AD8"/>
    <w:rsid w:val="00C13451"/>
    <w:rsid w:val="00C14EC7"/>
    <w:rsid w:val="00C20CF6"/>
    <w:rsid w:val="00C42FD6"/>
    <w:rsid w:val="00C506BD"/>
    <w:rsid w:val="00C573E2"/>
    <w:rsid w:val="00C61D51"/>
    <w:rsid w:val="00C6319C"/>
    <w:rsid w:val="00C63C92"/>
    <w:rsid w:val="00C6510C"/>
    <w:rsid w:val="00C675D3"/>
    <w:rsid w:val="00C67B5F"/>
    <w:rsid w:val="00C74EE0"/>
    <w:rsid w:val="00C751DD"/>
    <w:rsid w:val="00C75E86"/>
    <w:rsid w:val="00C770CA"/>
    <w:rsid w:val="00C81D43"/>
    <w:rsid w:val="00C82D2C"/>
    <w:rsid w:val="00C8326A"/>
    <w:rsid w:val="00C876E7"/>
    <w:rsid w:val="00C87AD2"/>
    <w:rsid w:val="00C87E37"/>
    <w:rsid w:val="00C92146"/>
    <w:rsid w:val="00C94786"/>
    <w:rsid w:val="00C95584"/>
    <w:rsid w:val="00C965C5"/>
    <w:rsid w:val="00C96F96"/>
    <w:rsid w:val="00CA3597"/>
    <w:rsid w:val="00CA6E29"/>
    <w:rsid w:val="00CB06AC"/>
    <w:rsid w:val="00CB39EB"/>
    <w:rsid w:val="00CB4D29"/>
    <w:rsid w:val="00CB76BF"/>
    <w:rsid w:val="00CB77E1"/>
    <w:rsid w:val="00CC097E"/>
    <w:rsid w:val="00CC3748"/>
    <w:rsid w:val="00CD07A3"/>
    <w:rsid w:val="00CD0DB7"/>
    <w:rsid w:val="00CD166A"/>
    <w:rsid w:val="00CD64DE"/>
    <w:rsid w:val="00CD7331"/>
    <w:rsid w:val="00CE1568"/>
    <w:rsid w:val="00CE2E94"/>
    <w:rsid w:val="00CF06D5"/>
    <w:rsid w:val="00CF46E8"/>
    <w:rsid w:val="00CF548B"/>
    <w:rsid w:val="00CF569E"/>
    <w:rsid w:val="00CF6CD8"/>
    <w:rsid w:val="00CF7277"/>
    <w:rsid w:val="00D066CC"/>
    <w:rsid w:val="00D06E94"/>
    <w:rsid w:val="00D14CCE"/>
    <w:rsid w:val="00D2025D"/>
    <w:rsid w:val="00D2114E"/>
    <w:rsid w:val="00D228CE"/>
    <w:rsid w:val="00D24519"/>
    <w:rsid w:val="00D245E3"/>
    <w:rsid w:val="00D24F60"/>
    <w:rsid w:val="00D31226"/>
    <w:rsid w:val="00D3736F"/>
    <w:rsid w:val="00D41517"/>
    <w:rsid w:val="00D41C0C"/>
    <w:rsid w:val="00D43FFD"/>
    <w:rsid w:val="00D50E9C"/>
    <w:rsid w:val="00D51B90"/>
    <w:rsid w:val="00D54384"/>
    <w:rsid w:val="00D55A1C"/>
    <w:rsid w:val="00D61187"/>
    <w:rsid w:val="00D628A4"/>
    <w:rsid w:val="00D66010"/>
    <w:rsid w:val="00D675EC"/>
    <w:rsid w:val="00D70A0C"/>
    <w:rsid w:val="00D84A7A"/>
    <w:rsid w:val="00D8519F"/>
    <w:rsid w:val="00D90B52"/>
    <w:rsid w:val="00DA3090"/>
    <w:rsid w:val="00DB1B9F"/>
    <w:rsid w:val="00DC3008"/>
    <w:rsid w:val="00DC4456"/>
    <w:rsid w:val="00DD1E8B"/>
    <w:rsid w:val="00DD4DD6"/>
    <w:rsid w:val="00DD7B6F"/>
    <w:rsid w:val="00DE1FBE"/>
    <w:rsid w:val="00DE2ED2"/>
    <w:rsid w:val="00DE3DC1"/>
    <w:rsid w:val="00DE6358"/>
    <w:rsid w:val="00DF0035"/>
    <w:rsid w:val="00DF066F"/>
    <w:rsid w:val="00E00AD9"/>
    <w:rsid w:val="00E017E2"/>
    <w:rsid w:val="00E01CF2"/>
    <w:rsid w:val="00E07BAA"/>
    <w:rsid w:val="00E11B67"/>
    <w:rsid w:val="00E17780"/>
    <w:rsid w:val="00E23B32"/>
    <w:rsid w:val="00E23BAB"/>
    <w:rsid w:val="00E23E65"/>
    <w:rsid w:val="00E271C8"/>
    <w:rsid w:val="00E32683"/>
    <w:rsid w:val="00E34926"/>
    <w:rsid w:val="00E36C3F"/>
    <w:rsid w:val="00E42C23"/>
    <w:rsid w:val="00E44AD1"/>
    <w:rsid w:val="00E51C23"/>
    <w:rsid w:val="00E54627"/>
    <w:rsid w:val="00E61808"/>
    <w:rsid w:val="00E65414"/>
    <w:rsid w:val="00E65E82"/>
    <w:rsid w:val="00E70E06"/>
    <w:rsid w:val="00E71A40"/>
    <w:rsid w:val="00E73546"/>
    <w:rsid w:val="00E75E66"/>
    <w:rsid w:val="00E762AC"/>
    <w:rsid w:val="00E86F45"/>
    <w:rsid w:val="00E919BA"/>
    <w:rsid w:val="00E92210"/>
    <w:rsid w:val="00E9454E"/>
    <w:rsid w:val="00E9522F"/>
    <w:rsid w:val="00E95FBD"/>
    <w:rsid w:val="00E97179"/>
    <w:rsid w:val="00EA2F20"/>
    <w:rsid w:val="00EA3A58"/>
    <w:rsid w:val="00EA669B"/>
    <w:rsid w:val="00EB11DE"/>
    <w:rsid w:val="00EB40A9"/>
    <w:rsid w:val="00EB6E2A"/>
    <w:rsid w:val="00EC127A"/>
    <w:rsid w:val="00EC4F51"/>
    <w:rsid w:val="00ED6684"/>
    <w:rsid w:val="00EE1A5A"/>
    <w:rsid w:val="00EE1ED1"/>
    <w:rsid w:val="00EE3783"/>
    <w:rsid w:val="00EE5FDA"/>
    <w:rsid w:val="00EF7C35"/>
    <w:rsid w:val="00F0353B"/>
    <w:rsid w:val="00F1001E"/>
    <w:rsid w:val="00F113C1"/>
    <w:rsid w:val="00F1259B"/>
    <w:rsid w:val="00F248EB"/>
    <w:rsid w:val="00F355D1"/>
    <w:rsid w:val="00F35F76"/>
    <w:rsid w:val="00F40712"/>
    <w:rsid w:val="00F4442B"/>
    <w:rsid w:val="00F45F72"/>
    <w:rsid w:val="00F4758D"/>
    <w:rsid w:val="00F52B42"/>
    <w:rsid w:val="00F5565E"/>
    <w:rsid w:val="00F70B84"/>
    <w:rsid w:val="00F7636A"/>
    <w:rsid w:val="00F822C8"/>
    <w:rsid w:val="00F847C9"/>
    <w:rsid w:val="00FA09FB"/>
    <w:rsid w:val="00FA0FE3"/>
    <w:rsid w:val="00FA5C8D"/>
    <w:rsid w:val="00FB054E"/>
    <w:rsid w:val="00FB05BB"/>
    <w:rsid w:val="00FB2992"/>
    <w:rsid w:val="00FB424D"/>
    <w:rsid w:val="00FB7CB3"/>
    <w:rsid w:val="00FC10D0"/>
    <w:rsid w:val="00FC5873"/>
    <w:rsid w:val="00FD007C"/>
    <w:rsid w:val="00FD2E69"/>
    <w:rsid w:val="00FD5C32"/>
    <w:rsid w:val="00FE1F9E"/>
    <w:rsid w:val="00FF07D3"/>
    <w:rsid w:val="00FF08EA"/>
    <w:rsid w:val="00FF0D9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5B765"/>
  <w15:docId w15:val="{BF0621A1-CADD-442A-B6F0-37589BC87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661"/>
    <w:pPr>
      <w:spacing w:after="0" w:line="360" w:lineRule="auto"/>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24EEA"/>
    <w:pPr>
      <w:keepNext/>
      <w:keepLines/>
      <w:pageBreakBefore/>
      <w:numPr>
        <w:numId w:val="8"/>
      </w:numPr>
      <w:spacing w:before="240" w:after="240"/>
      <w:jc w:val="left"/>
      <w:outlineLvl w:val="0"/>
    </w:pPr>
    <w:rPr>
      <w:rFonts w:ascii="Arial" w:eastAsiaTheme="majorEastAsia" w:hAnsi="Arial" w:cs="Arial"/>
      <w:b/>
      <w:sz w:val="28"/>
      <w:szCs w:val="28"/>
    </w:rPr>
  </w:style>
  <w:style w:type="paragraph" w:styleId="Heading2">
    <w:name w:val="heading 2"/>
    <w:basedOn w:val="Heading1"/>
    <w:next w:val="Normal"/>
    <w:link w:val="Heading2Char"/>
    <w:autoRedefine/>
    <w:uiPriority w:val="9"/>
    <w:unhideWhenUsed/>
    <w:qFormat/>
    <w:rsid w:val="00364300"/>
    <w:pPr>
      <w:pageBreakBefore w:val="0"/>
      <w:numPr>
        <w:ilvl w:val="1"/>
        <w:numId w:val="22"/>
      </w:numPr>
      <w:ind w:left="0" w:firstLine="0"/>
      <w:outlineLvl w:val="1"/>
    </w:pPr>
    <w:rPr>
      <w:sz w:val="24"/>
      <w:szCs w:val="24"/>
      <w:lang w:eastAsia="hu-HU"/>
    </w:rPr>
  </w:style>
  <w:style w:type="paragraph" w:styleId="Heading3">
    <w:name w:val="heading 3"/>
    <w:basedOn w:val="Heading2"/>
    <w:next w:val="Normal"/>
    <w:link w:val="Heading3Char"/>
    <w:uiPriority w:val="9"/>
    <w:unhideWhenUsed/>
    <w:qFormat/>
    <w:rsid w:val="00CB06AC"/>
    <w:pPr>
      <w:numPr>
        <w:ilvl w:val="2"/>
      </w:numPr>
      <w:ind w:left="0" w:firstLine="0"/>
      <w:outlineLvl w:val="2"/>
    </w:pPr>
  </w:style>
  <w:style w:type="paragraph" w:styleId="Heading4">
    <w:name w:val="heading 4"/>
    <w:basedOn w:val="Normal"/>
    <w:next w:val="Normal"/>
    <w:link w:val="Heading4Char"/>
    <w:uiPriority w:val="9"/>
    <w:semiHidden/>
    <w:unhideWhenUsed/>
    <w:qFormat/>
    <w:rsid w:val="009643DC"/>
    <w:pPr>
      <w:keepNext/>
      <w:keepLines/>
      <w:numPr>
        <w:ilvl w:val="3"/>
        <w:numId w:val="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643DC"/>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643DC"/>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643DC"/>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643DC"/>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643DC"/>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5FDB"/>
    <w:pPr>
      <w:tabs>
        <w:tab w:val="center" w:pos="4536"/>
        <w:tab w:val="right" w:pos="9072"/>
      </w:tabs>
      <w:spacing w:line="240" w:lineRule="auto"/>
    </w:pPr>
  </w:style>
  <w:style w:type="character" w:customStyle="1" w:styleId="HeaderChar">
    <w:name w:val="Header Char"/>
    <w:basedOn w:val="DefaultParagraphFont"/>
    <w:link w:val="Header"/>
    <w:uiPriority w:val="99"/>
    <w:rsid w:val="00AB5FDB"/>
    <w:rPr>
      <w:rFonts w:ascii="Times New Roman" w:hAnsi="Times New Roman" w:cs="Times New Roman"/>
      <w:sz w:val="24"/>
      <w:szCs w:val="24"/>
    </w:rPr>
  </w:style>
  <w:style w:type="paragraph" w:styleId="Footer">
    <w:name w:val="footer"/>
    <w:basedOn w:val="Normal"/>
    <w:link w:val="FooterChar"/>
    <w:uiPriority w:val="99"/>
    <w:unhideWhenUsed/>
    <w:rsid w:val="00AB5FDB"/>
    <w:pPr>
      <w:tabs>
        <w:tab w:val="center" w:pos="4536"/>
        <w:tab w:val="right" w:pos="9072"/>
      </w:tabs>
      <w:spacing w:line="240" w:lineRule="auto"/>
    </w:pPr>
  </w:style>
  <w:style w:type="character" w:customStyle="1" w:styleId="FooterChar">
    <w:name w:val="Footer Char"/>
    <w:basedOn w:val="DefaultParagraphFont"/>
    <w:link w:val="Footer"/>
    <w:uiPriority w:val="99"/>
    <w:rsid w:val="00AB5FDB"/>
    <w:rPr>
      <w:rFonts w:ascii="Times New Roman" w:hAnsi="Times New Roman" w:cs="Times New Roman"/>
      <w:sz w:val="24"/>
      <w:szCs w:val="24"/>
    </w:rPr>
  </w:style>
  <w:style w:type="character" w:customStyle="1" w:styleId="Heading1Char">
    <w:name w:val="Heading 1 Char"/>
    <w:basedOn w:val="DefaultParagraphFont"/>
    <w:link w:val="Heading1"/>
    <w:uiPriority w:val="9"/>
    <w:rsid w:val="00A24EEA"/>
    <w:rPr>
      <w:rFonts w:ascii="Arial" w:eastAsiaTheme="majorEastAsia" w:hAnsi="Arial" w:cs="Arial"/>
      <w:b/>
      <w:sz w:val="28"/>
      <w:szCs w:val="28"/>
    </w:rPr>
  </w:style>
  <w:style w:type="paragraph" w:styleId="TOCHeading">
    <w:name w:val="TOC Heading"/>
    <w:basedOn w:val="Heading1"/>
    <w:next w:val="Normal"/>
    <w:uiPriority w:val="39"/>
    <w:unhideWhenUsed/>
    <w:qFormat/>
    <w:rsid w:val="00651998"/>
    <w:pPr>
      <w:spacing w:line="259" w:lineRule="auto"/>
      <w:outlineLvl w:val="9"/>
    </w:pPr>
    <w:rPr>
      <w:lang w:eastAsia="hu-HU"/>
    </w:rPr>
  </w:style>
  <w:style w:type="paragraph" w:styleId="NoSpacing">
    <w:name w:val="No Spacing"/>
    <w:uiPriority w:val="1"/>
    <w:qFormat/>
    <w:rsid w:val="00651998"/>
    <w:pPr>
      <w:spacing w:after="0" w:line="240" w:lineRule="auto"/>
      <w:jc w:val="both"/>
    </w:pPr>
    <w:rPr>
      <w:rFonts w:ascii="Times New Roman" w:hAnsi="Times New Roman" w:cs="Times New Roman"/>
      <w:sz w:val="24"/>
      <w:szCs w:val="24"/>
    </w:rPr>
  </w:style>
  <w:style w:type="paragraph" w:styleId="Title">
    <w:name w:val="Title"/>
    <w:basedOn w:val="Normal"/>
    <w:next w:val="Normal"/>
    <w:link w:val="TitleChar"/>
    <w:uiPriority w:val="10"/>
    <w:qFormat/>
    <w:rsid w:val="00542216"/>
    <w:pPr>
      <w:ind w:firstLine="0"/>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542216"/>
    <w:rPr>
      <w:rFonts w:ascii="Times New Roman" w:eastAsiaTheme="majorEastAsia" w:hAnsi="Times New Roman" w:cstheme="majorBidi"/>
      <w:b/>
      <w:caps/>
      <w:spacing w:val="-10"/>
      <w:kern w:val="28"/>
      <w:sz w:val="28"/>
      <w:szCs w:val="56"/>
    </w:rPr>
  </w:style>
  <w:style w:type="paragraph" w:styleId="TOC1">
    <w:name w:val="toc 1"/>
    <w:basedOn w:val="Normal"/>
    <w:next w:val="Normal"/>
    <w:autoRedefine/>
    <w:uiPriority w:val="39"/>
    <w:unhideWhenUsed/>
    <w:rsid w:val="0080346B"/>
    <w:pPr>
      <w:tabs>
        <w:tab w:val="left" w:pos="567"/>
        <w:tab w:val="right" w:leader="dot" w:pos="7927"/>
      </w:tabs>
      <w:spacing w:after="100" w:line="276" w:lineRule="auto"/>
    </w:pPr>
    <w:rPr>
      <w:noProof/>
    </w:rPr>
  </w:style>
  <w:style w:type="character" w:styleId="Hyperlink">
    <w:name w:val="Hyperlink"/>
    <w:basedOn w:val="DefaultParagraphFont"/>
    <w:uiPriority w:val="99"/>
    <w:unhideWhenUsed/>
    <w:rsid w:val="006A5202"/>
    <w:rPr>
      <w:color w:val="0563C1" w:themeColor="hyperlink"/>
      <w:u w:val="single"/>
    </w:rPr>
  </w:style>
  <w:style w:type="character" w:customStyle="1" w:styleId="Heading2Char">
    <w:name w:val="Heading 2 Char"/>
    <w:basedOn w:val="DefaultParagraphFont"/>
    <w:link w:val="Heading2"/>
    <w:uiPriority w:val="9"/>
    <w:rsid w:val="00364300"/>
    <w:rPr>
      <w:rFonts w:ascii="Arial" w:eastAsiaTheme="majorEastAsia" w:hAnsi="Arial" w:cs="Arial"/>
      <w:b/>
      <w:sz w:val="24"/>
      <w:szCs w:val="24"/>
      <w:lang w:eastAsia="hu-HU"/>
    </w:rPr>
  </w:style>
  <w:style w:type="character" w:styleId="CommentReference">
    <w:name w:val="annotation reference"/>
    <w:basedOn w:val="DefaultParagraphFont"/>
    <w:uiPriority w:val="99"/>
    <w:semiHidden/>
    <w:unhideWhenUsed/>
    <w:rsid w:val="009C3453"/>
    <w:rPr>
      <w:sz w:val="16"/>
      <w:szCs w:val="16"/>
    </w:rPr>
  </w:style>
  <w:style w:type="paragraph" w:styleId="CommentText">
    <w:name w:val="annotation text"/>
    <w:basedOn w:val="Normal"/>
    <w:link w:val="CommentTextChar"/>
    <w:uiPriority w:val="99"/>
    <w:semiHidden/>
    <w:unhideWhenUsed/>
    <w:rsid w:val="009C3453"/>
    <w:pPr>
      <w:spacing w:line="240" w:lineRule="auto"/>
    </w:pPr>
    <w:rPr>
      <w:sz w:val="20"/>
      <w:szCs w:val="20"/>
    </w:rPr>
  </w:style>
  <w:style w:type="character" w:customStyle="1" w:styleId="CommentTextChar">
    <w:name w:val="Comment Text Char"/>
    <w:basedOn w:val="DefaultParagraphFont"/>
    <w:link w:val="CommentText"/>
    <w:uiPriority w:val="99"/>
    <w:semiHidden/>
    <w:rsid w:val="009C3453"/>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C3453"/>
    <w:rPr>
      <w:b/>
      <w:bCs/>
    </w:rPr>
  </w:style>
  <w:style w:type="character" w:customStyle="1" w:styleId="CommentSubjectChar">
    <w:name w:val="Comment Subject Char"/>
    <w:basedOn w:val="CommentTextChar"/>
    <w:link w:val="CommentSubject"/>
    <w:uiPriority w:val="99"/>
    <w:semiHidden/>
    <w:rsid w:val="009C3453"/>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9C34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453"/>
    <w:rPr>
      <w:rFonts w:ascii="Segoe UI" w:hAnsi="Segoe UI" w:cs="Segoe UI"/>
      <w:sz w:val="18"/>
      <w:szCs w:val="18"/>
    </w:rPr>
  </w:style>
  <w:style w:type="character" w:customStyle="1" w:styleId="Heading3Char">
    <w:name w:val="Heading 3 Char"/>
    <w:basedOn w:val="DefaultParagraphFont"/>
    <w:link w:val="Heading3"/>
    <w:uiPriority w:val="9"/>
    <w:rsid w:val="00CB06AC"/>
    <w:rPr>
      <w:rFonts w:ascii="Arial" w:eastAsiaTheme="majorEastAsia" w:hAnsi="Arial" w:cs="Arial"/>
      <w:b/>
      <w:sz w:val="24"/>
      <w:szCs w:val="24"/>
    </w:rPr>
  </w:style>
  <w:style w:type="paragraph" w:styleId="TOC2">
    <w:name w:val="toc 2"/>
    <w:basedOn w:val="Normal"/>
    <w:next w:val="Normal"/>
    <w:autoRedefine/>
    <w:uiPriority w:val="39"/>
    <w:unhideWhenUsed/>
    <w:rsid w:val="0080346B"/>
    <w:pPr>
      <w:tabs>
        <w:tab w:val="left" w:pos="880"/>
        <w:tab w:val="right" w:leader="dot" w:pos="7927"/>
      </w:tabs>
      <w:spacing w:after="100" w:line="240" w:lineRule="auto"/>
      <w:ind w:left="240"/>
    </w:pPr>
  </w:style>
  <w:style w:type="paragraph" w:styleId="ListParagraph">
    <w:name w:val="List Paragraph"/>
    <w:basedOn w:val="Normal"/>
    <w:uiPriority w:val="34"/>
    <w:qFormat/>
    <w:rsid w:val="00E919BA"/>
    <w:pPr>
      <w:ind w:left="720"/>
      <w:contextualSpacing/>
    </w:pPr>
  </w:style>
  <w:style w:type="paragraph" w:styleId="TOC3">
    <w:name w:val="toc 3"/>
    <w:basedOn w:val="Normal"/>
    <w:next w:val="Normal"/>
    <w:autoRedefine/>
    <w:uiPriority w:val="39"/>
    <w:unhideWhenUsed/>
    <w:rsid w:val="00D43FFD"/>
    <w:pPr>
      <w:spacing w:after="100"/>
      <w:ind w:left="480"/>
    </w:pPr>
  </w:style>
  <w:style w:type="paragraph" w:styleId="Caption">
    <w:name w:val="caption"/>
    <w:basedOn w:val="Normal"/>
    <w:next w:val="Normal"/>
    <w:uiPriority w:val="35"/>
    <w:unhideWhenUsed/>
    <w:qFormat/>
    <w:rsid w:val="003D15A6"/>
    <w:pPr>
      <w:spacing w:after="240"/>
      <w:ind w:firstLine="0"/>
      <w:jc w:val="center"/>
    </w:pPr>
    <w:rPr>
      <w:b/>
      <w:iCs/>
      <w:noProof/>
      <w:color w:val="000000" w:themeColor="text1"/>
      <w:sz w:val="20"/>
      <w:szCs w:val="20"/>
    </w:rPr>
  </w:style>
  <w:style w:type="paragraph" w:styleId="FootnoteText">
    <w:name w:val="footnote text"/>
    <w:basedOn w:val="Normal"/>
    <w:link w:val="FootnoteTextChar"/>
    <w:uiPriority w:val="99"/>
    <w:semiHidden/>
    <w:unhideWhenUsed/>
    <w:rsid w:val="00CF548B"/>
    <w:pPr>
      <w:spacing w:line="240" w:lineRule="auto"/>
    </w:pPr>
    <w:rPr>
      <w:sz w:val="20"/>
      <w:szCs w:val="20"/>
    </w:rPr>
  </w:style>
  <w:style w:type="character" w:customStyle="1" w:styleId="FootnoteTextChar">
    <w:name w:val="Footnote Text Char"/>
    <w:basedOn w:val="DefaultParagraphFont"/>
    <w:link w:val="FootnoteText"/>
    <w:uiPriority w:val="99"/>
    <w:semiHidden/>
    <w:rsid w:val="00CF548B"/>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CF548B"/>
    <w:rPr>
      <w:vertAlign w:val="superscript"/>
    </w:rPr>
  </w:style>
  <w:style w:type="paragraph" w:styleId="Bibliography">
    <w:name w:val="Bibliography"/>
    <w:basedOn w:val="Normal"/>
    <w:next w:val="Normal"/>
    <w:uiPriority w:val="37"/>
    <w:unhideWhenUsed/>
    <w:rsid w:val="00442743"/>
  </w:style>
  <w:style w:type="paragraph" w:styleId="TableofFigures">
    <w:name w:val="table of figures"/>
    <w:basedOn w:val="Normal"/>
    <w:next w:val="Normal"/>
    <w:uiPriority w:val="99"/>
    <w:unhideWhenUsed/>
    <w:rsid w:val="008F47B4"/>
  </w:style>
  <w:style w:type="paragraph" w:styleId="EndnoteText">
    <w:name w:val="endnote text"/>
    <w:basedOn w:val="Normal"/>
    <w:link w:val="EndnoteTextChar"/>
    <w:uiPriority w:val="99"/>
    <w:semiHidden/>
    <w:unhideWhenUsed/>
    <w:rsid w:val="00442743"/>
    <w:pPr>
      <w:spacing w:line="240" w:lineRule="auto"/>
    </w:pPr>
    <w:rPr>
      <w:sz w:val="20"/>
      <w:szCs w:val="20"/>
    </w:rPr>
  </w:style>
  <w:style w:type="character" w:customStyle="1" w:styleId="EndnoteTextChar">
    <w:name w:val="Endnote Text Char"/>
    <w:basedOn w:val="DefaultParagraphFont"/>
    <w:link w:val="EndnoteText"/>
    <w:uiPriority w:val="99"/>
    <w:semiHidden/>
    <w:rsid w:val="00442743"/>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442743"/>
    <w:rPr>
      <w:vertAlign w:val="superscript"/>
    </w:rPr>
  </w:style>
  <w:style w:type="character" w:styleId="FollowedHyperlink">
    <w:name w:val="FollowedHyperlink"/>
    <w:basedOn w:val="DefaultParagraphFont"/>
    <w:uiPriority w:val="99"/>
    <w:semiHidden/>
    <w:unhideWhenUsed/>
    <w:rsid w:val="0012753F"/>
    <w:rPr>
      <w:color w:val="954F72" w:themeColor="followedHyperlink"/>
      <w:u w:val="single"/>
    </w:rPr>
  </w:style>
  <w:style w:type="character" w:customStyle="1" w:styleId="Heading4Char">
    <w:name w:val="Heading 4 Char"/>
    <w:basedOn w:val="DefaultParagraphFont"/>
    <w:link w:val="Heading4"/>
    <w:uiPriority w:val="9"/>
    <w:semiHidden/>
    <w:rsid w:val="009643DC"/>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9643DC"/>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643DC"/>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643DC"/>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643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643DC"/>
    <w:rPr>
      <w:rFonts w:asciiTheme="majorHAnsi" w:eastAsiaTheme="majorEastAsia" w:hAnsiTheme="majorHAnsi" w:cstheme="majorBidi"/>
      <w:i/>
      <w:iCs/>
      <w:color w:val="272727" w:themeColor="text1" w:themeTint="D8"/>
      <w:sz w:val="21"/>
      <w:szCs w:val="21"/>
    </w:rPr>
  </w:style>
  <w:style w:type="paragraph" w:customStyle="1" w:styleId="CM3">
    <w:name w:val="CM3"/>
    <w:basedOn w:val="Normal"/>
    <w:next w:val="Normal"/>
    <w:uiPriority w:val="99"/>
    <w:rsid w:val="00FD007C"/>
    <w:pPr>
      <w:widowControl w:val="0"/>
      <w:autoSpaceDE w:val="0"/>
      <w:autoSpaceDN w:val="0"/>
      <w:adjustRightInd w:val="0"/>
      <w:spacing w:line="508" w:lineRule="atLeast"/>
      <w:jc w:val="left"/>
    </w:pPr>
    <w:rPr>
      <w:rFonts w:ascii="Arial" w:eastAsia="Times New Roman" w:hAnsi="Arial"/>
      <w:lang w:eastAsia="hu-HU"/>
    </w:rPr>
  </w:style>
  <w:style w:type="paragraph" w:customStyle="1" w:styleId="CM22">
    <w:name w:val="CM22"/>
    <w:basedOn w:val="Normal"/>
    <w:next w:val="Normal"/>
    <w:uiPriority w:val="99"/>
    <w:rsid w:val="00FD007C"/>
    <w:pPr>
      <w:widowControl w:val="0"/>
      <w:autoSpaceDE w:val="0"/>
      <w:autoSpaceDN w:val="0"/>
      <w:adjustRightInd w:val="0"/>
      <w:spacing w:after="508" w:line="240" w:lineRule="auto"/>
      <w:jc w:val="left"/>
    </w:pPr>
    <w:rPr>
      <w:rFonts w:ascii="Arial" w:eastAsia="Times New Roman" w:hAnsi="Arial"/>
      <w:lang w:eastAsia="hu-HU"/>
    </w:rPr>
  </w:style>
  <w:style w:type="paragraph" w:customStyle="1" w:styleId="CM16">
    <w:name w:val="CM16"/>
    <w:basedOn w:val="Normal"/>
    <w:next w:val="Normal"/>
    <w:uiPriority w:val="99"/>
    <w:rsid w:val="00847338"/>
    <w:pPr>
      <w:widowControl w:val="0"/>
      <w:autoSpaceDE w:val="0"/>
      <w:autoSpaceDN w:val="0"/>
      <w:adjustRightInd w:val="0"/>
      <w:spacing w:after="613" w:line="240" w:lineRule="auto"/>
      <w:jc w:val="left"/>
    </w:pPr>
    <w:rPr>
      <w:rFonts w:ascii="Arial" w:eastAsia="Times New Roman" w:hAnsi="Arial"/>
      <w:lang w:eastAsia="hu-HU"/>
    </w:rPr>
  </w:style>
  <w:style w:type="paragraph" w:customStyle="1" w:styleId="CM20">
    <w:name w:val="CM20"/>
    <w:basedOn w:val="Normal"/>
    <w:next w:val="Normal"/>
    <w:uiPriority w:val="99"/>
    <w:rsid w:val="00847338"/>
    <w:pPr>
      <w:widowControl w:val="0"/>
      <w:autoSpaceDE w:val="0"/>
      <w:autoSpaceDN w:val="0"/>
      <w:adjustRightInd w:val="0"/>
      <w:spacing w:after="1370" w:line="240" w:lineRule="auto"/>
      <w:jc w:val="left"/>
    </w:pPr>
    <w:rPr>
      <w:rFonts w:ascii="Arial" w:eastAsia="Times New Roman" w:hAnsi="Arial"/>
      <w:lang w:eastAsia="hu-HU"/>
    </w:rPr>
  </w:style>
  <w:style w:type="paragraph" w:customStyle="1" w:styleId="CM5">
    <w:name w:val="CM5"/>
    <w:basedOn w:val="Normal"/>
    <w:next w:val="Normal"/>
    <w:uiPriority w:val="99"/>
    <w:rsid w:val="00847338"/>
    <w:pPr>
      <w:widowControl w:val="0"/>
      <w:autoSpaceDE w:val="0"/>
      <w:autoSpaceDN w:val="0"/>
      <w:adjustRightInd w:val="0"/>
      <w:spacing w:line="396" w:lineRule="atLeast"/>
      <w:jc w:val="left"/>
    </w:pPr>
    <w:rPr>
      <w:rFonts w:ascii="Arial" w:eastAsia="Times New Roman" w:hAnsi="Arial"/>
      <w:lang w:eastAsia="hu-HU"/>
    </w:rPr>
  </w:style>
  <w:style w:type="paragraph" w:customStyle="1" w:styleId="CM19">
    <w:name w:val="CM19"/>
    <w:basedOn w:val="Normal"/>
    <w:next w:val="Normal"/>
    <w:uiPriority w:val="99"/>
    <w:rsid w:val="00847338"/>
    <w:pPr>
      <w:widowControl w:val="0"/>
      <w:autoSpaceDE w:val="0"/>
      <w:autoSpaceDN w:val="0"/>
      <w:adjustRightInd w:val="0"/>
      <w:spacing w:after="115" w:line="240" w:lineRule="auto"/>
      <w:jc w:val="left"/>
    </w:pPr>
    <w:rPr>
      <w:rFonts w:ascii="Arial" w:eastAsia="Times New Roman" w:hAnsi="Arial"/>
      <w:lang w:eastAsia="hu-HU"/>
    </w:rPr>
  </w:style>
  <w:style w:type="paragraph" w:customStyle="1" w:styleId="Default">
    <w:name w:val="Default"/>
    <w:uiPriority w:val="99"/>
    <w:rsid w:val="00847338"/>
    <w:pPr>
      <w:widowControl w:val="0"/>
      <w:autoSpaceDE w:val="0"/>
      <w:autoSpaceDN w:val="0"/>
      <w:adjustRightInd w:val="0"/>
      <w:spacing w:after="0" w:line="240" w:lineRule="auto"/>
    </w:pPr>
    <w:rPr>
      <w:rFonts w:ascii="Arial" w:eastAsia="Times New Roman" w:hAnsi="Arial" w:cs="Arial"/>
      <w:color w:val="000000"/>
      <w:sz w:val="24"/>
      <w:szCs w:val="24"/>
      <w:lang w:eastAsia="hu-HU"/>
    </w:rPr>
  </w:style>
  <w:style w:type="paragraph" w:styleId="HTMLPreformatted">
    <w:name w:val="HTML Preformatted"/>
    <w:basedOn w:val="Normal"/>
    <w:link w:val="HTMLPreformattedChar"/>
    <w:uiPriority w:val="99"/>
    <w:semiHidden/>
    <w:unhideWhenUsed/>
    <w:rsid w:val="0000187E"/>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0187E"/>
    <w:rPr>
      <w:rFonts w:ascii="Consolas" w:hAnsi="Consolas" w:cs="Consolas"/>
      <w:sz w:val="20"/>
      <w:szCs w:val="20"/>
    </w:rPr>
  </w:style>
  <w:style w:type="table" w:styleId="TableGrid">
    <w:name w:val="Table Grid"/>
    <w:basedOn w:val="TableNormal"/>
    <w:uiPriority w:val="39"/>
    <w:rsid w:val="001E27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E270B"/>
    <w:rPr>
      <w:color w:val="808080"/>
    </w:rPr>
  </w:style>
  <w:style w:type="character" w:customStyle="1" w:styleId="sc0">
    <w:name w:val="sc0"/>
    <w:basedOn w:val="DefaultParagraphFont"/>
    <w:rsid w:val="008E585B"/>
    <w:rPr>
      <w:rFonts w:ascii="Courier New" w:hAnsi="Courier New" w:cs="Courier New" w:hint="default"/>
      <w:color w:val="000000"/>
      <w:sz w:val="20"/>
      <w:szCs w:val="20"/>
    </w:rPr>
  </w:style>
  <w:style w:type="character" w:customStyle="1" w:styleId="sc51">
    <w:name w:val="sc51"/>
    <w:basedOn w:val="DefaultParagraphFont"/>
    <w:rsid w:val="008E585B"/>
    <w:rPr>
      <w:rFonts w:ascii="Courier New" w:hAnsi="Courier New" w:cs="Courier New" w:hint="default"/>
      <w:b/>
      <w:bCs/>
      <w:color w:val="0000FF"/>
      <w:sz w:val="20"/>
      <w:szCs w:val="20"/>
    </w:rPr>
  </w:style>
  <w:style w:type="character" w:customStyle="1" w:styleId="sc101">
    <w:name w:val="sc101"/>
    <w:basedOn w:val="DefaultParagraphFont"/>
    <w:rsid w:val="008E585B"/>
    <w:rPr>
      <w:rFonts w:ascii="Courier New" w:hAnsi="Courier New" w:cs="Courier New" w:hint="default"/>
      <w:b/>
      <w:bCs/>
      <w:color w:val="000080"/>
      <w:sz w:val="20"/>
      <w:szCs w:val="20"/>
    </w:rPr>
  </w:style>
  <w:style w:type="character" w:customStyle="1" w:styleId="sc11">
    <w:name w:val="sc11"/>
    <w:basedOn w:val="DefaultParagraphFont"/>
    <w:rsid w:val="008E585B"/>
    <w:rPr>
      <w:rFonts w:ascii="Courier New" w:hAnsi="Courier New" w:cs="Courier New" w:hint="default"/>
      <w:color w:val="000000"/>
      <w:sz w:val="20"/>
      <w:szCs w:val="20"/>
    </w:rPr>
  </w:style>
  <w:style w:type="character" w:customStyle="1" w:styleId="sc61">
    <w:name w:val="sc61"/>
    <w:basedOn w:val="DefaultParagraphFont"/>
    <w:rsid w:val="008E585B"/>
    <w:rPr>
      <w:rFonts w:ascii="Courier New" w:hAnsi="Courier New" w:cs="Courier New" w:hint="default"/>
      <w:color w:val="808080"/>
      <w:sz w:val="20"/>
      <w:szCs w:val="20"/>
    </w:rPr>
  </w:style>
  <w:style w:type="paragraph" w:customStyle="1" w:styleId="Code">
    <w:name w:val="Code"/>
    <w:basedOn w:val="Normal"/>
    <w:next w:val="Normal"/>
    <w:link w:val="CodeChar"/>
    <w:qFormat/>
    <w:rsid w:val="00756098"/>
    <w:pPr>
      <w:autoSpaceDE w:val="0"/>
      <w:autoSpaceDN w:val="0"/>
      <w:adjustRightInd w:val="0"/>
      <w:spacing w:before="240" w:after="240"/>
      <w:ind w:left="993" w:hanging="284"/>
      <w:contextualSpacing/>
      <w:jc w:val="left"/>
    </w:pPr>
    <w:rPr>
      <w:rFonts w:ascii="Consolas" w:hAnsi="Consolas" w:cs="Consolas"/>
      <w:sz w:val="20"/>
      <w:szCs w:val="20"/>
    </w:rPr>
  </w:style>
  <w:style w:type="paragraph" w:customStyle="1" w:styleId="Style1">
    <w:name w:val="Style1"/>
    <w:basedOn w:val="Code"/>
    <w:link w:val="Style1Char"/>
    <w:qFormat/>
    <w:rsid w:val="00A727D6"/>
    <w:pPr>
      <w:ind w:left="1418" w:hanging="709"/>
    </w:pPr>
  </w:style>
  <w:style w:type="character" w:customStyle="1" w:styleId="CodeChar">
    <w:name w:val="Code Char"/>
    <w:basedOn w:val="DefaultParagraphFont"/>
    <w:link w:val="Code"/>
    <w:rsid w:val="00756098"/>
    <w:rPr>
      <w:rFonts w:ascii="Consolas" w:hAnsi="Consolas" w:cs="Consolas"/>
      <w:sz w:val="20"/>
      <w:szCs w:val="20"/>
    </w:rPr>
  </w:style>
  <w:style w:type="character" w:customStyle="1" w:styleId="Style1Char">
    <w:name w:val="Style1 Char"/>
    <w:basedOn w:val="CodeChar"/>
    <w:link w:val="Style1"/>
    <w:rsid w:val="00A727D6"/>
    <w:rPr>
      <w:rFonts w:ascii="Consolas" w:hAnsi="Consolas" w:cs="Consolas"/>
      <w:sz w:val="20"/>
      <w:szCs w:val="20"/>
    </w:rPr>
  </w:style>
  <w:style w:type="paragraph" w:customStyle="1" w:styleId="Style21">
    <w:name w:val="Style21"/>
    <w:basedOn w:val="Normal"/>
    <w:next w:val="Normal"/>
    <w:qFormat/>
    <w:rsid w:val="00A727D6"/>
    <w:pPr>
      <w:autoSpaceDE w:val="0"/>
      <w:autoSpaceDN w:val="0"/>
      <w:adjustRightInd w:val="0"/>
      <w:spacing w:line="240" w:lineRule="auto"/>
      <w:ind w:firstLine="0"/>
      <w:jc w:val="left"/>
    </w:pPr>
    <w:rPr>
      <w:rFonts w:ascii="Consolas" w:hAnsi="Consolas" w:cs="Consolas"/>
      <w:color w:val="2B91A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0304">
      <w:bodyDiv w:val="1"/>
      <w:marLeft w:val="0"/>
      <w:marRight w:val="0"/>
      <w:marTop w:val="0"/>
      <w:marBottom w:val="0"/>
      <w:divBdr>
        <w:top w:val="none" w:sz="0" w:space="0" w:color="auto"/>
        <w:left w:val="none" w:sz="0" w:space="0" w:color="auto"/>
        <w:bottom w:val="none" w:sz="0" w:space="0" w:color="auto"/>
        <w:right w:val="none" w:sz="0" w:space="0" w:color="auto"/>
      </w:divBdr>
    </w:div>
    <w:div w:id="86001345">
      <w:bodyDiv w:val="1"/>
      <w:marLeft w:val="0"/>
      <w:marRight w:val="0"/>
      <w:marTop w:val="0"/>
      <w:marBottom w:val="0"/>
      <w:divBdr>
        <w:top w:val="none" w:sz="0" w:space="0" w:color="auto"/>
        <w:left w:val="none" w:sz="0" w:space="0" w:color="auto"/>
        <w:bottom w:val="none" w:sz="0" w:space="0" w:color="auto"/>
        <w:right w:val="none" w:sz="0" w:space="0" w:color="auto"/>
      </w:divBdr>
    </w:div>
    <w:div w:id="114452632">
      <w:bodyDiv w:val="1"/>
      <w:marLeft w:val="0"/>
      <w:marRight w:val="0"/>
      <w:marTop w:val="0"/>
      <w:marBottom w:val="0"/>
      <w:divBdr>
        <w:top w:val="none" w:sz="0" w:space="0" w:color="auto"/>
        <w:left w:val="none" w:sz="0" w:space="0" w:color="auto"/>
        <w:bottom w:val="none" w:sz="0" w:space="0" w:color="auto"/>
        <w:right w:val="none" w:sz="0" w:space="0" w:color="auto"/>
      </w:divBdr>
    </w:div>
    <w:div w:id="159195497">
      <w:bodyDiv w:val="1"/>
      <w:marLeft w:val="0"/>
      <w:marRight w:val="0"/>
      <w:marTop w:val="0"/>
      <w:marBottom w:val="0"/>
      <w:divBdr>
        <w:top w:val="none" w:sz="0" w:space="0" w:color="auto"/>
        <w:left w:val="none" w:sz="0" w:space="0" w:color="auto"/>
        <w:bottom w:val="none" w:sz="0" w:space="0" w:color="auto"/>
        <w:right w:val="none" w:sz="0" w:space="0" w:color="auto"/>
      </w:divBdr>
    </w:div>
    <w:div w:id="216356743">
      <w:bodyDiv w:val="1"/>
      <w:marLeft w:val="0"/>
      <w:marRight w:val="0"/>
      <w:marTop w:val="0"/>
      <w:marBottom w:val="0"/>
      <w:divBdr>
        <w:top w:val="none" w:sz="0" w:space="0" w:color="auto"/>
        <w:left w:val="none" w:sz="0" w:space="0" w:color="auto"/>
        <w:bottom w:val="none" w:sz="0" w:space="0" w:color="auto"/>
        <w:right w:val="none" w:sz="0" w:space="0" w:color="auto"/>
      </w:divBdr>
      <w:divsChild>
        <w:div w:id="1056702651">
          <w:marLeft w:val="0"/>
          <w:marRight w:val="0"/>
          <w:marTop w:val="0"/>
          <w:marBottom w:val="0"/>
          <w:divBdr>
            <w:top w:val="none" w:sz="0" w:space="0" w:color="auto"/>
            <w:left w:val="none" w:sz="0" w:space="0" w:color="auto"/>
            <w:bottom w:val="none" w:sz="0" w:space="0" w:color="auto"/>
            <w:right w:val="none" w:sz="0" w:space="0" w:color="auto"/>
          </w:divBdr>
        </w:div>
      </w:divsChild>
    </w:div>
    <w:div w:id="349260878">
      <w:bodyDiv w:val="1"/>
      <w:marLeft w:val="0"/>
      <w:marRight w:val="0"/>
      <w:marTop w:val="0"/>
      <w:marBottom w:val="0"/>
      <w:divBdr>
        <w:top w:val="none" w:sz="0" w:space="0" w:color="auto"/>
        <w:left w:val="none" w:sz="0" w:space="0" w:color="auto"/>
        <w:bottom w:val="none" w:sz="0" w:space="0" w:color="auto"/>
        <w:right w:val="none" w:sz="0" w:space="0" w:color="auto"/>
      </w:divBdr>
    </w:div>
    <w:div w:id="488206677">
      <w:bodyDiv w:val="1"/>
      <w:marLeft w:val="0"/>
      <w:marRight w:val="0"/>
      <w:marTop w:val="0"/>
      <w:marBottom w:val="0"/>
      <w:divBdr>
        <w:top w:val="none" w:sz="0" w:space="0" w:color="auto"/>
        <w:left w:val="none" w:sz="0" w:space="0" w:color="auto"/>
        <w:bottom w:val="none" w:sz="0" w:space="0" w:color="auto"/>
        <w:right w:val="none" w:sz="0" w:space="0" w:color="auto"/>
      </w:divBdr>
    </w:div>
    <w:div w:id="590351906">
      <w:bodyDiv w:val="1"/>
      <w:marLeft w:val="0"/>
      <w:marRight w:val="0"/>
      <w:marTop w:val="0"/>
      <w:marBottom w:val="0"/>
      <w:divBdr>
        <w:top w:val="none" w:sz="0" w:space="0" w:color="auto"/>
        <w:left w:val="none" w:sz="0" w:space="0" w:color="auto"/>
        <w:bottom w:val="none" w:sz="0" w:space="0" w:color="auto"/>
        <w:right w:val="none" w:sz="0" w:space="0" w:color="auto"/>
      </w:divBdr>
    </w:div>
    <w:div w:id="649679006">
      <w:bodyDiv w:val="1"/>
      <w:marLeft w:val="0"/>
      <w:marRight w:val="0"/>
      <w:marTop w:val="0"/>
      <w:marBottom w:val="0"/>
      <w:divBdr>
        <w:top w:val="none" w:sz="0" w:space="0" w:color="auto"/>
        <w:left w:val="none" w:sz="0" w:space="0" w:color="auto"/>
        <w:bottom w:val="none" w:sz="0" w:space="0" w:color="auto"/>
        <w:right w:val="none" w:sz="0" w:space="0" w:color="auto"/>
      </w:divBdr>
    </w:div>
    <w:div w:id="983389410">
      <w:bodyDiv w:val="1"/>
      <w:marLeft w:val="0"/>
      <w:marRight w:val="0"/>
      <w:marTop w:val="0"/>
      <w:marBottom w:val="0"/>
      <w:divBdr>
        <w:top w:val="none" w:sz="0" w:space="0" w:color="auto"/>
        <w:left w:val="none" w:sz="0" w:space="0" w:color="auto"/>
        <w:bottom w:val="none" w:sz="0" w:space="0" w:color="auto"/>
        <w:right w:val="none" w:sz="0" w:space="0" w:color="auto"/>
      </w:divBdr>
    </w:div>
    <w:div w:id="1048919686">
      <w:bodyDiv w:val="1"/>
      <w:marLeft w:val="0"/>
      <w:marRight w:val="0"/>
      <w:marTop w:val="0"/>
      <w:marBottom w:val="0"/>
      <w:divBdr>
        <w:top w:val="none" w:sz="0" w:space="0" w:color="auto"/>
        <w:left w:val="none" w:sz="0" w:space="0" w:color="auto"/>
        <w:bottom w:val="none" w:sz="0" w:space="0" w:color="auto"/>
        <w:right w:val="none" w:sz="0" w:space="0" w:color="auto"/>
      </w:divBdr>
    </w:div>
    <w:div w:id="1152453534">
      <w:bodyDiv w:val="1"/>
      <w:marLeft w:val="0"/>
      <w:marRight w:val="0"/>
      <w:marTop w:val="0"/>
      <w:marBottom w:val="0"/>
      <w:divBdr>
        <w:top w:val="none" w:sz="0" w:space="0" w:color="auto"/>
        <w:left w:val="none" w:sz="0" w:space="0" w:color="auto"/>
        <w:bottom w:val="none" w:sz="0" w:space="0" w:color="auto"/>
        <w:right w:val="none" w:sz="0" w:space="0" w:color="auto"/>
      </w:divBdr>
    </w:div>
    <w:div w:id="1169826632">
      <w:bodyDiv w:val="1"/>
      <w:marLeft w:val="0"/>
      <w:marRight w:val="0"/>
      <w:marTop w:val="0"/>
      <w:marBottom w:val="0"/>
      <w:divBdr>
        <w:top w:val="none" w:sz="0" w:space="0" w:color="auto"/>
        <w:left w:val="none" w:sz="0" w:space="0" w:color="auto"/>
        <w:bottom w:val="none" w:sz="0" w:space="0" w:color="auto"/>
        <w:right w:val="none" w:sz="0" w:space="0" w:color="auto"/>
      </w:divBdr>
    </w:div>
    <w:div w:id="1192693144">
      <w:bodyDiv w:val="1"/>
      <w:marLeft w:val="0"/>
      <w:marRight w:val="0"/>
      <w:marTop w:val="0"/>
      <w:marBottom w:val="0"/>
      <w:divBdr>
        <w:top w:val="none" w:sz="0" w:space="0" w:color="auto"/>
        <w:left w:val="none" w:sz="0" w:space="0" w:color="auto"/>
        <w:bottom w:val="none" w:sz="0" w:space="0" w:color="auto"/>
        <w:right w:val="none" w:sz="0" w:space="0" w:color="auto"/>
      </w:divBdr>
    </w:div>
    <w:div w:id="1255357656">
      <w:bodyDiv w:val="1"/>
      <w:marLeft w:val="0"/>
      <w:marRight w:val="0"/>
      <w:marTop w:val="0"/>
      <w:marBottom w:val="0"/>
      <w:divBdr>
        <w:top w:val="none" w:sz="0" w:space="0" w:color="auto"/>
        <w:left w:val="none" w:sz="0" w:space="0" w:color="auto"/>
        <w:bottom w:val="none" w:sz="0" w:space="0" w:color="auto"/>
        <w:right w:val="none" w:sz="0" w:space="0" w:color="auto"/>
      </w:divBdr>
    </w:div>
    <w:div w:id="1321958616">
      <w:bodyDiv w:val="1"/>
      <w:marLeft w:val="0"/>
      <w:marRight w:val="0"/>
      <w:marTop w:val="0"/>
      <w:marBottom w:val="0"/>
      <w:divBdr>
        <w:top w:val="none" w:sz="0" w:space="0" w:color="auto"/>
        <w:left w:val="none" w:sz="0" w:space="0" w:color="auto"/>
        <w:bottom w:val="none" w:sz="0" w:space="0" w:color="auto"/>
        <w:right w:val="none" w:sz="0" w:space="0" w:color="auto"/>
      </w:divBdr>
    </w:div>
    <w:div w:id="1355761801">
      <w:bodyDiv w:val="1"/>
      <w:marLeft w:val="0"/>
      <w:marRight w:val="0"/>
      <w:marTop w:val="0"/>
      <w:marBottom w:val="0"/>
      <w:divBdr>
        <w:top w:val="none" w:sz="0" w:space="0" w:color="auto"/>
        <w:left w:val="none" w:sz="0" w:space="0" w:color="auto"/>
        <w:bottom w:val="none" w:sz="0" w:space="0" w:color="auto"/>
        <w:right w:val="none" w:sz="0" w:space="0" w:color="auto"/>
      </w:divBdr>
    </w:div>
    <w:div w:id="1684432911">
      <w:bodyDiv w:val="1"/>
      <w:marLeft w:val="0"/>
      <w:marRight w:val="0"/>
      <w:marTop w:val="0"/>
      <w:marBottom w:val="0"/>
      <w:divBdr>
        <w:top w:val="none" w:sz="0" w:space="0" w:color="auto"/>
        <w:left w:val="none" w:sz="0" w:space="0" w:color="auto"/>
        <w:bottom w:val="none" w:sz="0" w:space="0" w:color="auto"/>
        <w:right w:val="none" w:sz="0" w:space="0" w:color="auto"/>
      </w:divBdr>
    </w:div>
    <w:div w:id="1699893857">
      <w:bodyDiv w:val="1"/>
      <w:marLeft w:val="0"/>
      <w:marRight w:val="0"/>
      <w:marTop w:val="0"/>
      <w:marBottom w:val="0"/>
      <w:divBdr>
        <w:top w:val="none" w:sz="0" w:space="0" w:color="auto"/>
        <w:left w:val="none" w:sz="0" w:space="0" w:color="auto"/>
        <w:bottom w:val="none" w:sz="0" w:space="0" w:color="auto"/>
        <w:right w:val="none" w:sz="0" w:space="0" w:color="auto"/>
      </w:divBdr>
    </w:div>
    <w:div w:id="1740784371">
      <w:bodyDiv w:val="1"/>
      <w:marLeft w:val="0"/>
      <w:marRight w:val="0"/>
      <w:marTop w:val="0"/>
      <w:marBottom w:val="0"/>
      <w:divBdr>
        <w:top w:val="none" w:sz="0" w:space="0" w:color="auto"/>
        <w:left w:val="none" w:sz="0" w:space="0" w:color="auto"/>
        <w:bottom w:val="none" w:sz="0" w:space="0" w:color="auto"/>
        <w:right w:val="none" w:sz="0" w:space="0" w:color="auto"/>
      </w:divBdr>
    </w:div>
    <w:div w:id="1788281724">
      <w:bodyDiv w:val="1"/>
      <w:marLeft w:val="0"/>
      <w:marRight w:val="0"/>
      <w:marTop w:val="0"/>
      <w:marBottom w:val="0"/>
      <w:divBdr>
        <w:top w:val="none" w:sz="0" w:space="0" w:color="auto"/>
        <w:left w:val="none" w:sz="0" w:space="0" w:color="auto"/>
        <w:bottom w:val="none" w:sz="0" w:space="0" w:color="auto"/>
        <w:right w:val="none" w:sz="0" w:space="0" w:color="auto"/>
      </w:divBdr>
    </w:div>
    <w:div w:id="1797332616">
      <w:bodyDiv w:val="1"/>
      <w:marLeft w:val="0"/>
      <w:marRight w:val="0"/>
      <w:marTop w:val="0"/>
      <w:marBottom w:val="0"/>
      <w:divBdr>
        <w:top w:val="none" w:sz="0" w:space="0" w:color="auto"/>
        <w:left w:val="none" w:sz="0" w:space="0" w:color="auto"/>
        <w:bottom w:val="none" w:sz="0" w:space="0" w:color="auto"/>
        <w:right w:val="none" w:sz="0" w:space="0" w:color="auto"/>
      </w:divBdr>
    </w:div>
    <w:div w:id="1825000613">
      <w:bodyDiv w:val="1"/>
      <w:marLeft w:val="0"/>
      <w:marRight w:val="0"/>
      <w:marTop w:val="0"/>
      <w:marBottom w:val="0"/>
      <w:divBdr>
        <w:top w:val="none" w:sz="0" w:space="0" w:color="auto"/>
        <w:left w:val="none" w:sz="0" w:space="0" w:color="auto"/>
        <w:bottom w:val="none" w:sz="0" w:space="0" w:color="auto"/>
        <w:right w:val="none" w:sz="0" w:space="0" w:color="auto"/>
      </w:divBdr>
    </w:div>
    <w:div w:id="2030643170">
      <w:bodyDiv w:val="1"/>
      <w:marLeft w:val="0"/>
      <w:marRight w:val="0"/>
      <w:marTop w:val="0"/>
      <w:marBottom w:val="0"/>
      <w:divBdr>
        <w:top w:val="none" w:sz="0" w:space="0" w:color="auto"/>
        <w:left w:val="none" w:sz="0" w:space="0" w:color="auto"/>
        <w:bottom w:val="none" w:sz="0" w:space="0" w:color="auto"/>
        <w:right w:val="none" w:sz="0" w:space="0" w:color="auto"/>
      </w:divBdr>
    </w:div>
    <w:div w:id="2036689388">
      <w:bodyDiv w:val="1"/>
      <w:marLeft w:val="0"/>
      <w:marRight w:val="0"/>
      <w:marTop w:val="0"/>
      <w:marBottom w:val="0"/>
      <w:divBdr>
        <w:top w:val="none" w:sz="0" w:space="0" w:color="auto"/>
        <w:left w:val="none" w:sz="0" w:space="0" w:color="auto"/>
        <w:bottom w:val="none" w:sz="0" w:space="0" w:color="auto"/>
        <w:right w:val="none" w:sz="0" w:space="0" w:color="auto"/>
      </w:divBdr>
    </w:div>
    <w:div w:id="209192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H:\Szakdolgozat\Szakdolgozat%20sablon.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3CF34-8603-49F9-B7EF-32422F52C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Szakdolgozat sablon</Template>
  <TotalTime>0</TotalTime>
  <Pages>76</Pages>
  <Words>14650</Words>
  <Characters>101092</Characters>
  <Application>Microsoft Office Word</Application>
  <DocSecurity>0</DocSecurity>
  <Lines>842</Lines>
  <Paragraphs>231</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Grizli777</Company>
  <LinksUpToDate>false</LinksUpToDate>
  <CharactersWithSpaces>115511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Mód Márton</dc:creator>
  <cp:keywords/>
  <dc:description/>
  <cp:lastModifiedBy>Márton Mód</cp:lastModifiedBy>
  <cp:revision>2</cp:revision>
  <cp:lastPrinted>2014-12-12T00:47:00Z</cp:lastPrinted>
  <dcterms:created xsi:type="dcterms:W3CDTF">2014-12-12T00:50:00Z</dcterms:created>
  <dcterms:modified xsi:type="dcterms:W3CDTF">2014-12-12T00:50:00Z</dcterms:modified>
</cp:coreProperties>
</file>